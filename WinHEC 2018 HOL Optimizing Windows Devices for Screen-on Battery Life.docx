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69A20" w14:textId="77777777" w:rsidR="002E1D49" w:rsidRDefault="002E1D49" w:rsidP="002E1D49">
      <w:r>
        <w:rPr>
          <w:noProof/>
        </w:rPr>
        <mc:AlternateContent>
          <mc:Choice Requires="wps">
            <w:drawing>
              <wp:anchor distT="0" distB="0" distL="114300" distR="114300" simplePos="0" relativeHeight="251665415" behindDoc="0" locked="0" layoutInCell="1" allowOverlap="1" wp14:anchorId="7B8F6BC4" wp14:editId="48263DCE">
                <wp:simplePos x="0" y="0"/>
                <wp:positionH relativeFrom="column">
                  <wp:posOffset>-427892</wp:posOffset>
                </wp:positionH>
                <wp:positionV relativeFrom="paragraph">
                  <wp:posOffset>-334108</wp:posOffset>
                </wp:positionV>
                <wp:extent cx="6752492" cy="773723"/>
                <wp:effectExtent l="0" t="0" r="10795" b="26670"/>
                <wp:wrapNone/>
                <wp:docPr id="23" name="Rectangle 23"/>
                <wp:cNvGraphicFramePr/>
                <a:graphic xmlns:a="http://schemas.openxmlformats.org/drawingml/2006/main">
                  <a:graphicData uri="http://schemas.microsoft.com/office/word/2010/wordprocessingShape">
                    <wps:wsp>
                      <wps:cNvSpPr/>
                      <wps:spPr>
                        <a:xfrm>
                          <a:off x="0" y="0"/>
                          <a:ext cx="6752492" cy="773723"/>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08E921" w14:textId="77777777" w:rsidR="002E1D49" w:rsidRPr="00DB63B1" w:rsidRDefault="002E1D49" w:rsidP="002E1D49">
                            <w:pPr>
                              <w:jc w:val="center"/>
                              <w:rPr>
                                <w:rFonts w:ascii="Segoe UI" w:hAnsi="Segoe UI" w:cs="Segoe UI"/>
                                <w:sz w:val="72"/>
                                <w:szCs w:val="72"/>
                              </w:rPr>
                            </w:pPr>
                            <w:r>
                              <w:rPr>
                                <w:noProof/>
                              </w:rPr>
                              <w:drawing>
                                <wp:inline distT="0" distB="0" distL="0" distR="0" wp14:anchorId="3953EE85" wp14:editId="63F24100">
                                  <wp:extent cx="3535483" cy="628153"/>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7265" cy="658674"/>
                                          </a:xfrm>
                                          <a:prstGeom prst="rect">
                                            <a:avLst/>
                                          </a:prstGeom>
                                        </pic:spPr>
                                      </pic:pic>
                                    </a:graphicData>
                                  </a:graphic>
                                </wp:inline>
                              </w:drawing>
                            </w:r>
                            <w:r>
                              <w:rPr>
                                <w:rFonts w:ascii="Segoe UI" w:hAnsi="Segoe UI" w:cs="Segoe UI"/>
                                <w:sz w:val="72"/>
                                <w:szCs w:val="72"/>
                              </w:rPr>
                              <w:t xml:space="preserve"> </w:t>
                            </w:r>
                            <w:r w:rsidRPr="00DB63B1">
                              <w:rPr>
                                <w:rFonts w:ascii="Segoe UI" w:hAnsi="Segoe UI" w:cs="Segoe UI"/>
                                <w:sz w:val="72"/>
                                <w:szCs w:val="72"/>
                              </w:rPr>
                              <w:t>Hands-on Lab</w:t>
                            </w:r>
                          </w:p>
                          <w:p w14:paraId="1EE459C0" w14:textId="77777777" w:rsidR="002E1D49" w:rsidRPr="00EA4198" w:rsidRDefault="002E1D49" w:rsidP="002E1D49">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F6BC4" id="Rectangle 23" o:spid="_x0000_s1026" style="position:absolute;margin-left:-33.7pt;margin-top:-26.3pt;width:531.7pt;height:60.9pt;z-index:25166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" fillcolor="#0072c6" strokecolor="#1f4d78 [1604]" strokeweight="1pt">
                <v:textbox>
                  <w:txbxContent>
                    <w:p w14:paraId="0608E921" w14:textId="77777777" w:rsidR="002E1D49" w:rsidRPr="00DB63B1" w:rsidRDefault="002E1D49" w:rsidP="002E1D49">
                      <w:pPr>
                        <w:jc w:val="center"/>
                        <w:rPr>
                          <w:rFonts w:ascii="Segoe UI" w:hAnsi="Segoe UI" w:cs="Segoe UI"/>
                          <w:sz w:val="72"/>
                          <w:szCs w:val="72"/>
                        </w:rPr>
                      </w:pPr>
                      <w:r>
                        <w:rPr>
                          <w:noProof/>
                        </w:rPr>
                        <w:drawing>
                          <wp:inline distT="0" distB="0" distL="0" distR="0" wp14:anchorId="3953EE85" wp14:editId="63F24100">
                            <wp:extent cx="3535483" cy="628153"/>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7265" cy="658674"/>
                                    </a:xfrm>
                                    <a:prstGeom prst="rect">
                                      <a:avLst/>
                                    </a:prstGeom>
                                  </pic:spPr>
                                </pic:pic>
                              </a:graphicData>
                            </a:graphic>
                          </wp:inline>
                        </w:drawing>
                      </w:r>
                      <w:r>
                        <w:rPr>
                          <w:rFonts w:ascii="Segoe UI" w:hAnsi="Segoe UI" w:cs="Segoe UI"/>
                          <w:sz w:val="72"/>
                          <w:szCs w:val="72"/>
                        </w:rPr>
                        <w:t xml:space="preserve"> </w:t>
                      </w:r>
                      <w:r w:rsidRPr="00DB63B1">
                        <w:rPr>
                          <w:rFonts w:ascii="Segoe UI" w:hAnsi="Segoe UI" w:cs="Segoe UI"/>
                          <w:sz w:val="72"/>
                          <w:szCs w:val="72"/>
                        </w:rPr>
                        <w:t>Hands-on Lab</w:t>
                      </w:r>
                    </w:p>
                    <w:p w14:paraId="1EE459C0" w14:textId="77777777" w:rsidR="002E1D49" w:rsidRPr="00EA4198" w:rsidRDefault="002E1D49" w:rsidP="002E1D49">
                      <w:pPr>
                        <w:jc w:val="center"/>
                        <w:rPr>
                          <w:sz w:val="96"/>
                        </w:rPr>
                      </w:pPr>
                    </w:p>
                  </w:txbxContent>
                </v:textbox>
              </v:rect>
            </w:pict>
          </mc:Fallback>
        </mc:AlternateContent>
      </w:r>
      <w:r>
        <w:rPr>
          <w:color w:val="FFFFFF" w:themeColor="background1"/>
        </w:rPr>
        <w:t>WinHEC</w:t>
      </w:r>
    </w:p>
    <w:p w14:paraId="22C39A17" w14:textId="77777777" w:rsidR="002E1D49" w:rsidRDefault="002E1D49" w:rsidP="002E1D49"/>
    <w:p w14:paraId="44FB1D60" w14:textId="77777777" w:rsidR="002E1D49" w:rsidRDefault="002E1D49" w:rsidP="002E1D49"/>
    <w:p w14:paraId="372243F4" w14:textId="77777777" w:rsidR="002E1D49" w:rsidRDefault="002E1D49" w:rsidP="002E1D49">
      <w:pPr>
        <w:jc w:val="center"/>
        <w:rPr>
          <w:rFonts w:asciiTheme="majorHAnsi" w:eastAsiaTheme="majorEastAsia" w:hAnsiTheme="majorHAnsi" w:cstheme="majorBidi"/>
          <w:sz w:val="56"/>
          <w:szCs w:val="56"/>
        </w:rPr>
      </w:pPr>
      <w:r w:rsidRPr="1C40C9D2">
        <w:rPr>
          <w:rFonts w:asciiTheme="majorHAnsi" w:eastAsiaTheme="majorEastAsia" w:hAnsiTheme="majorHAnsi" w:cstheme="majorBidi"/>
          <w:spacing w:val="-10"/>
          <w:kern w:val="28"/>
          <w:sz w:val="56"/>
          <w:szCs w:val="56"/>
        </w:rPr>
        <w:t>Optimizing Windows Devices for</w:t>
      </w:r>
    </w:p>
    <w:p w14:paraId="3895AD53" w14:textId="77777777" w:rsidR="002E1D49" w:rsidRDefault="002E1D49" w:rsidP="002E1D49">
      <w:pPr>
        <w:jc w:val="center"/>
      </w:pPr>
      <w:r w:rsidRPr="1C40C9D2">
        <w:rPr>
          <w:rFonts w:asciiTheme="majorHAnsi" w:eastAsiaTheme="majorEastAsia" w:hAnsiTheme="majorHAnsi" w:cstheme="majorBidi"/>
          <w:spacing w:val="-10"/>
          <w:kern w:val="28"/>
          <w:sz w:val="56"/>
          <w:szCs w:val="56"/>
        </w:rPr>
        <w:t>Screen-on Battery Life</w:t>
      </w:r>
    </w:p>
    <w:p w14:paraId="30D82006" w14:textId="77777777" w:rsidR="002E1D49" w:rsidRDefault="002E1D49" w:rsidP="002E1D49"/>
    <w:p w14:paraId="6E5149D6" w14:textId="77777777" w:rsidR="002E1D49" w:rsidRDefault="002E1D49" w:rsidP="002E1D49"/>
    <w:p w14:paraId="3F8A97C5" w14:textId="77777777" w:rsidR="002E1D49" w:rsidRDefault="002E1D49" w:rsidP="002E1D49"/>
    <w:p w14:paraId="42ED3250" w14:textId="77777777" w:rsidR="002E1D49" w:rsidRDefault="002E1D49" w:rsidP="002E1D49"/>
    <w:p w14:paraId="20B0076C" w14:textId="77777777" w:rsidR="002E1D49" w:rsidRDefault="002E1D49" w:rsidP="002E1D49"/>
    <w:p w14:paraId="1C198457" w14:textId="77777777" w:rsidR="002E1D49" w:rsidRDefault="002E1D49" w:rsidP="002E1D49"/>
    <w:p w14:paraId="19F6C9BC" w14:textId="77777777" w:rsidR="002E1D49" w:rsidRDefault="002E1D49" w:rsidP="002E1D49"/>
    <w:p w14:paraId="2BA5F9C1" w14:textId="77777777" w:rsidR="002E1D49" w:rsidRDefault="002E1D49" w:rsidP="002E1D49">
      <w:r>
        <w:rPr>
          <w:noProof/>
        </w:rPr>
        <mc:AlternateContent>
          <mc:Choice Requires="wps">
            <w:drawing>
              <wp:anchor distT="0" distB="0" distL="114300" distR="114300" simplePos="0" relativeHeight="251666439" behindDoc="0" locked="0" layoutInCell="1" allowOverlap="1" wp14:anchorId="7E1DEE8F" wp14:editId="5D55E546">
                <wp:simplePos x="0" y="0"/>
                <wp:positionH relativeFrom="page">
                  <wp:posOffset>457200</wp:posOffset>
                </wp:positionH>
                <wp:positionV relativeFrom="page">
                  <wp:posOffset>4434840</wp:posOffset>
                </wp:positionV>
                <wp:extent cx="6748272" cy="173736"/>
                <wp:effectExtent l="0" t="0" r="14605" b="17145"/>
                <wp:wrapNone/>
                <wp:docPr id="24" name="Rectangle 24"/>
                <wp:cNvGraphicFramePr/>
                <a:graphic xmlns:a="http://schemas.openxmlformats.org/drawingml/2006/main">
                  <a:graphicData uri="http://schemas.microsoft.com/office/word/2010/wordprocessingShape">
                    <wps:wsp>
                      <wps:cNvSpPr/>
                      <wps:spPr>
                        <a:xfrm>
                          <a:off x="0" y="0"/>
                          <a:ext cx="6748272" cy="173736"/>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49149" w14:textId="77777777" w:rsidR="002E1D49" w:rsidRPr="00EA4198" w:rsidRDefault="002E1D49" w:rsidP="002E1D49">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DEE8F" id="Rectangle 24" o:spid="_x0000_s1027" style="position:absolute;margin-left:36pt;margin-top:349.2pt;width:531.35pt;height:13.7pt;z-index:2516664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" fillcolor="#0072c6" strokecolor="#1f4d78 [1604]" strokeweight="1pt">
                <v:textbox>
                  <w:txbxContent>
                    <w:p w14:paraId="5FB49149" w14:textId="77777777" w:rsidR="002E1D49" w:rsidRPr="00EA4198" w:rsidRDefault="002E1D49" w:rsidP="002E1D49">
                      <w:pPr>
                        <w:jc w:val="center"/>
                        <w:rPr>
                          <w:sz w:val="96"/>
                        </w:rPr>
                      </w:pPr>
                    </w:p>
                  </w:txbxContent>
                </v:textbox>
                <w10:wrap anchorx="page" anchory="page"/>
              </v:rect>
            </w:pict>
          </mc:Fallback>
        </mc:AlternateContent>
      </w:r>
    </w:p>
    <w:p w14:paraId="196B2D65" w14:textId="77777777" w:rsidR="002E1D49" w:rsidRDefault="002E1D49" w:rsidP="002E1D49"/>
    <w:p w14:paraId="3FB92BB9" w14:textId="77777777" w:rsidR="002E1D49" w:rsidRDefault="002E1D49" w:rsidP="002E1D49"/>
    <w:p w14:paraId="3DCF1C3E" w14:textId="77777777" w:rsidR="002E1D49" w:rsidRDefault="002E1D49" w:rsidP="002E1D49"/>
    <w:p w14:paraId="6B4FB2E0" w14:textId="77777777" w:rsidR="0012211A" w:rsidRDefault="002E1D49" w:rsidP="0012211A">
      <w:r w:rsidRPr="00022882">
        <w:rPr>
          <w:b/>
          <w:i/>
          <w:sz w:val="28"/>
        </w:rPr>
        <w:t>Abstract</w:t>
      </w:r>
      <w:r w:rsidRPr="00CA437D">
        <w:rPr>
          <w:b/>
          <w:sz w:val="28"/>
        </w:rPr>
        <w:t>:</w:t>
      </w:r>
      <w:r>
        <w:rPr>
          <w:b/>
          <w:sz w:val="28"/>
        </w:rPr>
        <w:t xml:space="preserve"> </w:t>
      </w:r>
      <w:r w:rsidR="0012211A">
        <w:rPr>
          <w:color w:val="000000"/>
        </w:rPr>
        <w:t xml:space="preserve">In this lab we dive into the Performance Power Slider UX which provides end users with more control of making trade-offs between performance and power and the Energy Estimation Engine in Windows 10 which provides energy usage data broken down by apps, services, and hardware components on retail devices that are in-use by end users. </w:t>
      </w:r>
    </w:p>
    <w:p w14:paraId="4D7B4DAA" w14:textId="03F50F11" w:rsidR="002E1D49" w:rsidRDefault="002E1D49" w:rsidP="002E1D49"/>
    <w:p w14:paraId="0E5F561E" w14:textId="77777777" w:rsidR="002E1D49" w:rsidRDefault="002E1D49" w:rsidP="002E1D49"/>
    <w:p w14:paraId="7A776AD4" w14:textId="77777777" w:rsidR="002E1D49" w:rsidRDefault="002E1D49" w:rsidP="002E1D49"/>
    <w:p w14:paraId="524A2E1E" w14:textId="77777777" w:rsidR="002E1D49" w:rsidRDefault="002E1D49" w:rsidP="002E1D49">
      <w:r>
        <w:br w:type="page"/>
      </w:r>
    </w:p>
    <w:p w14:paraId="02D80C58" w14:textId="77777777" w:rsidR="002E1D49" w:rsidRPr="00AC77E7" w:rsidRDefault="002E1D49" w:rsidP="002E1D49">
      <w:pPr>
        <w:spacing w:before="100" w:beforeAutospacing="1" w:after="120"/>
        <w:rPr>
          <w:rFonts w:eastAsia="Times New Roman" w:cs="Times New Roman"/>
          <w:sz w:val="20"/>
          <w:szCs w:val="20"/>
        </w:rPr>
      </w:pPr>
      <w:r>
        <w:rPr>
          <w:rFonts w:eastAsia="Times New Roman" w:cs="Times New Roman"/>
          <w:sz w:val="20"/>
          <w:szCs w:val="20"/>
        </w:rPr>
        <w:lastRenderedPageBreak/>
        <w:t>Copyright (c) 2018</w:t>
      </w:r>
      <w:r w:rsidRPr="00AC77E7">
        <w:rPr>
          <w:rFonts w:eastAsia="Times New Roman" w:cs="Times New Roman"/>
          <w:sz w:val="20"/>
          <w:szCs w:val="20"/>
        </w:rPr>
        <w:t xml:space="preserve"> Microsoft. All rights reserved.</w:t>
      </w:r>
    </w:p>
    <w:p w14:paraId="355E3E79" w14:textId="77777777" w:rsidR="002E1D49" w:rsidRPr="00AC77E7" w:rsidRDefault="002E1D49" w:rsidP="002E1D49">
      <w:pPr>
        <w:spacing w:before="100" w:beforeAutospacing="1" w:after="120"/>
        <w:rPr>
          <w:rFonts w:eastAsia="Times New Roman" w:cs="Times New Roman"/>
          <w:sz w:val="20"/>
          <w:szCs w:val="20"/>
        </w:rPr>
      </w:pPr>
      <w:r w:rsidRPr="00AC77E7">
        <w:rPr>
          <w:rFonts w:eastAsia="Times New Roman" w:cs="Times New Roman"/>
          <w:sz w:val="20"/>
          <w:szCs w:val="20"/>
        </w:rPr>
        <w:t>This document is provided "as-is." Information and views expressed in this document, including URL and other Internet Web site references, may change without notice.</w:t>
      </w:r>
    </w:p>
    <w:p w14:paraId="117EC619" w14:textId="13657408" w:rsidR="002E1D49" w:rsidRDefault="002E1D49">
      <w:r>
        <w:br w:type="page"/>
      </w:r>
    </w:p>
    <w:sdt>
      <w:sdtPr>
        <w:rPr>
          <w:rFonts w:asciiTheme="minorHAnsi" w:eastAsiaTheme="minorHAnsi" w:hAnsiTheme="minorHAnsi" w:cstheme="minorBidi"/>
          <w:bCs/>
          <w:caps/>
          <w:color w:val="auto"/>
          <w:sz w:val="22"/>
          <w:szCs w:val="22"/>
        </w:rPr>
        <w:id w:val="1764726890"/>
        <w:docPartObj>
          <w:docPartGallery w:val="Table of Contents"/>
          <w:docPartUnique/>
        </w:docPartObj>
      </w:sdtPr>
      <w:sdtEndPr>
        <w:rPr>
          <w:b/>
          <w:bCs w:val="0"/>
          <w:caps w:val="0"/>
          <w:noProof/>
        </w:rPr>
      </w:sdtEndPr>
      <w:sdtContent>
        <w:p w14:paraId="6EF1A646" w14:textId="77777777" w:rsidR="00AC77E7" w:rsidRDefault="1C40C9D2" w:rsidP="000E3B8D">
          <w:pPr>
            <w:pStyle w:val="TOCHeading"/>
          </w:pPr>
          <w:r>
            <w:t>Contents</w:t>
          </w:r>
        </w:p>
        <w:p w14:paraId="254534CA" w14:textId="456EC0E3" w:rsidR="001F58BD" w:rsidRDefault="004E0412">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527031427" w:history="1">
            <w:r w:rsidR="001F58BD" w:rsidRPr="00817503">
              <w:rPr>
                <w:rStyle w:val="Hyperlink"/>
                <w:noProof/>
              </w:rPr>
              <w:t>Lab Goals</w:t>
            </w:r>
            <w:r w:rsidR="001F58BD">
              <w:rPr>
                <w:noProof/>
                <w:webHidden/>
              </w:rPr>
              <w:tab/>
            </w:r>
            <w:r w:rsidR="001F58BD">
              <w:rPr>
                <w:noProof/>
                <w:webHidden/>
              </w:rPr>
              <w:fldChar w:fldCharType="begin"/>
            </w:r>
            <w:r w:rsidR="001F58BD">
              <w:rPr>
                <w:noProof/>
                <w:webHidden/>
              </w:rPr>
              <w:instrText xml:space="preserve"> PAGEREF _Toc527031427 \h </w:instrText>
            </w:r>
            <w:r w:rsidR="001F58BD">
              <w:rPr>
                <w:noProof/>
                <w:webHidden/>
              </w:rPr>
            </w:r>
            <w:r w:rsidR="001F58BD">
              <w:rPr>
                <w:noProof/>
                <w:webHidden/>
              </w:rPr>
              <w:fldChar w:fldCharType="separate"/>
            </w:r>
            <w:r w:rsidR="001F58BD">
              <w:rPr>
                <w:noProof/>
                <w:webHidden/>
              </w:rPr>
              <w:t>4</w:t>
            </w:r>
            <w:r w:rsidR="001F58BD">
              <w:rPr>
                <w:noProof/>
                <w:webHidden/>
              </w:rPr>
              <w:fldChar w:fldCharType="end"/>
            </w:r>
          </w:hyperlink>
        </w:p>
        <w:p w14:paraId="6B06E88C" w14:textId="2198BA8D" w:rsidR="001F58BD" w:rsidRDefault="00DA7B83">
          <w:pPr>
            <w:pStyle w:val="TOC1"/>
            <w:tabs>
              <w:tab w:val="right" w:leader="dot" w:pos="9350"/>
            </w:tabs>
            <w:rPr>
              <w:rFonts w:eastAsiaTheme="minorEastAsia"/>
              <w:noProof/>
            </w:rPr>
          </w:pPr>
          <w:hyperlink w:anchor="_Toc527031428" w:history="1">
            <w:r w:rsidR="001F58BD" w:rsidRPr="00817503">
              <w:rPr>
                <w:rStyle w:val="Hyperlink"/>
                <w:noProof/>
              </w:rPr>
              <w:t>Terminology</w:t>
            </w:r>
            <w:r w:rsidR="001F58BD">
              <w:rPr>
                <w:noProof/>
                <w:webHidden/>
              </w:rPr>
              <w:tab/>
            </w:r>
            <w:r w:rsidR="001F58BD">
              <w:rPr>
                <w:noProof/>
                <w:webHidden/>
              </w:rPr>
              <w:fldChar w:fldCharType="begin"/>
            </w:r>
            <w:r w:rsidR="001F58BD">
              <w:rPr>
                <w:noProof/>
                <w:webHidden/>
              </w:rPr>
              <w:instrText xml:space="preserve"> PAGEREF _Toc527031428 \h </w:instrText>
            </w:r>
            <w:r w:rsidR="001F58BD">
              <w:rPr>
                <w:noProof/>
                <w:webHidden/>
              </w:rPr>
            </w:r>
            <w:r w:rsidR="001F58BD">
              <w:rPr>
                <w:noProof/>
                <w:webHidden/>
              </w:rPr>
              <w:fldChar w:fldCharType="separate"/>
            </w:r>
            <w:r w:rsidR="001F58BD">
              <w:rPr>
                <w:noProof/>
                <w:webHidden/>
              </w:rPr>
              <w:t>4</w:t>
            </w:r>
            <w:r w:rsidR="001F58BD">
              <w:rPr>
                <w:noProof/>
                <w:webHidden/>
              </w:rPr>
              <w:fldChar w:fldCharType="end"/>
            </w:r>
          </w:hyperlink>
        </w:p>
        <w:p w14:paraId="0314216C" w14:textId="2542E408" w:rsidR="001F58BD" w:rsidRDefault="00DA7B83">
          <w:pPr>
            <w:pStyle w:val="TOC1"/>
            <w:tabs>
              <w:tab w:val="right" w:leader="dot" w:pos="9350"/>
            </w:tabs>
            <w:rPr>
              <w:rFonts w:eastAsiaTheme="minorEastAsia"/>
              <w:noProof/>
            </w:rPr>
          </w:pPr>
          <w:hyperlink w:anchor="_Toc527031429" w:history="1">
            <w:r w:rsidR="001F58BD" w:rsidRPr="00817503">
              <w:rPr>
                <w:rStyle w:val="Hyperlink"/>
                <w:noProof/>
              </w:rPr>
              <w:t>Prerequisites</w:t>
            </w:r>
            <w:r w:rsidR="001F58BD">
              <w:rPr>
                <w:noProof/>
                <w:webHidden/>
              </w:rPr>
              <w:tab/>
            </w:r>
            <w:r w:rsidR="001F58BD">
              <w:rPr>
                <w:noProof/>
                <w:webHidden/>
              </w:rPr>
              <w:fldChar w:fldCharType="begin"/>
            </w:r>
            <w:r w:rsidR="001F58BD">
              <w:rPr>
                <w:noProof/>
                <w:webHidden/>
              </w:rPr>
              <w:instrText xml:space="preserve"> PAGEREF _Toc527031429 \h </w:instrText>
            </w:r>
            <w:r w:rsidR="001F58BD">
              <w:rPr>
                <w:noProof/>
                <w:webHidden/>
              </w:rPr>
            </w:r>
            <w:r w:rsidR="001F58BD">
              <w:rPr>
                <w:noProof/>
                <w:webHidden/>
              </w:rPr>
              <w:fldChar w:fldCharType="separate"/>
            </w:r>
            <w:r w:rsidR="001F58BD">
              <w:rPr>
                <w:noProof/>
                <w:webHidden/>
              </w:rPr>
              <w:t>5</w:t>
            </w:r>
            <w:r w:rsidR="001F58BD">
              <w:rPr>
                <w:noProof/>
                <w:webHidden/>
              </w:rPr>
              <w:fldChar w:fldCharType="end"/>
            </w:r>
          </w:hyperlink>
        </w:p>
        <w:p w14:paraId="3652E8B4" w14:textId="20B3ECBF" w:rsidR="001F58BD" w:rsidRDefault="00DA7B83">
          <w:pPr>
            <w:pStyle w:val="TOC1"/>
            <w:tabs>
              <w:tab w:val="right" w:leader="dot" w:pos="9350"/>
            </w:tabs>
            <w:rPr>
              <w:rFonts w:eastAsiaTheme="minorEastAsia"/>
              <w:noProof/>
            </w:rPr>
          </w:pPr>
          <w:hyperlink w:anchor="_Toc527031430" w:history="1">
            <w:r w:rsidR="001F58BD" w:rsidRPr="00817503">
              <w:rPr>
                <w:rStyle w:val="Hyperlink"/>
                <w:noProof/>
              </w:rPr>
              <w:t>Exercise 1 – Introduction to Battery User Experience in Windows</w:t>
            </w:r>
            <w:r w:rsidR="001F58BD">
              <w:rPr>
                <w:noProof/>
                <w:webHidden/>
              </w:rPr>
              <w:tab/>
            </w:r>
            <w:r w:rsidR="001F58BD">
              <w:rPr>
                <w:noProof/>
                <w:webHidden/>
              </w:rPr>
              <w:fldChar w:fldCharType="begin"/>
            </w:r>
            <w:r w:rsidR="001F58BD">
              <w:rPr>
                <w:noProof/>
                <w:webHidden/>
              </w:rPr>
              <w:instrText xml:space="preserve"> PAGEREF _Toc527031430 \h </w:instrText>
            </w:r>
            <w:r w:rsidR="001F58BD">
              <w:rPr>
                <w:noProof/>
                <w:webHidden/>
              </w:rPr>
            </w:r>
            <w:r w:rsidR="001F58BD">
              <w:rPr>
                <w:noProof/>
                <w:webHidden/>
              </w:rPr>
              <w:fldChar w:fldCharType="separate"/>
            </w:r>
            <w:r w:rsidR="001F58BD">
              <w:rPr>
                <w:noProof/>
                <w:webHidden/>
              </w:rPr>
              <w:t>6</w:t>
            </w:r>
            <w:r w:rsidR="001F58BD">
              <w:rPr>
                <w:noProof/>
                <w:webHidden/>
              </w:rPr>
              <w:fldChar w:fldCharType="end"/>
            </w:r>
          </w:hyperlink>
        </w:p>
        <w:p w14:paraId="25B60B46" w14:textId="05142C03" w:rsidR="001F58BD" w:rsidRDefault="00DA7B83">
          <w:pPr>
            <w:pStyle w:val="TOC1"/>
            <w:tabs>
              <w:tab w:val="right" w:leader="dot" w:pos="9350"/>
            </w:tabs>
            <w:rPr>
              <w:rFonts w:eastAsiaTheme="minorEastAsia"/>
              <w:noProof/>
            </w:rPr>
          </w:pPr>
          <w:hyperlink w:anchor="_Toc527031431" w:history="1">
            <w:r w:rsidR="001F58BD" w:rsidRPr="00817503">
              <w:rPr>
                <w:rStyle w:val="Hyperlink"/>
                <w:noProof/>
              </w:rPr>
              <w:t>Exercise 2A – Perf Power Slider: Opt out of Power Throttling</w:t>
            </w:r>
            <w:r w:rsidR="001F58BD">
              <w:rPr>
                <w:noProof/>
                <w:webHidden/>
              </w:rPr>
              <w:tab/>
            </w:r>
            <w:r w:rsidR="001F58BD">
              <w:rPr>
                <w:noProof/>
                <w:webHidden/>
              </w:rPr>
              <w:fldChar w:fldCharType="begin"/>
            </w:r>
            <w:r w:rsidR="001F58BD">
              <w:rPr>
                <w:noProof/>
                <w:webHidden/>
              </w:rPr>
              <w:instrText xml:space="preserve"> PAGEREF _Toc527031431 \h </w:instrText>
            </w:r>
            <w:r w:rsidR="001F58BD">
              <w:rPr>
                <w:noProof/>
                <w:webHidden/>
              </w:rPr>
            </w:r>
            <w:r w:rsidR="001F58BD">
              <w:rPr>
                <w:noProof/>
                <w:webHidden/>
              </w:rPr>
              <w:fldChar w:fldCharType="separate"/>
            </w:r>
            <w:r w:rsidR="001F58BD">
              <w:rPr>
                <w:noProof/>
                <w:webHidden/>
              </w:rPr>
              <w:t>10</w:t>
            </w:r>
            <w:r w:rsidR="001F58BD">
              <w:rPr>
                <w:noProof/>
                <w:webHidden/>
              </w:rPr>
              <w:fldChar w:fldCharType="end"/>
            </w:r>
          </w:hyperlink>
        </w:p>
        <w:p w14:paraId="53DB4AA7" w14:textId="30C56CF6" w:rsidR="001F58BD" w:rsidRDefault="00DA7B83">
          <w:pPr>
            <w:pStyle w:val="TOC1"/>
            <w:tabs>
              <w:tab w:val="right" w:leader="dot" w:pos="9350"/>
            </w:tabs>
            <w:rPr>
              <w:rFonts w:eastAsiaTheme="minorEastAsia"/>
              <w:noProof/>
            </w:rPr>
          </w:pPr>
          <w:hyperlink w:anchor="_Toc527031432" w:history="1">
            <w:r w:rsidR="001F58BD" w:rsidRPr="00817503">
              <w:rPr>
                <w:rStyle w:val="Hyperlink"/>
                <w:noProof/>
              </w:rPr>
              <w:t>Exercise 2B –Perf Power Slider: Viewing PPM settings in WPA</w:t>
            </w:r>
            <w:r w:rsidR="001F58BD">
              <w:rPr>
                <w:noProof/>
                <w:webHidden/>
              </w:rPr>
              <w:tab/>
            </w:r>
            <w:r w:rsidR="001F58BD">
              <w:rPr>
                <w:noProof/>
                <w:webHidden/>
              </w:rPr>
              <w:fldChar w:fldCharType="begin"/>
            </w:r>
            <w:r w:rsidR="001F58BD">
              <w:rPr>
                <w:noProof/>
                <w:webHidden/>
              </w:rPr>
              <w:instrText xml:space="preserve"> PAGEREF _Toc527031432 \h </w:instrText>
            </w:r>
            <w:r w:rsidR="001F58BD">
              <w:rPr>
                <w:noProof/>
                <w:webHidden/>
              </w:rPr>
            </w:r>
            <w:r w:rsidR="001F58BD">
              <w:rPr>
                <w:noProof/>
                <w:webHidden/>
              </w:rPr>
              <w:fldChar w:fldCharType="separate"/>
            </w:r>
            <w:r w:rsidR="001F58BD">
              <w:rPr>
                <w:noProof/>
                <w:webHidden/>
              </w:rPr>
              <w:t>13</w:t>
            </w:r>
            <w:r w:rsidR="001F58BD">
              <w:rPr>
                <w:noProof/>
                <w:webHidden/>
              </w:rPr>
              <w:fldChar w:fldCharType="end"/>
            </w:r>
          </w:hyperlink>
        </w:p>
        <w:p w14:paraId="1ECBDAC9" w14:textId="313F90F1" w:rsidR="001F58BD" w:rsidRDefault="00DA7B83">
          <w:pPr>
            <w:pStyle w:val="TOC1"/>
            <w:tabs>
              <w:tab w:val="right" w:leader="dot" w:pos="9350"/>
            </w:tabs>
            <w:rPr>
              <w:rFonts w:eastAsiaTheme="minorEastAsia"/>
              <w:noProof/>
            </w:rPr>
          </w:pPr>
          <w:hyperlink w:anchor="_Toc527031433" w:history="1">
            <w:r w:rsidR="001F58BD" w:rsidRPr="00817503">
              <w:rPr>
                <w:rStyle w:val="Hyperlink"/>
                <w:noProof/>
              </w:rPr>
              <w:t>Exercise 2C –Perf Power Slider: Viewing Overlay Settings using PowerCfg</w:t>
            </w:r>
            <w:r w:rsidR="001F58BD">
              <w:rPr>
                <w:noProof/>
                <w:webHidden/>
              </w:rPr>
              <w:tab/>
            </w:r>
            <w:r w:rsidR="001F58BD">
              <w:rPr>
                <w:noProof/>
                <w:webHidden/>
              </w:rPr>
              <w:fldChar w:fldCharType="begin"/>
            </w:r>
            <w:r w:rsidR="001F58BD">
              <w:rPr>
                <w:noProof/>
                <w:webHidden/>
              </w:rPr>
              <w:instrText xml:space="preserve"> PAGEREF _Toc527031433 \h </w:instrText>
            </w:r>
            <w:r w:rsidR="001F58BD">
              <w:rPr>
                <w:noProof/>
                <w:webHidden/>
              </w:rPr>
            </w:r>
            <w:r w:rsidR="001F58BD">
              <w:rPr>
                <w:noProof/>
                <w:webHidden/>
              </w:rPr>
              <w:fldChar w:fldCharType="separate"/>
            </w:r>
            <w:r w:rsidR="001F58BD">
              <w:rPr>
                <w:noProof/>
                <w:webHidden/>
              </w:rPr>
              <w:t>15</w:t>
            </w:r>
            <w:r w:rsidR="001F58BD">
              <w:rPr>
                <w:noProof/>
                <w:webHidden/>
              </w:rPr>
              <w:fldChar w:fldCharType="end"/>
            </w:r>
          </w:hyperlink>
        </w:p>
        <w:p w14:paraId="0D951D00" w14:textId="54A0EEAC" w:rsidR="001F58BD" w:rsidRDefault="00DA7B83">
          <w:pPr>
            <w:pStyle w:val="TOC1"/>
            <w:tabs>
              <w:tab w:val="right" w:leader="dot" w:pos="9350"/>
            </w:tabs>
            <w:rPr>
              <w:rFonts w:eastAsiaTheme="minorEastAsia"/>
              <w:noProof/>
            </w:rPr>
          </w:pPr>
          <w:hyperlink w:anchor="_Toc527031434" w:history="1">
            <w:r w:rsidR="001F58BD" w:rsidRPr="00817503">
              <w:rPr>
                <w:rStyle w:val="Hyperlink"/>
                <w:noProof/>
              </w:rPr>
              <w:t>Exercise 2D – Perf Power Slider: Adding custom OEM settings</w:t>
            </w:r>
            <w:r w:rsidR="001F58BD">
              <w:rPr>
                <w:noProof/>
                <w:webHidden/>
              </w:rPr>
              <w:tab/>
            </w:r>
            <w:r w:rsidR="001F58BD">
              <w:rPr>
                <w:noProof/>
                <w:webHidden/>
              </w:rPr>
              <w:fldChar w:fldCharType="begin"/>
            </w:r>
            <w:r w:rsidR="001F58BD">
              <w:rPr>
                <w:noProof/>
                <w:webHidden/>
              </w:rPr>
              <w:instrText xml:space="preserve"> PAGEREF _Toc527031434 \h </w:instrText>
            </w:r>
            <w:r w:rsidR="001F58BD">
              <w:rPr>
                <w:noProof/>
                <w:webHidden/>
              </w:rPr>
            </w:r>
            <w:r w:rsidR="001F58BD">
              <w:rPr>
                <w:noProof/>
                <w:webHidden/>
              </w:rPr>
              <w:fldChar w:fldCharType="separate"/>
            </w:r>
            <w:r w:rsidR="001F58BD">
              <w:rPr>
                <w:noProof/>
                <w:webHidden/>
              </w:rPr>
              <w:t>17</w:t>
            </w:r>
            <w:r w:rsidR="001F58BD">
              <w:rPr>
                <w:noProof/>
                <w:webHidden/>
              </w:rPr>
              <w:fldChar w:fldCharType="end"/>
            </w:r>
          </w:hyperlink>
        </w:p>
        <w:p w14:paraId="2C864385" w14:textId="774DE53B" w:rsidR="001F58BD" w:rsidRDefault="00DA7B83">
          <w:pPr>
            <w:pStyle w:val="TOC1"/>
            <w:tabs>
              <w:tab w:val="right" w:leader="dot" w:pos="9350"/>
            </w:tabs>
            <w:rPr>
              <w:rFonts w:eastAsiaTheme="minorEastAsia"/>
              <w:noProof/>
            </w:rPr>
          </w:pPr>
          <w:hyperlink w:anchor="_Toc527031435" w:history="1">
            <w:r w:rsidR="001F58BD" w:rsidRPr="00817503">
              <w:rPr>
                <w:rStyle w:val="Hyperlink"/>
                <w:noProof/>
              </w:rPr>
              <w:t>Exercise 3A – Accessing Energy Estimation Engine (E3) data using PowerCfg</w:t>
            </w:r>
            <w:r w:rsidR="001F58BD">
              <w:rPr>
                <w:noProof/>
                <w:webHidden/>
              </w:rPr>
              <w:tab/>
            </w:r>
            <w:r w:rsidR="001F58BD">
              <w:rPr>
                <w:noProof/>
                <w:webHidden/>
              </w:rPr>
              <w:fldChar w:fldCharType="begin"/>
            </w:r>
            <w:r w:rsidR="001F58BD">
              <w:rPr>
                <w:noProof/>
                <w:webHidden/>
              </w:rPr>
              <w:instrText xml:space="preserve"> PAGEREF _Toc527031435 \h </w:instrText>
            </w:r>
            <w:r w:rsidR="001F58BD">
              <w:rPr>
                <w:noProof/>
                <w:webHidden/>
              </w:rPr>
            </w:r>
            <w:r w:rsidR="001F58BD">
              <w:rPr>
                <w:noProof/>
                <w:webHidden/>
              </w:rPr>
              <w:fldChar w:fldCharType="separate"/>
            </w:r>
            <w:r w:rsidR="001F58BD">
              <w:rPr>
                <w:noProof/>
                <w:webHidden/>
              </w:rPr>
              <w:t>20</w:t>
            </w:r>
            <w:r w:rsidR="001F58BD">
              <w:rPr>
                <w:noProof/>
                <w:webHidden/>
              </w:rPr>
              <w:fldChar w:fldCharType="end"/>
            </w:r>
          </w:hyperlink>
        </w:p>
        <w:p w14:paraId="35D919D6" w14:textId="4A3053D1" w:rsidR="001F58BD" w:rsidRDefault="00DA7B83">
          <w:pPr>
            <w:pStyle w:val="TOC1"/>
            <w:tabs>
              <w:tab w:val="right" w:leader="dot" w:pos="9350"/>
            </w:tabs>
            <w:rPr>
              <w:rFonts w:eastAsiaTheme="minorEastAsia"/>
              <w:noProof/>
            </w:rPr>
          </w:pPr>
          <w:hyperlink w:anchor="_Toc527031436" w:history="1">
            <w:r w:rsidR="001F58BD" w:rsidRPr="00817503">
              <w:rPr>
                <w:rStyle w:val="Hyperlink"/>
                <w:noProof/>
              </w:rPr>
              <w:t>Exercise 3B – Visualizing Energy Estimation Engine data in PowerView</w:t>
            </w:r>
            <w:r w:rsidR="001F58BD">
              <w:rPr>
                <w:noProof/>
                <w:webHidden/>
              </w:rPr>
              <w:tab/>
            </w:r>
            <w:r w:rsidR="001F58BD">
              <w:rPr>
                <w:noProof/>
                <w:webHidden/>
              </w:rPr>
              <w:fldChar w:fldCharType="begin"/>
            </w:r>
            <w:r w:rsidR="001F58BD">
              <w:rPr>
                <w:noProof/>
                <w:webHidden/>
              </w:rPr>
              <w:instrText xml:space="preserve"> PAGEREF _Toc527031436 \h </w:instrText>
            </w:r>
            <w:r w:rsidR="001F58BD">
              <w:rPr>
                <w:noProof/>
                <w:webHidden/>
              </w:rPr>
            </w:r>
            <w:r w:rsidR="001F58BD">
              <w:rPr>
                <w:noProof/>
                <w:webHidden/>
              </w:rPr>
              <w:fldChar w:fldCharType="separate"/>
            </w:r>
            <w:r w:rsidR="001F58BD">
              <w:rPr>
                <w:noProof/>
                <w:webHidden/>
              </w:rPr>
              <w:t>21</w:t>
            </w:r>
            <w:r w:rsidR="001F58BD">
              <w:rPr>
                <w:noProof/>
                <w:webHidden/>
              </w:rPr>
              <w:fldChar w:fldCharType="end"/>
            </w:r>
          </w:hyperlink>
        </w:p>
        <w:p w14:paraId="64C0FC62" w14:textId="75D4D1A5" w:rsidR="001F58BD" w:rsidRDefault="00DA7B83">
          <w:pPr>
            <w:pStyle w:val="TOC1"/>
            <w:tabs>
              <w:tab w:val="right" w:leader="dot" w:pos="9350"/>
            </w:tabs>
            <w:rPr>
              <w:rFonts w:eastAsiaTheme="minorEastAsia"/>
              <w:noProof/>
            </w:rPr>
          </w:pPr>
          <w:hyperlink w:anchor="_Toc527031437" w:history="1">
            <w:r w:rsidR="001F58BD" w:rsidRPr="00817503">
              <w:rPr>
                <w:rStyle w:val="Hyperlink"/>
                <w:noProof/>
              </w:rPr>
              <w:t>Exercise 3C – Collecting &amp; Visualizing Energy Estimation ETW events in WPA</w:t>
            </w:r>
            <w:r w:rsidR="001F58BD">
              <w:rPr>
                <w:noProof/>
                <w:webHidden/>
              </w:rPr>
              <w:tab/>
            </w:r>
            <w:r w:rsidR="001F58BD">
              <w:rPr>
                <w:noProof/>
                <w:webHidden/>
              </w:rPr>
              <w:fldChar w:fldCharType="begin"/>
            </w:r>
            <w:r w:rsidR="001F58BD">
              <w:rPr>
                <w:noProof/>
                <w:webHidden/>
              </w:rPr>
              <w:instrText xml:space="preserve"> PAGEREF _Toc527031437 \h </w:instrText>
            </w:r>
            <w:r w:rsidR="001F58BD">
              <w:rPr>
                <w:noProof/>
                <w:webHidden/>
              </w:rPr>
            </w:r>
            <w:r w:rsidR="001F58BD">
              <w:rPr>
                <w:noProof/>
                <w:webHidden/>
              </w:rPr>
              <w:fldChar w:fldCharType="separate"/>
            </w:r>
            <w:r w:rsidR="001F58BD">
              <w:rPr>
                <w:noProof/>
                <w:webHidden/>
              </w:rPr>
              <w:t>24</w:t>
            </w:r>
            <w:r w:rsidR="001F58BD">
              <w:rPr>
                <w:noProof/>
                <w:webHidden/>
              </w:rPr>
              <w:fldChar w:fldCharType="end"/>
            </w:r>
          </w:hyperlink>
        </w:p>
        <w:p w14:paraId="5A9F2D0B" w14:textId="579C5CB9" w:rsidR="001F58BD" w:rsidRDefault="00DA7B83">
          <w:pPr>
            <w:pStyle w:val="TOC1"/>
            <w:tabs>
              <w:tab w:val="right" w:leader="dot" w:pos="9350"/>
            </w:tabs>
            <w:rPr>
              <w:rFonts w:eastAsiaTheme="minorEastAsia"/>
              <w:noProof/>
            </w:rPr>
          </w:pPr>
          <w:hyperlink w:anchor="_Toc527031438" w:history="1">
            <w:r w:rsidR="001F58BD" w:rsidRPr="00817503">
              <w:rPr>
                <w:rStyle w:val="Hyperlink"/>
                <w:noProof/>
              </w:rPr>
              <w:t>Exercise 4 – Battery Life Assessments</w:t>
            </w:r>
            <w:r w:rsidR="001F58BD">
              <w:rPr>
                <w:noProof/>
                <w:webHidden/>
              </w:rPr>
              <w:tab/>
            </w:r>
            <w:r w:rsidR="001F58BD">
              <w:rPr>
                <w:noProof/>
                <w:webHidden/>
              </w:rPr>
              <w:fldChar w:fldCharType="begin"/>
            </w:r>
            <w:r w:rsidR="001F58BD">
              <w:rPr>
                <w:noProof/>
                <w:webHidden/>
              </w:rPr>
              <w:instrText xml:space="preserve"> PAGEREF _Toc527031438 \h </w:instrText>
            </w:r>
            <w:r w:rsidR="001F58BD">
              <w:rPr>
                <w:noProof/>
                <w:webHidden/>
              </w:rPr>
            </w:r>
            <w:r w:rsidR="001F58BD">
              <w:rPr>
                <w:noProof/>
                <w:webHidden/>
              </w:rPr>
              <w:fldChar w:fldCharType="separate"/>
            </w:r>
            <w:r w:rsidR="001F58BD">
              <w:rPr>
                <w:noProof/>
                <w:webHidden/>
              </w:rPr>
              <w:t>26</w:t>
            </w:r>
            <w:r w:rsidR="001F58BD">
              <w:rPr>
                <w:noProof/>
                <w:webHidden/>
              </w:rPr>
              <w:fldChar w:fldCharType="end"/>
            </w:r>
          </w:hyperlink>
        </w:p>
        <w:p w14:paraId="278FD8FD" w14:textId="6D3BD223" w:rsidR="001F58BD" w:rsidRDefault="00DA7B83">
          <w:pPr>
            <w:pStyle w:val="TOC1"/>
            <w:tabs>
              <w:tab w:val="right" w:leader="dot" w:pos="9350"/>
            </w:tabs>
            <w:rPr>
              <w:rFonts w:eastAsiaTheme="minorEastAsia"/>
              <w:noProof/>
            </w:rPr>
          </w:pPr>
          <w:hyperlink w:anchor="_Toc527031439" w:history="1">
            <w:r w:rsidR="001F58BD" w:rsidRPr="00817503">
              <w:rPr>
                <w:rStyle w:val="Hyperlink"/>
                <w:noProof/>
              </w:rPr>
              <w:t>Exercise 5A – Verify Audio is Offloaded During FSVP</w:t>
            </w:r>
            <w:r w:rsidR="001F58BD">
              <w:rPr>
                <w:noProof/>
                <w:webHidden/>
              </w:rPr>
              <w:tab/>
            </w:r>
            <w:r w:rsidR="001F58BD">
              <w:rPr>
                <w:noProof/>
                <w:webHidden/>
              </w:rPr>
              <w:fldChar w:fldCharType="begin"/>
            </w:r>
            <w:r w:rsidR="001F58BD">
              <w:rPr>
                <w:noProof/>
                <w:webHidden/>
              </w:rPr>
              <w:instrText xml:space="preserve"> PAGEREF _Toc527031439 \h </w:instrText>
            </w:r>
            <w:r w:rsidR="001F58BD">
              <w:rPr>
                <w:noProof/>
                <w:webHidden/>
              </w:rPr>
            </w:r>
            <w:r w:rsidR="001F58BD">
              <w:rPr>
                <w:noProof/>
                <w:webHidden/>
              </w:rPr>
              <w:fldChar w:fldCharType="separate"/>
            </w:r>
            <w:r w:rsidR="001F58BD">
              <w:rPr>
                <w:noProof/>
                <w:webHidden/>
              </w:rPr>
              <w:t>33</w:t>
            </w:r>
            <w:r w:rsidR="001F58BD">
              <w:rPr>
                <w:noProof/>
                <w:webHidden/>
              </w:rPr>
              <w:fldChar w:fldCharType="end"/>
            </w:r>
          </w:hyperlink>
        </w:p>
        <w:p w14:paraId="54841B28" w14:textId="03860B33" w:rsidR="001F58BD" w:rsidRDefault="00DA7B83">
          <w:pPr>
            <w:pStyle w:val="TOC1"/>
            <w:tabs>
              <w:tab w:val="right" w:leader="dot" w:pos="9350"/>
            </w:tabs>
            <w:rPr>
              <w:rFonts w:eastAsiaTheme="minorEastAsia"/>
              <w:noProof/>
            </w:rPr>
          </w:pPr>
          <w:hyperlink w:anchor="_Toc527031440" w:history="1">
            <w:r w:rsidR="001F58BD" w:rsidRPr="00817503">
              <w:rPr>
                <w:rStyle w:val="Hyperlink"/>
                <w:noProof/>
              </w:rPr>
              <w:t>Exercise 5B – Verify Low Refresh Rate Playback is Enabled During FSVP</w:t>
            </w:r>
            <w:r w:rsidR="001F58BD">
              <w:rPr>
                <w:noProof/>
                <w:webHidden/>
              </w:rPr>
              <w:tab/>
            </w:r>
            <w:r w:rsidR="001F58BD">
              <w:rPr>
                <w:noProof/>
                <w:webHidden/>
              </w:rPr>
              <w:fldChar w:fldCharType="begin"/>
            </w:r>
            <w:r w:rsidR="001F58BD">
              <w:rPr>
                <w:noProof/>
                <w:webHidden/>
              </w:rPr>
              <w:instrText xml:space="preserve"> PAGEREF _Toc527031440 \h </w:instrText>
            </w:r>
            <w:r w:rsidR="001F58BD">
              <w:rPr>
                <w:noProof/>
                <w:webHidden/>
              </w:rPr>
            </w:r>
            <w:r w:rsidR="001F58BD">
              <w:rPr>
                <w:noProof/>
                <w:webHidden/>
              </w:rPr>
              <w:fldChar w:fldCharType="separate"/>
            </w:r>
            <w:r w:rsidR="001F58BD">
              <w:rPr>
                <w:noProof/>
                <w:webHidden/>
              </w:rPr>
              <w:t>37</w:t>
            </w:r>
            <w:r w:rsidR="001F58BD">
              <w:rPr>
                <w:noProof/>
                <w:webHidden/>
              </w:rPr>
              <w:fldChar w:fldCharType="end"/>
            </w:r>
          </w:hyperlink>
        </w:p>
        <w:p w14:paraId="6B129EAD" w14:textId="32E7EB1F" w:rsidR="001F58BD" w:rsidRDefault="00DA7B83">
          <w:pPr>
            <w:pStyle w:val="TOC1"/>
            <w:tabs>
              <w:tab w:val="right" w:leader="dot" w:pos="9350"/>
            </w:tabs>
            <w:rPr>
              <w:rFonts w:eastAsiaTheme="minorEastAsia"/>
              <w:noProof/>
            </w:rPr>
          </w:pPr>
          <w:hyperlink w:anchor="_Toc527031441" w:history="1">
            <w:r w:rsidR="001F58BD" w:rsidRPr="00817503">
              <w:rPr>
                <w:rStyle w:val="Hyperlink"/>
                <w:noProof/>
              </w:rPr>
              <w:t>Exercise 5C – Verify MPO and iFlip are Enabled During FSVP</w:t>
            </w:r>
            <w:r w:rsidR="001F58BD">
              <w:rPr>
                <w:noProof/>
                <w:webHidden/>
              </w:rPr>
              <w:tab/>
            </w:r>
            <w:r w:rsidR="001F58BD">
              <w:rPr>
                <w:noProof/>
                <w:webHidden/>
              </w:rPr>
              <w:fldChar w:fldCharType="begin"/>
            </w:r>
            <w:r w:rsidR="001F58BD">
              <w:rPr>
                <w:noProof/>
                <w:webHidden/>
              </w:rPr>
              <w:instrText xml:space="preserve"> PAGEREF _Toc527031441 \h </w:instrText>
            </w:r>
            <w:r w:rsidR="001F58BD">
              <w:rPr>
                <w:noProof/>
                <w:webHidden/>
              </w:rPr>
            </w:r>
            <w:r w:rsidR="001F58BD">
              <w:rPr>
                <w:noProof/>
                <w:webHidden/>
              </w:rPr>
              <w:fldChar w:fldCharType="separate"/>
            </w:r>
            <w:r w:rsidR="001F58BD">
              <w:rPr>
                <w:noProof/>
                <w:webHidden/>
              </w:rPr>
              <w:t>39</w:t>
            </w:r>
            <w:r w:rsidR="001F58BD">
              <w:rPr>
                <w:noProof/>
                <w:webHidden/>
              </w:rPr>
              <w:fldChar w:fldCharType="end"/>
            </w:r>
          </w:hyperlink>
        </w:p>
        <w:p w14:paraId="445E482F" w14:textId="2739E4B6" w:rsidR="001F58BD" w:rsidRDefault="00DA7B83">
          <w:pPr>
            <w:pStyle w:val="TOC1"/>
            <w:tabs>
              <w:tab w:val="right" w:leader="dot" w:pos="9350"/>
            </w:tabs>
            <w:rPr>
              <w:rFonts w:eastAsiaTheme="minorEastAsia"/>
              <w:noProof/>
            </w:rPr>
          </w:pPr>
          <w:hyperlink w:anchor="_Toc527031442" w:history="1">
            <w:r w:rsidR="001F58BD" w:rsidRPr="00817503">
              <w:rPr>
                <w:rStyle w:val="Hyperlink"/>
                <w:noProof/>
              </w:rPr>
              <w:t>Exercise 6A – Modify Power Settings with PowerCfg</w:t>
            </w:r>
            <w:r w:rsidR="001F58BD">
              <w:rPr>
                <w:noProof/>
                <w:webHidden/>
              </w:rPr>
              <w:tab/>
            </w:r>
            <w:r w:rsidR="001F58BD">
              <w:rPr>
                <w:noProof/>
                <w:webHidden/>
              </w:rPr>
              <w:fldChar w:fldCharType="begin"/>
            </w:r>
            <w:r w:rsidR="001F58BD">
              <w:rPr>
                <w:noProof/>
                <w:webHidden/>
              </w:rPr>
              <w:instrText xml:space="preserve"> PAGEREF _Toc527031442 \h </w:instrText>
            </w:r>
            <w:r w:rsidR="001F58BD">
              <w:rPr>
                <w:noProof/>
                <w:webHidden/>
              </w:rPr>
            </w:r>
            <w:r w:rsidR="001F58BD">
              <w:rPr>
                <w:noProof/>
                <w:webHidden/>
              </w:rPr>
              <w:fldChar w:fldCharType="separate"/>
            </w:r>
            <w:r w:rsidR="001F58BD">
              <w:rPr>
                <w:noProof/>
                <w:webHidden/>
              </w:rPr>
              <w:t>41</w:t>
            </w:r>
            <w:r w:rsidR="001F58BD">
              <w:rPr>
                <w:noProof/>
                <w:webHidden/>
              </w:rPr>
              <w:fldChar w:fldCharType="end"/>
            </w:r>
          </w:hyperlink>
        </w:p>
        <w:p w14:paraId="70041E4B" w14:textId="297E3054" w:rsidR="001F58BD" w:rsidRDefault="00DA7B83">
          <w:pPr>
            <w:pStyle w:val="TOC1"/>
            <w:tabs>
              <w:tab w:val="right" w:leader="dot" w:pos="9350"/>
            </w:tabs>
            <w:rPr>
              <w:rFonts w:eastAsiaTheme="minorEastAsia"/>
              <w:noProof/>
            </w:rPr>
          </w:pPr>
          <w:hyperlink w:anchor="_Toc527031443" w:history="1">
            <w:r w:rsidR="001F58BD" w:rsidRPr="00817503">
              <w:rPr>
                <w:rStyle w:val="Hyperlink"/>
                <w:noProof/>
              </w:rPr>
              <w:t>Exercise 6B –PowerCfg System Power Report For Optimizing Screen On Power</w:t>
            </w:r>
            <w:r w:rsidR="001F58BD">
              <w:rPr>
                <w:noProof/>
                <w:webHidden/>
              </w:rPr>
              <w:tab/>
            </w:r>
            <w:r w:rsidR="001F58BD">
              <w:rPr>
                <w:noProof/>
                <w:webHidden/>
              </w:rPr>
              <w:fldChar w:fldCharType="begin"/>
            </w:r>
            <w:r w:rsidR="001F58BD">
              <w:rPr>
                <w:noProof/>
                <w:webHidden/>
              </w:rPr>
              <w:instrText xml:space="preserve"> PAGEREF _Toc527031443 \h </w:instrText>
            </w:r>
            <w:r w:rsidR="001F58BD">
              <w:rPr>
                <w:noProof/>
                <w:webHidden/>
              </w:rPr>
            </w:r>
            <w:r w:rsidR="001F58BD">
              <w:rPr>
                <w:noProof/>
                <w:webHidden/>
              </w:rPr>
              <w:fldChar w:fldCharType="separate"/>
            </w:r>
            <w:r w:rsidR="001F58BD">
              <w:rPr>
                <w:noProof/>
                <w:webHidden/>
              </w:rPr>
              <w:t>43</w:t>
            </w:r>
            <w:r w:rsidR="001F58BD">
              <w:rPr>
                <w:noProof/>
                <w:webHidden/>
              </w:rPr>
              <w:fldChar w:fldCharType="end"/>
            </w:r>
          </w:hyperlink>
        </w:p>
        <w:p w14:paraId="690B20AD" w14:textId="5C9A6246" w:rsidR="001F58BD" w:rsidRDefault="00DA7B83">
          <w:pPr>
            <w:pStyle w:val="TOC1"/>
            <w:tabs>
              <w:tab w:val="right" w:leader="dot" w:pos="9350"/>
            </w:tabs>
            <w:rPr>
              <w:rFonts w:eastAsiaTheme="minorEastAsia"/>
              <w:noProof/>
            </w:rPr>
          </w:pPr>
          <w:hyperlink w:anchor="_Toc527031444" w:history="1">
            <w:r w:rsidR="001F58BD" w:rsidRPr="00817503">
              <w:rPr>
                <w:rStyle w:val="Hyperlink"/>
                <w:noProof/>
              </w:rPr>
              <w:t>Exercise 6C – PowerCfg Battery Report to Get Battery History &amp; Stats</w:t>
            </w:r>
            <w:r w:rsidR="001F58BD">
              <w:rPr>
                <w:noProof/>
                <w:webHidden/>
              </w:rPr>
              <w:tab/>
            </w:r>
            <w:r w:rsidR="001F58BD">
              <w:rPr>
                <w:noProof/>
                <w:webHidden/>
              </w:rPr>
              <w:fldChar w:fldCharType="begin"/>
            </w:r>
            <w:r w:rsidR="001F58BD">
              <w:rPr>
                <w:noProof/>
                <w:webHidden/>
              </w:rPr>
              <w:instrText xml:space="preserve"> PAGEREF _Toc527031444 \h </w:instrText>
            </w:r>
            <w:r w:rsidR="001F58BD">
              <w:rPr>
                <w:noProof/>
                <w:webHidden/>
              </w:rPr>
            </w:r>
            <w:r w:rsidR="001F58BD">
              <w:rPr>
                <w:noProof/>
                <w:webHidden/>
              </w:rPr>
              <w:fldChar w:fldCharType="separate"/>
            </w:r>
            <w:r w:rsidR="001F58BD">
              <w:rPr>
                <w:noProof/>
                <w:webHidden/>
              </w:rPr>
              <w:t>45</w:t>
            </w:r>
            <w:r w:rsidR="001F58BD">
              <w:rPr>
                <w:noProof/>
                <w:webHidden/>
              </w:rPr>
              <w:fldChar w:fldCharType="end"/>
            </w:r>
          </w:hyperlink>
        </w:p>
        <w:p w14:paraId="6AF16962" w14:textId="40F63563" w:rsidR="001F58BD" w:rsidRDefault="00DA7B83">
          <w:pPr>
            <w:pStyle w:val="TOC1"/>
            <w:tabs>
              <w:tab w:val="right" w:leader="dot" w:pos="9350"/>
            </w:tabs>
            <w:rPr>
              <w:rFonts w:eastAsiaTheme="minorEastAsia"/>
              <w:noProof/>
            </w:rPr>
          </w:pPr>
          <w:hyperlink w:anchor="_Toc527031445" w:history="1">
            <w:r w:rsidR="001F58BD" w:rsidRPr="00817503">
              <w:rPr>
                <w:rStyle w:val="Hyperlink"/>
                <w:noProof/>
              </w:rPr>
              <w:t>Exercise 7 – Identify Apps Reducing the System Timer Resolution in WPA</w:t>
            </w:r>
            <w:r w:rsidR="001F58BD">
              <w:rPr>
                <w:noProof/>
                <w:webHidden/>
              </w:rPr>
              <w:tab/>
            </w:r>
            <w:r w:rsidR="001F58BD">
              <w:rPr>
                <w:noProof/>
                <w:webHidden/>
              </w:rPr>
              <w:fldChar w:fldCharType="begin"/>
            </w:r>
            <w:r w:rsidR="001F58BD">
              <w:rPr>
                <w:noProof/>
                <w:webHidden/>
              </w:rPr>
              <w:instrText xml:space="preserve"> PAGEREF _Toc527031445 \h </w:instrText>
            </w:r>
            <w:r w:rsidR="001F58BD">
              <w:rPr>
                <w:noProof/>
                <w:webHidden/>
              </w:rPr>
            </w:r>
            <w:r w:rsidR="001F58BD">
              <w:rPr>
                <w:noProof/>
                <w:webHidden/>
              </w:rPr>
              <w:fldChar w:fldCharType="separate"/>
            </w:r>
            <w:r w:rsidR="001F58BD">
              <w:rPr>
                <w:noProof/>
                <w:webHidden/>
              </w:rPr>
              <w:t>47</w:t>
            </w:r>
            <w:r w:rsidR="001F58BD">
              <w:rPr>
                <w:noProof/>
                <w:webHidden/>
              </w:rPr>
              <w:fldChar w:fldCharType="end"/>
            </w:r>
          </w:hyperlink>
        </w:p>
        <w:p w14:paraId="4A64BAF4" w14:textId="2D2B8C8D" w:rsidR="001F58BD" w:rsidRDefault="00DA7B83">
          <w:pPr>
            <w:pStyle w:val="TOC1"/>
            <w:tabs>
              <w:tab w:val="right" w:leader="dot" w:pos="9350"/>
            </w:tabs>
            <w:rPr>
              <w:rFonts w:eastAsiaTheme="minorEastAsia"/>
              <w:noProof/>
            </w:rPr>
          </w:pPr>
          <w:hyperlink w:anchor="_Toc527031446" w:history="1">
            <w:r w:rsidR="001F58BD" w:rsidRPr="00817503">
              <w:rPr>
                <w:rStyle w:val="Hyperlink"/>
                <w:noProof/>
              </w:rPr>
              <w:t>Annex I - Technical background</w:t>
            </w:r>
            <w:r w:rsidR="001F58BD">
              <w:rPr>
                <w:noProof/>
                <w:webHidden/>
              </w:rPr>
              <w:tab/>
            </w:r>
            <w:r w:rsidR="001F58BD">
              <w:rPr>
                <w:noProof/>
                <w:webHidden/>
              </w:rPr>
              <w:fldChar w:fldCharType="begin"/>
            </w:r>
            <w:r w:rsidR="001F58BD">
              <w:rPr>
                <w:noProof/>
                <w:webHidden/>
              </w:rPr>
              <w:instrText xml:space="preserve"> PAGEREF _Toc527031446 \h </w:instrText>
            </w:r>
            <w:r w:rsidR="001F58BD">
              <w:rPr>
                <w:noProof/>
                <w:webHidden/>
              </w:rPr>
            </w:r>
            <w:r w:rsidR="001F58BD">
              <w:rPr>
                <w:noProof/>
                <w:webHidden/>
              </w:rPr>
              <w:fldChar w:fldCharType="separate"/>
            </w:r>
            <w:r w:rsidR="001F58BD">
              <w:rPr>
                <w:noProof/>
                <w:webHidden/>
              </w:rPr>
              <w:t>49</w:t>
            </w:r>
            <w:r w:rsidR="001F58BD">
              <w:rPr>
                <w:noProof/>
                <w:webHidden/>
              </w:rPr>
              <w:fldChar w:fldCharType="end"/>
            </w:r>
          </w:hyperlink>
        </w:p>
        <w:p w14:paraId="15650147" w14:textId="382E38DA" w:rsidR="001F58BD" w:rsidRDefault="00DA7B83">
          <w:pPr>
            <w:pStyle w:val="TOC1"/>
            <w:tabs>
              <w:tab w:val="right" w:leader="dot" w:pos="9350"/>
            </w:tabs>
            <w:rPr>
              <w:rFonts w:eastAsiaTheme="minorEastAsia"/>
              <w:noProof/>
            </w:rPr>
          </w:pPr>
          <w:hyperlink w:anchor="_Toc527031447" w:history="1">
            <w:r w:rsidR="001F58BD" w:rsidRPr="00817503">
              <w:rPr>
                <w:rStyle w:val="Hyperlink"/>
                <w:noProof/>
              </w:rPr>
              <w:t>Annex II – E3 Logs field descriptions</w:t>
            </w:r>
            <w:r w:rsidR="001F58BD">
              <w:rPr>
                <w:noProof/>
                <w:webHidden/>
              </w:rPr>
              <w:tab/>
            </w:r>
            <w:r w:rsidR="001F58BD">
              <w:rPr>
                <w:noProof/>
                <w:webHidden/>
              </w:rPr>
              <w:fldChar w:fldCharType="begin"/>
            </w:r>
            <w:r w:rsidR="001F58BD">
              <w:rPr>
                <w:noProof/>
                <w:webHidden/>
              </w:rPr>
              <w:instrText xml:space="preserve"> PAGEREF _Toc527031447 \h </w:instrText>
            </w:r>
            <w:r w:rsidR="001F58BD">
              <w:rPr>
                <w:noProof/>
                <w:webHidden/>
              </w:rPr>
            </w:r>
            <w:r w:rsidR="001F58BD">
              <w:rPr>
                <w:noProof/>
                <w:webHidden/>
              </w:rPr>
              <w:fldChar w:fldCharType="separate"/>
            </w:r>
            <w:r w:rsidR="001F58BD">
              <w:rPr>
                <w:noProof/>
                <w:webHidden/>
              </w:rPr>
              <w:t>52</w:t>
            </w:r>
            <w:r w:rsidR="001F58BD">
              <w:rPr>
                <w:noProof/>
                <w:webHidden/>
              </w:rPr>
              <w:fldChar w:fldCharType="end"/>
            </w:r>
          </w:hyperlink>
        </w:p>
        <w:p w14:paraId="6EF1A663" w14:textId="733A791D" w:rsidR="00AC77E7" w:rsidRDefault="004E0412" w:rsidP="00246730">
          <w:r>
            <w:fldChar w:fldCharType="end"/>
          </w:r>
        </w:p>
      </w:sdtContent>
    </w:sdt>
    <w:p w14:paraId="4777D9EA" w14:textId="77777777" w:rsidR="00CB3129" w:rsidRDefault="00CB3129">
      <w:pPr>
        <w:rPr>
          <w:rFonts w:asciiTheme="majorHAnsi" w:eastAsiaTheme="majorEastAsia" w:hAnsiTheme="majorHAnsi" w:cstheme="majorBidi"/>
          <w:b/>
          <w:sz w:val="32"/>
          <w:szCs w:val="32"/>
        </w:rPr>
      </w:pPr>
      <w:bookmarkStart w:id="0" w:name="_Toc315730700"/>
      <w:bookmarkStart w:id="1" w:name="_Toc412194450"/>
      <w:bookmarkStart w:id="2" w:name="_Toc313498333"/>
      <w:r>
        <w:br w:type="page"/>
      </w:r>
    </w:p>
    <w:p w14:paraId="42F565BB" w14:textId="2BE33BBF" w:rsidR="001A1355" w:rsidRPr="00504C31" w:rsidRDefault="1C40C9D2" w:rsidP="00255597">
      <w:pPr>
        <w:pStyle w:val="Heading1"/>
      </w:pPr>
      <w:bookmarkStart w:id="3" w:name="_Toc527031427"/>
      <w:r>
        <w:lastRenderedPageBreak/>
        <w:t>Lab Goals</w:t>
      </w:r>
      <w:bookmarkEnd w:id="0"/>
      <w:bookmarkEnd w:id="1"/>
      <w:bookmarkEnd w:id="3"/>
    </w:p>
    <w:p w14:paraId="1829B34D" w14:textId="77777777" w:rsidR="00CB3129" w:rsidRDefault="00CB3129" w:rsidP="00255597">
      <w:pPr>
        <w:spacing w:after="0"/>
      </w:pPr>
    </w:p>
    <w:p w14:paraId="2FF01A84" w14:textId="5BEFC371" w:rsidR="00CD1091" w:rsidRPr="002F2350" w:rsidRDefault="1C40C9D2" w:rsidP="00255597">
      <w:pPr>
        <w:spacing w:after="0"/>
      </w:pPr>
      <w:r>
        <w:t>By the end of this hands-on lab, you will have a better understanding of the following battery life topics:</w:t>
      </w:r>
    </w:p>
    <w:p w14:paraId="0965C7AA" w14:textId="00A1C85D" w:rsidR="00931259" w:rsidRDefault="00931259" w:rsidP="00255597">
      <w:pPr>
        <w:spacing w:after="0"/>
      </w:pPr>
    </w:p>
    <w:p w14:paraId="7A460220" w14:textId="77777777" w:rsidR="00931259" w:rsidRPr="00097CE7" w:rsidRDefault="1C40C9D2" w:rsidP="1C40C9D2">
      <w:pPr>
        <w:spacing w:after="0"/>
        <w:rPr>
          <w:b/>
          <w:bCs/>
        </w:rPr>
      </w:pPr>
      <w:r w:rsidRPr="1C40C9D2">
        <w:rPr>
          <w:b/>
          <w:bCs/>
        </w:rPr>
        <w:t>Battery Life Features in Windows</w:t>
      </w:r>
    </w:p>
    <w:p w14:paraId="6ACC89CC" w14:textId="73FB7410" w:rsidR="00931259" w:rsidRPr="0049446C" w:rsidRDefault="1C40C9D2" w:rsidP="00DA7B83">
      <w:pPr>
        <w:pStyle w:val="ListParagraph"/>
        <w:numPr>
          <w:ilvl w:val="0"/>
          <w:numId w:val="23"/>
        </w:numPr>
        <w:spacing w:after="0"/>
        <w:ind w:left="720"/>
        <w:rPr>
          <w:lang w:val="en"/>
        </w:rPr>
      </w:pPr>
      <w:r w:rsidRPr="1C40C9D2">
        <w:rPr>
          <w:lang w:val="en"/>
        </w:rPr>
        <w:t>Performance Power Slider UI</w:t>
      </w:r>
    </w:p>
    <w:p w14:paraId="43CF40D5" w14:textId="5A8FFF97" w:rsidR="00931259" w:rsidRPr="0049446C" w:rsidRDefault="1C40C9D2" w:rsidP="00DA7B83">
      <w:pPr>
        <w:pStyle w:val="ListParagraph"/>
        <w:numPr>
          <w:ilvl w:val="0"/>
          <w:numId w:val="23"/>
        </w:numPr>
        <w:ind w:left="720"/>
        <w:rPr>
          <w:lang w:val="en"/>
        </w:rPr>
      </w:pPr>
      <w:r w:rsidRPr="1C40C9D2">
        <w:rPr>
          <w:lang w:val="en"/>
        </w:rPr>
        <w:t>Battery Saver UI</w:t>
      </w:r>
    </w:p>
    <w:p w14:paraId="00F7109C" w14:textId="573E9150" w:rsidR="00931259" w:rsidRPr="0049446C" w:rsidRDefault="1C40C9D2" w:rsidP="00DA7B83">
      <w:pPr>
        <w:pStyle w:val="ListParagraph"/>
        <w:numPr>
          <w:ilvl w:val="0"/>
          <w:numId w:val="23"/>
        </w:numPr>
        <w:ind w:left="720"/>
        <w:rPr>
          <w:lang w:val="en"/>
        </w:rPr>
      </w:pPr>
      <w:r w:rsidRPr="1C40C9D2">
        <w:rPr>
          <w:lang w:val="en"/>
        </w:rPr>
        <w:t>Battery usage by app UI</w:t>
      </w:r>
    </w:p>
    <w:p w14:paraId="2144F35C" w14:textId="00807EED" w:rsidR="00931259" w:rsidRPr="0049446C" w:rsidRDefault="1C40C9D2" w:rsidP="00DA7B83">
      <w:pPr>
        <w:pStyle w:val="ListParagraph"/>
        <w:numPr>
          <w:ilvl w:val="0"/>
          <w:numId w:val="23"/>
        </w:numPr>
        <w:ind w:left="720"/>
        <w:rPr>
          <w:lang w:val="en"/>
        </w:rPr>
      </w:pPr>
      <w:r w:rsidRPr="1C40C9D2">
        <w:rPr>
          <w:lang w:val="en"/>
        </w:rPr>
        <w:t>Energy Estimation Engine (E3)</w:t>
      </w:r>
    </w:p>
    <w:p w14:paraId="398BC004" w14:textId="19EB0394" w:rsidR="00931259" w:rsidRPr="0049446C" w:rsidRDefault="1C40C9D2" w:rsidP="00DA7B83">
      <w:pPr>
        <w:pStyle w:val="ListParagraph"/>
        <w:numPr>
          <w:ilvl w:val="0"/>
          <w:numId w:val="23"/>
        </w:numPr>
        <w:ind w:left="720"/>
        <w:rPr>
          <w:lang w:val="en"/>
        </w:rPr>
      </w:pPr>
      <w:r w:rsidRPr="1C40C9D2">
        <w:rPr>
          <w:lang w:val="en"/>
        </w:rPr>
        <w:t>Low power audio/video playback</w:t>
      </w:r>
    </w:p>
    <w:p w14:paraId="415235B1" w14:textId="77777777" w:rsidR="00931259" w:rsidRPr="00831F4E" w:rsidRDefault="1C40C9D2" w:rsidP="1C40C9D2">
      <w:pPr>
        <w:spacing w:after="0"/>
        <w:rPr>
          <w:b/>
          <w:bCs/>
        </w:rPr>
      </w:pPr>
      <w:r w:rsidRPr="1C40C9D2">
        <w:rPr>
          <w:b/>
          <w:bCs/>
        </w:rPr>
        <w:t>Battery Life Assessments</w:t>
      </w:r>
    </w:p>
    <w:p w14:paraId="09E291C8" w14:textId="26F75647" w:rsidR="00931259" w:rsidRPr="00697E13" w:rsidRDefault="1C40C9D2" w:rsidP="00255597">
      <w:pPr>
        <w:pStyle w:val="ListParagraph"/>
        <w:numPr>
          <w:ilvl w:val="0"/>
          <w:numId w:val="3"/>
        </w:numPr>
        <w:spacing w:after="0" w:line="240" w:lineRule="auto"/>
      </w:pPr>
      <w:r w:rsidRPr="1C40C9D2">
        <w:rPr>
          <w:lang w:val="en"/>
        </w:rPr>
        <w:t>Energy Efficiency assessments in the Windows Assessment Toolkit</w:t>
      </w:r>
    </w:p>
    <w:p w14:paraId="53FF6E43" w14:textId="488FF261" w:rsidR="00931259" w:rsidRPr="00AC3490" w:rsidRDefault="1C40C9D2" w:rsidP="00255597">
      <w:pPr>
        <w:pStyle w:val="ListParagraph"/>
        <w:numPr>
          <w:ilvl w:val="0"/>
          <w:numId w:val="3"/>
        </w:numPr>
        <w:spacing w:line="240" w:lineRule="auto"/>
      </w:pPr>
      <w:r w:rsidRPr="1C40C9D2">
        <w:rPr>
          <w:lang w:val="en"/>
        </w:rPr>
        <w:t>Windows Assessment Console (WAC)</w:t>
      </w:r>
    </w:p>
    <w:p w14:paraId="0935DA8F" w14:textId="42AF4B93" w:rsidR="00931259" w:rsidRDefault="1C40C9D2" w:rsidP="1C40C9D2">
      <w:pPr>
        <w:spacing w:after="0" w:line="240" w:lineRule="auto"/>
        <w:rPr>
          <w:b/>
          <w:bCs/>
        </w:rPr>
      </w:pPr>
      <w:r w:rsidRPr="1C40C9D2">
        <w:rPr>
          <w:b/>
          <w:bCs/>
        </w:rPr>
        <w:t>Optimization &amp; Analysis Tools</w:t>
      </w:r>
    </w:p>
    <w:p w14:paraId="7357D0BC" w14:textId="5A43CDE1" w:rsidR="00020CB2" w:rsidRPr="001202DA" w:rsidRDefault="1C40C9D2" w:rsidP="00DA7B83">
      <w:pPr>
        <w:pStyle w:val="ListParagraph"/>
        <w:numPr>
          <w:ilvl w:val="0"/>
          <w:numId w:val="24"/>
        </w:numPr>
        <w:spacing w:line="240" w:lineRule="auto"/>
        <w:rPr>
          <w:lang w:val="en-CA"/>
        </w:rPr>
      </w:pPr>
      <w:r>
        <w:t>PowerCfg</w:t>
      </w:r>
      <w:r w:rsidR="00B948F2">
        <w:t xml:space="preserve"> and PowerView</w:t>
      </w:r>
    </w:p>
    <w:p w14:paraId="28E2E272" w14:textId="6D993A51" w:rsidR="00931259" w:rsidRPr="001202DA" w:rsidRDefault="1C40C9D2" w:rsidP="00DA7B83">
      <w:pPr>
        <w:pStyle w:val="ListParagraph"/>
        <w:numPr>
          <w:ilvl w:val="0"/>
          <w:numId w:val="24"/>
        </w:numPr>
        <w:spacing w:after="0" w:line="240" w:lineRule="auto"/>
      </w:pPr>
      <w:r>
        <w:t>Windows Performance Recorder (WPR)</w:t>
      </w:r>
    </w:p>
    <w:p w14:paraId="2315FFAA" w14:textId="751DC763" w:rsidR="00931259" w:rsidRPr="001202DA" w:rsidRDefault="1C40C9D2" w:rsidP="00DA7B83">
      <w:pPr>
        <w:pStyle w:val="ListParagraph"/>
        <w:numPr>
          <w:ilvl w:val="0"/>
          <w:numId w:val="24"/>
        </w:numPr>
        <w:spacing w:after="0" w:line="240" w:lineRule="auto"/>
      </w:pPr>
      <w:r>
        <w:t>Media eXperience Analyzer (MXA)</w:t>
      </w:r>
    </w:p>
    <w:p w14:paraId="1DFDE4D7" w14:textId="7F17D8BF" w:rsidR="00931259" w:rsidRPr="001202DA" w:rsidRDefault="1C40C9D2" w:rsidP="00DA7B83">
      <w:pPr>
        <w:pStyle w:val="ListParagraph"/>
        <w:numPr>
          <w:ilvl w:val="0"/>
          <w:numId w:val="24"/>
        </w:numPr>
        <w:spacing w:after="0" w:line="240" w:lineRule="auto"/>
      </w:pPr>
      <w:r>
        <w:t>Windows Performance Analyzer (WPA) in the Windows Performance Toolkit (WPT)</w:t>
      </w:r>
    </w:p>
    <w:p w14:paraId="3459F485" w14:textId="12D03E02" w:rsidR="00CD1091" w:rsidRDefault="1C40C9D2" w:rsidP="00255597">
      <w:pPr>
        <w:pStyle w:val="Heading1"/>
      </w:pPr>
      <w:bookmarkStart w:id="4" w:name="_Toc527031428"/>
      <w:r>
        <w:t>Terminology</w:t>
      </w:r>
      <w:bookmarkEnd w:id="4"/>
    </w:p>
    <w:p w14:paraId="59E78C92" w14:textId="0A052939" w:rsidR="00CB3129" w:rsidRDefault="00CB3129" w:rsidP="00CB3129"/>
    <w:tbl>
      <w:tblPr>
        <w:tblStyle w:val="GridTable4-Accent1"/>
        <w:tblW w:w="0" w:type="auto"/>
        <w:tblLook w:val="04A0" w:firstRow="1" w:lastRow="0" w:firstColumn="1" w:lastColumn="0" w:noHBand="0" w:noVBand="1"/>
      </w:tblPr>
      <w:tblGrid>
        <w:gridCol w:w="1525"/>
        <w:gridCol w:w="7825"/>
      </w:tblGrid>
      <w:tr w:rsidR="000F11F5" w14:paraId="2D895A1A" w14:textId="77777777" w:rsidTr="000F1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4B5C509" w14:textId="53CA7BBD" w:rsidR="000F11F5" w:rsidRDefault="000F11F5" w:rsidP="00CB3129">
            <w:r>
              <w:t>Acronym</w:t>
            </w:r>
          </w:p>
        </w:tc>
        <w:tc>
          <w:tcPr>
            <w:tcW w:w="7825" w:type="dxa"/>
          </w:tcPr>
          <w:p w14:paraId="0C54D558" w14:textId="0DC95932" w:rsidR="000F11F5" w:rsidRDefault="000F11F5" w:rsidP="00CB3129">
            <w:pPr>
              <w:cnfStyle w:val="100000000000" w:firstRow="1" w:lastRow="0" w:firstColumn="0" w:lastColumn="0" w:oddVBand="0" w:evenVBand="0" w:oddHBand="0" w:evenHBand="0" w:firstRowFirstColumn="0" w:firstRowLastColumn="0" w:lastRowFirstColumn="0" w:lastRowLastColumn="0"/>
            </w:pPr>
            <w:r>
              <w:t>Definition</w:t>
            </w:r>
          </w:p>
        </w:tc>
      </w:tr>
      <w:tr w:rsidR="000F11F5" w14:paraId="72712C6C" w14:textId="77777777" w:rsidTr="000F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95255B7" w14:textId="275179A7" w:rsidR="000F11F5" w:rsidRDefault="000F11F5" w:rsidP="00CB3129">
            <w:r>
              <w:t>ETW</w:t>
            </w:r>
          </w:p>
        </w:tc>
        <w:tc>
          <w:tcPr>
            <w:tcW w:w="7825" w:type="dxa"/>
          </w:tcPr>
          <w:p w14:paraId="3DA07E58" w14:textId="77777777" w:rsidR="000F11F5" w:rsidRDefault="000F11F5" w:rsidP="00CB3129">
            <w:pPr>
              <w:cnfStyle w:val="000000100000" w:firstRow="0" w:lastRow="0" w:firstColumn="0" w:lastColumn="0" w:oddVBand="0" w:evenVBand="0" w:oddHBand="1" w:evenHBand="0" w:firstRowFirstColumn="0" w:firstRowLastColumn="0" w:lastRowFirstColumn="0" w:lastRowLastColumn="0"/>
            </w:pPr>
            <w:r>
              <w:t>Event Tracing for Windows</w:t>
            </w:r>
          </w:p>
          <w:p w14:paraId="36AEFEC9" w14:textId="2B3BF080" w:rsidR="000F11F5" w:rsidRDefault="000F11F5" w:rsidP="00CB3129">
            <w:pPr>
              <w:cnfStyle w:val="000000100000" w:firstRow="0" w:lastRow="0" w:firstColumn="0" w:lastColumn="0" w:oddVBand="0" w:evenVBand="0" w:oddHBand="1" w:evenHBand="0" w:firstRowFirstColumn="0" w:firstRowLastColumn="0" w:lastRowFirstColumn="0" w:lastRowLastColumn="0"/>
            </w:pPr>
            <w:r>
              <w:t>Low overhead performance and quality tracing in retail builds</w:t>
            </w:r>
          </w:p>
        </w:tc>
      </w:tr>
      <w:tr w:rsidR="000F11F5" w14:paraId="7F7E4416" w14:textId="77777777" w:rsidTr="000F11F5">
        <w:tc>
          <w:tcPr>
            <w:cnfStyle w:val="001000000000" w:firstRow="0" w:lastRow="0" w:firstColumn="1" w:lastColumn="0" w:oddVBand="0" w:evenVBand="0" w:oddHBand="0" w:evenHBand="0" w:firstRowFirstColumn="0" w:firstRowLastColumn="0" w:lastRowFirstColumn="0" w:lastRowLastColumn="0"/>
            <w:tcW w:w="1525" w:type="dxa"/>
          </w:tcPr>
          <w:p w14:paraId="7AC22F68" w14:textId="1CB31B8C" w:rsidR="000F11F5" w:rsidRDefault="000F11F5" w:rsidP="00CB3129">
            <w:r>
              <w:t>ADK</w:t>
            </w:r>
          </w:p>
        </w:tc>
        <w:tc>
          <w:tcPr>
            <w:tcW w:w="7825" w:type="dxa"/>
          </w:tcPr>
          <w:p w14:paraId="06A19282" w14:textId="30C9F7EC" w:rsidR="000F11F5" w:rsidRDefault="000F11F5" w:rsidP="00CB3129">
            <w:pPr>
              <w:cnfStyle w:val="000000000000" w:firstRow="0" w:lastRow="0" w:firstColumn="0" w:lastColumn="0" w:oddVBand="0" w:evenVBand="0" w:oddHBand="0" w:evenHBand="0" w:firstRowFirstColumn="0" w:firstRowLastColumn="0" w:lastRowFirstColumn="0" w:lastRowLastColumn="0"/>
            </w:pPr>
            <w:r>
              <w:t>Windows Assessment &amp; Deployment Kit</w:t>
            </w:r>
          </w:p>
        </w:tc>
      </w:tr>
      <w:tr w:rsidR="000F11F5" w14:paraId="11A255AE" w14:textId="77777777" w:rsidTr="000F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A070F68" w14:textId="174A2C48" w:rsidR="000F11F5" w:rsidRDefault="000F11F5" w:rsidP="00CB3129">
            <w:r>
              <w:t>WAT</w:t>
            </w:r>
          </w:p>
        </w:tc>
        <w:tc>
          <w:tcPr>
            <w:tcW w:w="7825" w:type="dxa"/>
          </w:tcPr>
          <w:p w14:paraId="6BE6D5BB" w14:textId="105CB80D" w:rsidR="000F11F5" w:rsidRDefault="000F11F5" w:rsidP="00CB3129">
            <w:pPr>
              <w:cnfStyle w:val="000000100000" w:firstRow="0" w:lastRow="0" w:firstColumn="0" w:lastColumn="0" w:oddVBand="0" w:evenVBand="0" w:oddHBand="1" w:evenHBand="0" w:firstRowFirstColumn="0" w:firstRowLastColumn="0" w:lastRowFirstColumn="0" w:lastRowLastColumn="0"/>
            </w:pPr>
            <w:r>
              <w:t>Windows Assessment Toolkit – performance, quality, &amp; battery life assessments</w:t>
            </w:r>
          </w:p>
        </w:tc>
      </w:tr>
      <w:tr w:rsidR="000F11F5" w14:paraId="10DD6BD3" w14:textId="77777777" w:rsidTr="000F11F5">
        <w:tc>
          <w:tcPr>
            <w:cnfStyle w:val="001000000000" w:firstRow="0" w:lastRow="0" w:firstColumn="1" w:lastColumn="0" w:oddVBand="0" w:evenVBand="0" w:oddHBand="0" w:evenHBand="0" w:firstRowFirstColumn="0" w:firstRowLastColumn="0" w:lastRowFirstColumn="0" w:lastRowLastColumn="0"/>
            <w:tcW w:w="1525" w:type="dxa"/>
          </w:tcPr>
          <w:p w14:paraId="1BBDB9AC" w14:textId="2C765916" w:rsidR="000F11F5" w:rsidRDefault="000F11F5" w:rsidP="00CB3129">
            <w:r>
              <w:t>WAC</w:t>
            </w:r>
          </w:p>
        </w:tc>
        <w:tc>
          <w:tcPr>
            <w:tcW w:w="7825" w:type="dxa"/>
          </w:tcPr>
          <w:p w14:paraId="5888BD92" w14:textId="2C72F2FB" w:rsidR="000F11F5" w:rsidRDefault="000F11F5" w:rsidP="00CB3129">
            <w:pPr>
              <w:cnfStyle w:val="000000000000" w:firstRow="0" w:lastRow="0" w:firstColumn="0" w:lastColumn="0" w:oddVBand="0" w:evenVBand="0" w:oddHBand="0" w:evenHBand="0" w:firstRowFirstColumn="0" w:firstRowLastColumn="0" w:lastRowFirstColumn="0" w:lastRowLastColumn="0"/>
            </w:pPr>
            <w:r>
              <w:t>Windows Assessment Console – used for viewing assessment results</w:t>
            </w:r>
          </w:p>
        </w:tc>
      </w:tr>
      <w:tr w:rsidR="000F11F5" w14:paraId="5C942C7D" w14:textId="77777777" w:rsidTr="000F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97E32B4" w14:textId="52FD07B8" w:rsidR="000F11F5" w:rsidRDefault="000F11F5" w:rsidP="00CB3129">
            <w:r>
              <w:t>WPT</w:t>
            </w:r>
          </w:p>
        </w:tc>
        <w:tc>
          <w:tcPr>
            <w:tcW w:w="7825" w:type="dxa"/>
          </w:tcPr>
          <w:p w14:paraId="196BEDF2" w14:textId="33777C3E" w:rsidR="000F11F5" w:rsidRDefault="000F11F5" w:rsidP="00CB3129">
            <w:pPr>
              <w:cnfStyle w:val="000000100000" w:firstRow="0" w:lastRow="0" w:firstColumn="0" w:lastColumn="0" w:oddVBand="0" w:evenVBand="0" w:oddHBand="1" w:evenHBand="0" w:firstRowFirstColumn="0" w:firstRowLastColumn="0" w:lastRowFirstColumn="0" w:lastRowLastColumn="0"/>
            </w:pPr>
            <w:r>
              <w:t>Windows Performance Toolkit</w:t>
            </w:r>
          </w:p>
        </w:tc>
      </w:tr>
      <w:tr w:rsidR="000F11F5" w14:paraId="59152997" w14:textId="77777777" w:rsidTr="000F11F5">
        <w:tc>
          <w:tcPr>
            <w:cnfStyle w:val="001000000000" w:firstRow="0" w:lastRow="0" w:firstColumn="1" w:lastColumn="0" w:oddVBand="0" w:evenVBand="0" w:oddHBand="0" w:evenHBand="0" w:firstRowFirstColumn="0" w:firstRowLastColumn="0" w:lastRowFirstColumn="0" w:lastRowLastColumn="0"/>
            <w:tcW w:w="1525" w:type="dxa"/>
          </w:tcPr>
          <w:p w14:paraId="3B7B8D81" w14:textId="0D7754A1" w:rsidR="000F11F5" w:rsidRDefault="000F11F5" w:rsidP="00CB3129">
            <w:r>
              <w:t>WPA</w:t>
            </w:r>
          </w:p>
        </w:tc>
        <w:tc>
          <w:tcPr>
            <w:tcW w:w="7825" w:type="dxa"/>
          </w:tcPr>
          <w:p w14:paraId="1729F9D4" w14:textId="4061F19D" w:rsidR="000F11F5" w:rsidRPr="00623B63" w:rsidRDefault="000F11F5" w:rsidP="000F11F5">
            <w:pPr>
              <w:cnfStyle w:val="000000000000" w:firstRow="0" w:lastRow="0" w:firstColumn="0" w:lastColumn="0" w:oddVBand="0" w:evenVBand="0" w:oddHBand="0" w:evenHBand="0" w:firstRowFirstColumn="0" w:firstRowLastColumn="0" w:lastRowFirstColumn="0" w:lastRowLastColumn="0"/>
            </w:pPr>
            <w:r>
              <w:t xml:space="preserve"> Windows Performance Analyzer – visualize &amp; analyze ETW logs</w:t>
            </w:r>
          </w:p>
          <w:p w14:paraId="0DF05C64" w14:textId="77777777" w:rsidR="000F11F5" w:rsidRDefault="000F11F5" w:rsidP="00CB3129">
            <w:pPr>
              <w:cnfStyle w:val="000000000000" w:firstRow="0" w:lastRow="0" w:firstColumn="0" w:lastColumn="0" w:oddVBand="0" w:evenVBand="0" w:oddHBand="0" w:evenHBand="0" w:firstRowFirstColumn="0" w:firstRowLastColumn="0" w:lastRowFirstColumn="0" w:lastRowLastColumn="0"/>
            </w:pPr>
          </w:p>
        </w:tc>
      </w:tr>
      <w:tr w:rsidR="000F11F5" w14:paraId="02F35BF0" w14:textId="77777777" w:rsidTr="000F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BE967B7" w14:textId="37B15F81" w:rsidR="000F11F5" w:rsidRDefault="000F11F5" w:rsidP="00CB3129">
            <w:r>
              <w:t>WPR</w:t>
            </w:r>
          </w:p>
        </w:tc>
        <w:tc>
          <w:tcPr>
            <w:tcW w:w="7825" w:type="dxa"/>
          </w:tcPr>
          <w:p w14:paraId="643C937F" w14:textId="380C8CDB" w:rsidR="000F11F5" w:rsidRDefault="000F11F5" w:rsidP="00CB3129">
            <w:pPr>
              <w:cnfStyle w:val="000000100000" w:firstRow="0" w:lastRow="0" w:firstColumn="0" w:lastColumn="0" w:oddVBand="0" w:evenVBand="0" w:oddHBand="1" w:evenHBand="0" w:firstRowFirstColumn="0" w:firstRowLastColumn="0" w:lastRowFirstColumn="0" w:lastRowLastColumn="0"/>
            </w:pPr>
            <w:r>
              <w:t>Windows Performance Recorder - capture ETW logs</w:t>
            </w:r>
          </w:p>
        </w:tc>
      </w:tr>
      <w:tr w:rsidR="000F11F5" w14:paraId="2F71A3D0" w14:textId="77777777" w:rsidTr="000F11F5">
        <w:tc>
          <w:tcPr>
            <w:cnfStyle w:val="001000000000" w:firstRow="0" w:lastRow="0" w:firstColumn="1" w:lastColumn="0" w:oddVBand="0" w:evenVBand="0" w:oddHBand="0" w:evenHBand="0" w:firstRowFirstColumn="0" w:firstRowLastColumn="0" w:lastRowFirstColumn="0" w:lastRowLastColumn="0"/>
            <w:tcW w:w="1525" w:type="dxa"/>
          </w:tcPr>
          <w:p w14:paraId="1B8CBB3A" w14:textId="3676B671" w:rsidR="000F11F5" w:rsidRDefault="000F11F5" w:rsidP="00CB3129">
            <w:r>
              <w:t>MXA</w:t>
            </w:r>
          </w:p>
        </w:tc>
        <w:tc>
          <w:tcPr>
            <w:tcW w:w="7825" w:type="dxa"/>
          </w:tcPr>
          <w:p w14:paraId="00F76F33" w14:textId="7282F5E2" w:rsidR="000F11F5" w:rsidRDefault="000F11F5" w:rsidP="00CB3129">
            <w:pPr>
              <w:cnfStyle w:val="000000000000" w:firstRow="0" w:lastRow="0" w:firstColumn="0" w:lastColumn="0" w:oddVBand="0" w:evenVBand="0" w:oddHBand="0" w:evenHBand="0" w:firstRowFirstColumn="0" w:firstRowLastColumn="0" w:lastRowFirstColumn="0" w:lastRowLastColumn="0"/>
            </w:pPr>
            <w:r>
              <w:t>Media eXperience Analyzer - Visualize &amp; analyze ETW logs for media scenarios</w:t>
            </w:r>
          </w:p>
        </w:tc>
      </w:tr>
      <w:tr w:rsidR="000F11F5" w14:paraId="1D47ED76" w14:textId="77777777" w:rsidTr="000F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2C1D1A1" w14:textId="21D63AE7" w:rsidR="000F11F5" w:rsidRDefault="000F11F5" w:rsidP="00CB3129">
            <w:r>
              <w:t>FSVP</w:t>
            </w:r>
          </w:p>
        </w:tc>
        <w:tc>
          <w:tcPr>
            <w:tcW w:w="7825" w:type="dxa"/>
          </w:tcPr>
          <w:p w14:paraId="6093B307" w14:textId="6E904FBA" w:rsidR="000F11F5" w:rsidRDefault="000F11F5" w:rsidP="00CB3129">
            <w:pPr>
              <w:cnfStyle w:val="000000100000" w:firstRow="0" w:lastRow="0" w:firstColumn="0" w:lastColumn="0" w:oddVBand="0" w:evenVBand="0" w:oddHBand="1" w:evenHBand="0" w:firstRowFirstColumn="0" w:firstRowLastColumn="0" w:lastRowFirstColumn="0" w:lastRowLastColumn="0"/>
            </w:pPr>
            <w:r>
              <w:t>Full Screen Video Playback</w:t>
            </w:r>
          </w:p>
        </w:tc>
      </w:tr>
      <w:tr w:rsidR="000F11F5" w14:paraId="313AFC93" w14:textId="77777777" w:rsidTr="000F11F5">
        <w:tc>
          <w:tcPr>
            <w:cnfStyle w:val="001000000000" w:firstRow="0" w:lastRow="0" w:firstColumn="1" w:lastColumn="0" w:oddVBand="0" w:evenVBand="0" w:oddHBand="0" w:evenHBand="0" w:firstRowFirstColumn="0" w:firstRowLastColumn="0" w:lastRowFirstColumn="0" w:lastRowLastColumn="0"/>
            <w:tcW w:w="1525" w:type="dxa"/>
          </w:tcPr>
          <w:p w14:paraId="49CADDBD" w14:textId="44433E9A" w:rsidR="000F11F5" w:rsidRDefault="000F11F5" w:rsidP="00CB3129">
            <w:r>
              <w:t>E3</w:t>
            </w:r>
          </w:p>
        </w:tc>
        <w:tc>
          <w:tcPr>
            <w:tcW w:w="7825" w:type="dxa"/>
          </w:tcPr>
          <w:p w14:paraId="06A98AB5" w14:textId="783EB7F1" w:rsidR="000F11F5" w:rsidRDefault="000F11F5" w:rsidP="00CB3129">
            <w:pPr>
              <w:cnfStyle w:val="000000000000" w:firstRow="0" w:lastRow="0" w:firstColumn="0" w:lastColumn="0" w:oddVBand="0" w:evenVBand="0" w:oddHBand="0" w:evenHBand="0" w:firstRowFirstColumn="0" w:firstRowLastColumn="0" w:lastRowFirstColumn="0" w:lastRowLastColumn="0"/>
            </w:pPr>
            <w:r>
              <w:t>Energy Estimation Engine</w:t>
            </w:r>
          </w:p>
        </w:tc>
      </w:tr>
      <w:tr w:rsidR="000F11F5" w14:paraId="355F2292" w14:textId="77777777" w:rsidTr="000F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3A39101" w14:textId="775E2872" w:rsidR="000F11F5" w:rsidRDefault="000F11F5" w:rsidP="00CB3129">
            <w:r>
              <w:t>SRUM</w:t>
            </w:r>
          </w:p>
        </w:tc>
        <w:tc>
          <w:tcPr>
            <w:tcW w:w="7825" w:type="dxa"/>
          </w:tcPr>
          <w:p w14:paraId="04FE9322" w14:textId="7E583091" w:rsidR="000F11F5" w:rsidRDefault="000F11F5" w:rsidP="00CB3129">
            <w:pPr>
              <w:cnfStyle w:val="000000100000" w:firstRow="0" w:lastRow="0" w:firstColumn="0" w:lastColumn="0" w:oddVBand="0" w:evenVBand="0" w:oddHBand="1" w:evenHBand="0" w:firstRowFirstColumn="0" w:firstRowLastColumn="0" w:lastRowFirstColumn="0" w:lastRowLastColumn="0"/>
            </w:pPr>
            <w:r>
              <w:t>System Resource Utilization Monitor</w:t>
            </w:r>
          </w:p>
        </w:tc>
      </w:tr>
      <w:tr w:rsidR="000F11F5" w14:paraId="4F77B1FB" w14:textId="77777777" w:rsidTr="000F11F5">
        <w:tc>
          <w:tcPr>
            <w:cnfStyle w:val="001000000000" w:firstRow="0" w:lastRow="0" w:firstColumn="1" w:lastColumn="0" w:oddVBand="0" w:evenVBand="0" w:oddHBand="0" w:evenHBand="0" w:firstRowFirstColumn="0" w:firstRowLastColumn="0" w:lastRowFirstColumn="0" w:lastRowLastColumn="0"/>
            <w:tcW w:w="1525" w:type="dxa"/>
          </w:tcPr>
          <w:p w14:paraId="7B812A39" w14:textId="6D04512D" w:rsidR="000F11F5" w:rsidRDefault="000F11F5" w:rsidP="00CB3129">
            <w:r>
              <w:t>PPM</w:t>
            </w:r>
          </w:p>
        </w:tc>
        <w:tc>
          <w:tcPr>
            <w:tcW w:w="7825" w:type="dxa"/>
          </w:tcPr>
          <w:p w14:paraId="253DD095" w14:textId="3167533C" w:rsidR="000F11F5" w:rsidRDefault="000F11F5" w:rsidP="00CB3129">
            <w:pPr>
              <w:cnfStyle w:val="000000000000" w:firstRow="0" w:lastRow="0" w:firstColumn="0" w:lastColumn="0" w:oddVBand="0" w:evenVBand="0" w:oddHBand="0" w:evenHBand="0" w:firstRowFirstColumn="0" w:firstRowLastColumn="0" w:lastRowFirstColumn="0" w:lastRowLastColumn="0"/>
            </w:pPr>
            <w:r>
              <w:t>Processor Power Management</w:t>
            </w:r>
          </w:p>
        </w:tc>
      </w:tr>
    </w:tbl>
    <w:p w14:paraId="14583B22" w14:textId="77777777" w:rsidR="000F11F5" w:rsidRDefault="000F11F5">
      <w:pPr>
        <w:rPr>
          <w:rFonts w:asciiTheme="majorHAnsi" w:eastAsiaTheme="majorEastAsia" w:hAnsiTheme="majorHAnsi" w:cstheme="majorBidi"/>
          <w:b/>
          <w:sz w:val="32"/>
          <w:szCs w:val="32"/>
        </w:rPr>
      </w:pPr>
      <w:bookmarkStart w:id="5" w:name="_Toc315730701"/>
      <w:bookmarkStart w:id="6" w:name="_Toc412194451"/>
      <w:r>
        <w:br w:type="page"/>
      </w:r>
    </w:p>
    <w:p w14:paraId="3B8938B2" w14:textId="186FCEAB" w:rsidR="001A1355" w:rsidRDefault="1C40C9D2" w:rsidP="00255597">
      <w:pPr>
        <w:pStyle w:val="Heading1"/>
      </w:pPr>
      <w:bookmarkStart w:id="7" w:name="_Toc527031429"/>
      <w:r>
        <w:lastRenderedPageBreak/>
        <w:t>Prerequisites</w:t>
      </w:r>
      <w:bookmarkEnd w:id="2"/>
      <w:bookmarkEnd w:id="5"/>
      <w:bookmarkEnd w:id="6"/>
      <w:bookmarkEnd w:id="7"/>
    </w:p>
    <w:p w14:paraId="1A50EAA5" w14:textId="121F960C" w:rsidR="001A1355" w:rsidRPr="005078C5" w:rsidRDefault="1C40C9D2" w:rsidP="00255597">
      <w:r>
        <w:t>To successfully complete the steps outlined in this lab, please review and prepare the following pre-requisites:</w:t>
      </w:r>
    </w:p>
    <w:p w14:paraId="17C04C52" w14:textId="23E7C6C1" w:rsidR="00312C5C" w:rsidRDefault="1C40C9D2" w:rsidP="00255597">
      <w:pPr>
        <w:pStyle w:val="ListParagraph"/>
        <w:numPr>
          <w:ilvl w:val="0"/>
          <w:numId w:val="2"/>
        </w:numPr>
        <w:spacing w:before="60" w:after="60" w:line="280" w:lineRule="exact"/>
        <w:ind w:left="720"/>
      </w:pPr>
      <w:r>
        <w:t>Hardware: A laptop with a battery</w:t>
      </w:r>
    </w:p>
    <w:p w14:paraId="3CCE5960" w14:textId="09DB7603" w:rsidR="00AC3490" w:rsidRDefault="1C40C9D2" w:rsidP="00255597">
      <w:pPr>
        <w:pStyle w:val="ListParagraph"/>
        <w:numPr>
          <w:ilvl w:val="0"/>
          <w:numId w:val="2"/>
        </w:numPr>
        <w:spacing w:before="60" w:after="60" w:line="280" w:lineRule="exact"/>
        <w:ind w:left="720"/>
      </w:pPr>
      <w:r>
        <w:t>Assessment and Deployment Kit (ADK), including Windows Performance Toolkit and Media eXperience Analyzer</w:t>
      </w:r>
    </w:p>
    <w:p w14:paraId="434B14E6" w14:textId="326DA428" w:rsidR="00221E73" w:rsidRDefault="00221E73" w:rsidP="00221E73">
      <w:pPr>
        <w:pStyle w:val="ListParagraph"/>
        <w:numPr>
          <w:ilvl w:val="0"/>
          <w:numId w:val="2"/>
        </w:numPr>
        <w:spacing w:before="60" w:after="60" w:line="280" w:lineRule="exact"/>
      </w:pPr>
      <w:r>
        <w:t xml:space="preserve">Windows 10 ADK (1809): </w:t>
      </w:r>
      <w:hyperlink r:id="rId12" w:history="1">
        <w:r>
          <w:rPr>
            <w:rStyle w:val="Hyperlink"/>
          </w:rPr>
          <w:t>https://developer.microsoft.com/en-us/windows/hardware/windows-assessment-deployment-kit</w:t>
        </w:r>
      </w:hyperlink>
    </w:p>
    <w:p w14:paraId="3DD8B1AA" w14:textId="36FC095F" w:rsidR="007F48FD" w:rsidRDefault="1C40C9D2" w:rsidP="003B0F4C">
      <w:pPr>
        <w:pStyle w:val="ListParagraph"/>
        <w:numPr>
          <w:ilvl w:val="0"/>
          <w:numId w:val="2"/>
        </w:numPr>
        <w:spacing w:before="60" w:after="60" w:line="280" w:lineRule="exact"/>
        <w:ind w:left="720"/>
      </w:pPr>
      <w:r>
        <w:t>Microsoft Office</w:t>
      </w:r>
      <w:r w:rsidR="00356DAE">
        <w:t xml:space="preserve"> (Word, Power Point, OneNote, Outlook, Excel)</w:t>
      </w:r>
    </w:p>
    <w:p w14:paraId="27899B42" w14:textId="2F123314" w:rsidR="00312C5C" w:rsidRDefault="1C40C9D2" w:rsidP="00BE5320">
      <w:pPr>
        <w:pStyle w:val="ListParagraph"/>
        <w:numPr>
          <w:ilvl w:val="0"/>
          <w:numId w:val="2"/>
        </w:numPr>
        <w:spacing w:before="60" w:after="60" w:line="280" w:lineRule="exact"/>
        <w:ind w:left="720"/>
      </w:pPr>
      <w:r>
        <w:t>Netflix App in Microsoft Store</w:t>
      </w:r>
    </w:p>
    <w:p w14:paraId="05B22E82" w14:textId="65235DE7" w:rsidR="004F4B69" w:rsidRDefault="004F4B69" w:rsidP="004F4B69">
      <w:pPr>
        <w:spacing w:before="60" w:after="60" w:line="280" w:lineRule="exact"/>
      </w:pPr>
    </w:p>
    <w:p w14:paraId="18D642EF" w14:textId="60D050C7" w:rsidR="004F4B69" w:rsidRDefault="004F4B69" w:rsidP="004F4B69">
      <w:pPr>
        <w:pStyle w:val="Notes"/>
      </w:pPr>
      <w:r>
        <w:t>Additional technical reference and background can be found in the Annex</w:t>
      </w:r>
      <w:r w:rsidR="00D52612">
        <w:t xml:space="preserve"> I</w:t>
      </w:r>
      <w:r>
        <w:t xml:space="preserve"> at the end of this document </w:t>
      </w:r>
    </w:p>
    <w:p w14:paraId="32B7BE28" w14:textId="77777777" w:rsidR="00D52612" w:rsidRPr="00D52612" w:rsidRDefault="00D52612" w:rsidP="00D52612"/>
    <w:p w14:paraId="205D5B85" w14:textId="77777777" w:rsidR="008B6879" w:rsidRDefault="008B6879">
      <w:pPr>
        <w:rPr>
          <w:rFonts w:asciiTheme="majorHAnsi" w:eastAsiaTheme="majorEastAsia" w:hAnsiTheme="majorHAnsi" w:cstheme="majorBidi"/>
          <w:b/>
          <w:sz w:val="32"/>
          <w:szCs w:val="32"/>
        </w:rPr>
      </w:pPr>
      <w:bookmarkStart w:id="8" w:name="_Toc412194458"/>
      <w:r>
        <w:br w:type="page"/>
      </w:r>
    </w:p>
    <w:p w14:paraId="459520C5" w14:textId="26F1ABED" w:rsidR="00FD7EDB" w:rsidRDefault="1C40C9D2" w:rsidP="00FD7EDB">
      <w:pPr>
        <w:pStyle w:val="Heading1"/>
      </w:pPr>
      <w:bookmarkStart w:id="9" w:name="_Toc527031430"/>
      <w:r>
        <w:lastRenderedPageBreak/>
        <w:t>Exercise 1 – Introduction to Battery User Experience in Windows</w:t>
      </w:r>
      <w:bookmarkEnd w:id="8"/>
      <w:bookmarkEnd w:id="9"/>
    </w:p>
    <w:p w14:paraId="6B572526" w14:textId="4A544DD1" w:rsidR="00EB3EC4" w:rsidRDefault="1C40C9D2" w:rsidP="005B6CCE">
      <w:r w:rsidRPr="0011682B">
        <w:rPr>
          <w:b/>
        </w:rPr>
        <w:t>Estimated Time</w:t>
      </w:r>
      <w:r>
        <w:t>: 5 minutes</w:t>
      </w:r>
      <w:r w:rsidR="00FD7EDB">
        <w:br/>
      </w:r>
      <w:r w:rsidRPr="0011682B">
        <w:rPr>
          <w:b/>
        </w:rPr>
        <w:t>Level</w:t>
      </w:r>
      <w:r>
        <w:t>: 100</w:t>
      </w:r>
      <w:r w:rsidR="00FD7EDB">
        <w:br/>
      </w:r>
      <w:r w:rsidR="00FD7EDB">
        <w:br/>
      </w:r>
      <w:r>
        <w:t xml:space="preserve">In this exercise, you will learn more about the controls and types of data that Battery Saver &amp; </w:t>
      </w:r>
      <w:r w:rsidR="00A766CD">
        <w:t>“</w:t>
      </w:r>
      <w:r>
        <w:t>Battery Us</w:t>
      </w:r>
      <w:r w:rsidR="00A766CD">
        <w:t>age by app”</w:t>
      </w:r>
      <w:r>
        <w:t xml:space="preserve"> UI provides to end-users.</w:t>
      </w:r>
      <w:bookmarkStart w:id="10" w:name="_Toc412194459"/>
    </w:p>
    <w:p w14:paraId="1F3A2D29" w14:textId="77777777" w:rsidR="005B6CCE" w:rsidRDefault="005B6CCE" w:rsidP="005B6CCE"/>
    <w:p w14:paraId="5D9BF299" w14:textId="0D3CAA1F" w:rsidR="00FD7EDB" w:rsidRDefault="1C40C9D2" w:rsidP="00FD7EDB">
      <w:pPr>
        <w:pStyle w:val="Heading2"/>
      </w:pPr>
      <w:r>
        <w:t xml:space="preserve">Step 1 – Launch Battery Saver </w:t>
      </w:r>
      <w:bookmarkEnd w:id="10"/>
    </w:p>
    <w:p w14:paraId="42B6CE6B" w14:textId="77777777" w:rsidR="00FD7EDB" w:rsidRDefault="1C40C9D2" w:rsidP="1C40C9D2">
      <w:pPr>
        <w:pStyle w:val="ListParagraph"/>
        <w:numPr>
          <w:ilvl w:val="0"/>
          <w:numId w:val="1"/>
        </w:numPr>
        <w:rPr>
          <w:lang w:val="en-CA"/>
        </w:rPr>
      </w:pPr>
      <w:r w:rsidRPr="1C40C9D2">
        <w:rPr>
          <w:lang w:val="en-CA"/>
        </w:rPr>
        <w:t>Unplug the power cord from the device.</w:t>
      </w:r>
    </w:p>
    <w:p w14:paraId="7A19BBDB" w14:textId="416EA3BF" w:rsidR="00FD7EDB" w:rsidRDefault="1C40C9D2" w:rsidP="1C40C9D2">
      <w:pPr>
        <w:pStyle w:val="ListParagraph"/>
        <w:numPr>
          <w:ilvl w:val="0"/>
          <w:numId w:val="1"/>
        </w:numPr>
        <w:rPr>
          <w:lang w:val="en-CA"/>
        </w:rPr>
      </w:pPr>
      <w:r w:rsidRPr="1C40C9D2">
        <w:rPr>
          <w:lang w:val="en-CA"/>
        </w:rPr>
        <w:t xml:space="preserve">From the start menu, type: </w:t>
      </w:r>
      <w:r w:rsidRPr="1C40C9D2">
        <w:rPr>
          <w:b/>
          <w:bCs/>
          <w:lang w:val="en-CA"/>
        </w:rPr>
        <w:t>Battery Saver</w:t>
      </w:r>
      <w:r w:rsidR="006400E7">
        <w:rPr>
          <w:b/>
          <w:bCs/>
          <w:lang w:val="en-CA"/>
        </w:rPr>
        <w:t xml:space="preserve"> Settings</w:t>
      </w:r>
    </w:p>
    <w:p w14:paraId="4848AA5B" w14:textId="77777777" w:rsidR="00FD7EDB" w:rsidRDefault="1C40C9D2" w:rsidP="1C40C9D2">
      <w:pPr>
        <w:pStyle w:val="ListParagraph"/>
        <w:numPr>
          <w:ilvl w:val="0"/>
          <w:numId w:val="1"/>
        </w:numPr>
        <w:rPr>
          <w:lang w:val="en-CA"/>
        </w:rPr>
      </w:pPr>
      <w:r w:rsidRPr="1C40C9D2">
        <w:rPr>
          <w:lang w:val="en-CA"/>
        </w:rPr>
        <w:t xml:space="preserve">Select </w:t>
      </w:r>
      <w:r w:rsidRPr="1C40C9D2">
        <w:rPr>
          <w:i/>
          <w:iCs/>
          <w:lang w:val="en-CA"/>
        </w:rPr>
        <w:t>Battery Saver</w:t>
      </w:r>
      <w:r w:rsidRPr="1C40C9D2">
        <w:rPr>
          <w:lang w:val="en-CA"/>
        </w:rPr>
        <w:t xml:space="preserve"> in System settings and notice how:</w:t>
      </w:r>
    </w:p>
    <w:p w14:paraId="26BC512F" w14:textId="77777777" w:rsidR="00FD7EDB" w:rsidRDefault="1C40C9D2" w:rsidP="1C40C9D2">
      <w:pPr>
        <w:pStyle w:val="ListParagraph"/>
        <w:numPr>
          <w:ilvl w:val="1"/>
          <w:numId w:val="1"/>
        </w:numPr>
        <w:rPr>
          <w:lang w:val="en-CA"/>
        </w:rPr>
      </w:pPr>
      <w:r w:rsidRPr="1C40C9D2">
        <w:rPr>
          <w:lang w:val="en-CA"/>
        </w:rPr>
        <w:t>Battery Saver is configured to turn on automatically when the battery falls below 20%.  This setting is adjustable.</w:t>
      </w:r>
    </w:p>
    <w:p w14:paraId="21832FAC" w14:textId="77777777" w:rsidR="00FD7EDB" w:rsidRDefault="1C40C9D2" w:rsidP="1C40C9D2">
      <w:pPr>
        <w:pStyle w:val="ListParagraph"/>
        <w:numPr>
          <w:ilvl w:val="1"/>
          <w:numId w:val="1"/>
        </w:numPr>
        <w:rPr>
          <w:lang w:val="en-CA"/>
        </w:rPr>
      </w:pPr>
      <w:r w:rsidRPr="1C40C9D2">
        <w:rPr>
          <w:lang w:val="en-CA"/>
        </w:rPr>
        <w:t>You can manually turn on and turn off the battery saver by toggling the on/off switch.</w:t>
      </w:r>
    </w:p>
    <w:p w14:paraId="40C8AAC8" w14:textId="77777777" w:rsidR="00FD7EDB" w:rsidRDefault="1C40C9D2" w:rsidP="1C40C9D2">
      <w:pPr>
        <w:pStyle w:val="ListParagraph"/>
        <w:numPr>
          <w:ilvl w:val="1"/>
          <w:numId w:val="1"/>
        </w:numPr>
        <w:rPr>
          <w:lang w:val="en-CA"/>
        </w:rPr>
      </w:pPr>
      <w:r w:rsidRPr="1C40C9D2">
        <w:rPr>
          <w:lang w:val="en-CA"/>
        </w:rPr>
        <w:t>By default, screen brightness will be reduced by 30% when battery saver is enabled.</w:t>
      </w:r>
    </w:p>
    <w:p w14:paraId="6D4C9791" w14:textId="77777777" w:rsidR="00FD7EDB" w:rsidRDefault="1C40C9D2" w:rsidP="1C40C9D2">
      <w:pPr>
        <w:pStyle w:val="ListParagraph"/>
        <w:numPr>
          <w:ilvl w:val="1"/>
          <w:numId w:val="1"/>
        </w:numPr>
        <w:rPr>
          <w:lang w:val="en-CA"/>
        </w:rPr>
      </w:pPr>
      <w:r w:rsidRPr="1C40C9D2">
        <w:rPr>
          <w:lang w:val="en-CA"/>
        </w:rPr>
        <w:t xml:space="preserve">Learn more about Battery Saver: </w:t>
      </w:r>
      <w:hyperlink r:id="rId13">
        <w:r w:rsidRPr="1C40C9D2">
          <w:rPr>
            <w:rStyle w:val="Hyperlink"/>
            <w:lang w:val="en-CA"/>
          </w:rPr>
          <w:t>https://aka.ms/windowsbatterysaver</w:t>
        </w:r>
      </w:hyperlink>
      <w:r w:rsidRPr="1C40C9D2">
        <w:rPr>
          <w:lang w:val="en-CA"/>
        </w:rPr>
        <w:t xml:space="preserve"> </w:t>
      </w:r>
    </w:p>
    <w:p w14:paraId="5174C051" w14:textId="77777777" w:rsidR="00EB3EC4" w:rsidRDefault="00FD7EDB" w:rsidP="1C40C9D2">
      <w:pPr>
        <w:pStyle w:val="ListParagraph"/>
        <w:numPr>
          <w:ilvl w:val="1"/>
          <w:numId w:val="1"/>
        </w:numPr>
        <w:rPr>
          <w:lang w:val="en-CA"/>
        </w:rPr>
      </w:pPr>
      <w:r>
        <w:rPr>
          <w:lang w:val="en-CA"/>
        </w:rPr>
        <w:t>There is an option to click to view battery usage by app.</w:t>
      </w:r>
    </w:p>
    <w:p w14:paraId="2E5F7882" w14:textId="073D305B" w:rsidR="00FD7EDB" w:rsidRPr="00EB3EC4" w:rsidRDefault="00523F31" w:rsidP="00EB3EC4">
      <w:pPr>
        <w:jc w:val="center"/>
        <w:rPr>
          <w:lang w:val="en-CA"/>
        </w:rPr>
      </w:pPr>
      <w:r>
        <w:rPr>
          <w:noProof/>
        </w:rPr>
        <w:drawing>
          <wp:inline distT="0" distB="0" distL="0" distR="0" wp14:anchorId="7A66A33A" wp14:editId="4E90E2A7">
            <wp:extent cx="2768600" cy="419073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3487" cy="4198131"/>
                    </a:xfrm>
                    <a:prstGeom prst="rect">
                      <a:avLst/>
                    </a:prstGeom>
                  </pic:spPr>
                </pic:pic>
              </a:graphicData>
            </a:graphic>
          </wp:inline>
        </w:drawing>
      </w:r>
    </w:p>
    <w:p w14:paraId="1F9EDD2F" w14:textId="28D16652" w:rsidR="00FD7EDB" w:rsidRDefault="1C40C9D2" w:rsidP="1C40C9D2">
      <w:pPr>
        <w:pStyle w:val="ListParagraph"/>
        <w:numPr>
          <w:ilvl w:val="0"/>
          <w:numId w:val="1"/>
        </w:numPr>
        <w:rPr>
          <w:lang w:val="en-CA"/>
        </w:rPr>
      </w:pPr>
      <w:r w:rsidRPr="1C40C9D2">
        <w:rPr>
          <w:lang w:val="en-CA"/>
        </w:rPr>
        <w:t>Plug the power cord back into the device.</w:t>
      </w:r>
    </w:p>
    <w:p w14:paraId="044F11CA" w14:textId="77777777" w:rsidR="006400E7" w:rsidRDefault="006400E7" w:rsidP="006400E7">
      <w:pPr>
        <w:pStyle w:val="ListParagraph"/>
        <w:rPr>
          <w:lang w:val="en-CA"/>
        </w:rPr>
      </w:pPr>
    </w:p>
    <w:p w14:paraId="2C981244" w14:textId="388CCE8A" w:rsidR="00FD7EDB" w:rsidRDefault="1C40C9D2" w:rsidP="00FD7EDB">
      <w:pPr>
        <w:pStyle w:val="Heading2"/>
      </w:pPr>
      <w:bookmarkStart w:id="11" w:name="_Toc412194461"/>
      <w:r>
        <w:lastRenderedPageBreak/>
        <w:t>Step 2 – View Battery Usage By App</w:t>
      </w:r>
      <w:bookmarkEnd w:id="11"/>
    </w:p>
    <w:p w14:paraId="0CDC5A14" w14:textId="77777777" w:rsidR="008B6879" w:rsidRPr="008B6879" w:rsidRDefault="008B6879" w:rsidP="008B6879"/>
    <w:p w14:paraId="61018B66" w14:textId="77777777" w:rsidR="00FD7EDB" w:rsidRDefault="1C40C9D2" w:rsidP="1C40C9D2">
      <w:pPr>
        <w:pStyle w:val="ListParagraph"/>
        <w:numPr>
          <w:ilvl w:val="0"/>
          <w:numId w:val="4"/>
        </w:numPr>
        <w:rPr>
          <w:lang w:val="en-CA"/>
        </w:rPr>
      </w:pPr>
      <w:r w:rsidRPr="1C40C9D2">
        <w:rPr>
          <w:lang w:val="en-CA"/>
        </w:rPr>
        <w:t xml:space="preserve">From the Battery Saver Overview window, click on </w:t>
      </w:r>
      <w:r w:rsidRPr="1C40C9D2">
        <w:rPr>
          <w:b/>
          <w:bCs/>
          <w:lang w:val="en-CA"/>
        </w:rPr>
        <w:t>Battery usage by app</w:t>
      </w:r>
      <w:r w:rsidRPr="1C40C9D2">
        <w:rPr>
          <w:lang w:val="en-CA"/>
        </w:rPr>
        <w:t xml:space="preserve"> and notice how: </w:t>
      </w:r>
    </w:p>
    <w:p w14:paraId="1AA97E30" w14:textId="77777777" w:rsidR="00EB3EC4" w:rsidRDefault="00FD7EDB" w:rsidP="1C40C9D2">
      <w:pPr>
        <w:pStyle w:val="ListParagraph"/>
        <w:numPr>
          <w:ilvl w:val="1"/>
          <w:numId w:val="4"/>
        </w:numPr>
        <w:rPr>
          <w:lang w:val="en-CA"/>
        </w:rPr>
      </w:pPr>
      <w:r>
        <w:rPr>
          <w:lang w:val="en-CA"/>
        </w:rPr>
        <w:t xml:space="preserve">The UI </w:t>
      </w:r>
      <w:r w:rsidRPr="0066705D">
        <w:rPr>
          <w:lang w:val="en-CA"/>
        </w:rPr>
        <w:t>break</w:t>
      </w:r>
      <w:r>
        <w:rPr>
          <w:lang w:val="en-CA"/>
        </w:rPr>
        <w:t xml:space="preserve">s </w:t>
      </w:r>
      <w:r w:rsidRPr="0066705D">
        <w:rPr>
          <w:lang w:val="en-CA"/>
        </w:rPr>
        <w:t>down battery usage by</w:t>
      </w:r>
      <w:r>
        <w:rPr>
          <w:lang w:val="en-CA"/>
        </w:rPr>
        <w:t xml:space="preserve"> application.  The list includes Win32 and UWP user mode applications and some Windows components but excludes services and background processes that may not be familiar to most end users.</w:t>
      </w:r>
    </w:p>
    <w:p w14:paraId="7BAB9E86" w14:textId="03BC0C8B" w:rsidR="00EB3EC4" w:rsidRPr="00EB3EC4" w:rsidRDefault="00FD7EDB" w:rsidP="00EB3EC4">
      <w:pPr>
        <w:pStyle w:val="ListParagraph"/>
        <w:ind w:left="1440"/>
        <w:rPr>
          <w:lang w:val="en-CA"/>
        </w:rPr>
      </w:pPr>
      <w:r>
        <w:rPr>
          <w:lang w:val="en-CA"/>
        </w:rPr>
        <w:br/>
      </w:r>
      <w:r w:rsidR="001169E2">
        <w:rPr>
          <w:noProof/>
        </w:rPr>
        <w:drawing>
          <wp:inline distT="0" distB="0" distL="0" distR="0" wp14:anchorId="02B407D8" wp14:editId="7DF59B3D">
            <wp:extent cx="4317558" cy="326123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498" cy="3268740"/>
                    </a:xfrm>
                    <a:prstGeom prst="rect">
                      <a:avLst/>
                    </a:prstGeom>
                  </pic:spPr>
                </pic:pic>
              </a:graphicData>
            </a:graphic>
          </wp:inline>
        </w:drawing>
      </w:r>
    </w:p>
    <w:p w14:paraId="27E3565A" w14:textId="77777777" w:rsidR="00FD7EDB" w:rsidRDefault="1C40C9D2" w:rsidP="1C40C9D2">
      <w:pPr>
        <w:pStyle w:val="ListParagraph"/>
        <w:numPr>
          <w:ilvl w:val="1"/>
          <w:numId w:val="4"/>
        </w:numPr>
        <w:rPr>
          <w:lang w:val="en-CA"/>
        </w:rPr>
      </w:pPr>
      <w:r w:rsidRPr="1C40C9D2">
        <w:rPr>
          <w:lang w:val="en-CA"/>
        </w:rPr>
        <w:t>You can choose to limit the energy data to specific time periods including 24 hours, 6 hours, and 1 week.</w:t>
      </w:r>
    </w:p>
    <w:p w14:paraId="57748194" w14:textId="77777777" w:rsidR="00FD7EDB" w:rsidRDefault="1C40C9D2" w:rsidP="1C40C9D2">
      <w:pPr>
        <w:pStyle w:val="ListParagraph"/>
        <w:numPr>
          <w:ilvl w:val="1"/>
          <w:numId w:val="4"/>
        </w:numPr>
        <w:rPr>
          <w:lang w:val="en-CA"/>
        </w:rPr>
      </w:pPr>
      <w:r w:rsidRPr="1C40C9D2">
        <w:rPr>
          <w:lang w:val="en-CA"/>
        </w:rPr>
        <w:t>You can choose to show:</w:t>
      </w:r>
    </w:p>
    <w:p w14:paraId="2B9BDE2A" w14:textId="77777777" w:rsidR="00FD7EDB" w:rsidRDefault="1C40C9D2" w:rsidP="1C40C9D2">
      <w:pPr>
        <w:pStyle w:val="ListParagraph"/>
        <w:numPr>
          <w:ilvl w:val="2"/>
          <w:numId w:val="4"/>
        </w:numPr>
        <w:rPr>
          <w:lang w:val="en-CA"/>
        </w:rPr>
      </w:pPr>
      <w:r w:rsidRPr="1C40C9D2">
        <w:rPr>
          <w:u w:val="single"/>
          <w:lang w:val="en-CA"/>
        </w:rPr>
        <w:t>Apps with usage</w:t>
      </w:r>
      <w:r w:rsidRPr="1C40C9D2">
        <w:rPr>
          <w:lang w:val="en-CA"/>
        </w:rPr>
        <w:t xml:space="preserve">: Apps that have energy attributed to them. </w:t>
      </w:r>
    </w:p>
    <w:p w14:paraId="15A6AB1B" w14:textId="77777777" w:rsidR="00FD7EDB" w:rsidRDefault="1C40C9D2" w:rsidP="1C40C9D2">
      <w:pPr>
        <w:pStyle w:val="ListParagraph"/>
        <w:numPr>
          <w:ilvl w:val="2"/>
          <w:numId w:val="4"/>
        </w:numPr>
        <w:rPr>
          <w:lang w:val="en-CA"/>
        </w:rPr>
      </w:pPr>
      <w:r w:rsidRPr="1C40C9D2">
        <w:rPr>
          <w:u w:val="single"/>
          <w:lang w:val="en-CA"/>
        </w:rPr>
        <w:t>All apps</w:t>
      </w:r>
      <w:r w:rsidRPr="1C40C9D2">
        <w:rPr>
          <w:lang w:val="en-CA"/>
        </w:rPr>
        <w:t>: All UWP apps including those that have not had energy attributed to them.</w:t>
      </w:r>
    </w:p>
    <w:p w14:paraId="35FEE6FA" w14:textId="77777777" w:rsidR="00FD7EDB" w:rsidRPr="006E56BB" w:rsidRDefault="1C40C9D2" w:rsidP="1C40C9D2">
      <w:pPr>
        <w:pStyle w:val="ListParagraph"/>
        <w:numPr>
          <w:ilvl w:val="2"/>
          <w:numId w:val="4"/>
        </w:numPr>
        <w:rPr>
          <w:lang w:val="en-CA"/>
        </w:rPr>
      </w:pPr>
      <w:r w:rsidRPr="1C40C9D2">
        <w:rPr>
          <w:u w:val="single"/>
          <w:lang w:val="en-CA"/>
        </w:rPr>
        <w:t>Always allowed apps</w:t>
      </w:r>
      <w:r w:rsidRPr="1C40C9D2">
        <w:rPr>
          <w:lang w:val="en-CA"/>
        </w:rPr>
        <w:t>: Apps that are configured by the user or IT department to “Always allowed to run” in the background.</w:t>
      </w:r>
    </w:p>
    <w:p w14:paraId="0EEFD931" w14:textId="77777777" w:rsidR="00FD7EDB" w:rsidRDefault="1C40C9D2" w:rsidP="00EB3EC4">
      <w:pPr>
        <w:pStyle w:val="ListParagraph"/>
        <w:numPr>
          <w:ilvl w:val="0"/>
          <w:numId w:val="11"/>
        </w:numPr>
        <w:rPr>
          <w:lang w:val="en-CA"/>
        </w:rPr>
      </w:pPr>
      <w:r w:rsidRPr="1C40C9D2">
        <w:rPr>
          <w:lang w:val="en-CA"/>
        </w:rPr>
        <w:t>Clicking on a Win32 app such as Microsoft Power Point provides the user with the following information and options:</w:t>
      </w:r>
    </w:p>
    <w:p w14:paraId="226BF482" w14:textId="2591FC7D" w:rsidR="00FD7EDB" w:rsidRDefault="00B0560F" w:rsidP="00FD7EDB">
      <w:pPr>
        <w:pStyle w:val="ListParagraph"/>
        <w:ind w:left="2160"/>
        <w:rPr>
          <w:lang w:val="en-CA"/>
        </w:rPr>
      </w:pPr>
      <w:r>
        <w:rPr>
          <w:noProof/>
        </w:rPr>
        <w:lastRenderedPageBreak/>
        <w:drawing>
          <wp:inline distT="0" distB="0" distL="0" distR="0" wp14:anchorId="6C902033" wp14:editId="01D8F9FC">
            <wp:extent cx="4562429" cy="253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7878" cy="2541126"/>
                    </a:xfrm>
                    <a:prstGeom prst="rect">
                      <a:avLst/>
                    </a:prstGeom>
                  </pic:spPr>
                </pic:pic>
              </a:graphicData>
            </a:graphic>
          </wp:inline>
        </w:drawing>
      </w:r>
    </w:p>
    <w:p w14:paraId="228FF28D" w14:textId="77777777" w:rsidR="00FD7EDB" w:rsidRDefault="1C40C9D2" w:rsidP="00EB3EC4">
      <w:pPr>
        <w:pStyle w:val="ListParagraph"/>
        <w:numPr>
          <w:ilvl w:val="2"/>
          <w:numId w:val="11"/>
        </w:numPr>
        <w:rPr>
          <w:lang w:val="en-CA"/>
        </w:rPr>
      </w:pPr>
      <w:r w:rsidRPr="1C40C9D2">
        <w:rPr>
          <w:lang w:val="en-CA"/>
        </w:rPr>
        <w:t>Unchecking the “Let Windows decide when this app can run in the background” provides the user with the following option:</w:t>
      </w:r>
    </w:p>
    <w:p w14:paraId="0758BE1A" w14:textId="5B8C866D" w:rsidR="00FD7EDB" w:rsidRDefault="009B7C0D" w:rsidP="00FD7EDB">
      <w:pPr>
        <w:pStyle w:val="ListParagraph"/>
        <w:ind w:left="2880"/>
        <w:rPr>
          <w:lang w:val="en-CA"/>
        </w:rPr>
      </w:pPr>
      <w:r>
        <w:rPr>
          <w:noProof/>
        </w:rPr>
        <w:drawing>
          <wp:inline distT="0" distB="0" distL="0" distR="0" wp14:anchorId="390DE5D4" wp14:editId="6DF9E8F9">
            <wp:extent cx="4286250" cy="2845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0607" cy="2854666"/>
                    </a:xfrm>
                    <a:prstGeom prst="rect">
                      <a:avLst/>
                    </a:prstGeom>
                  </pic:spPr>
                </pic:pic>
              </a:graphicData>
            </a:graphic>
          </wp:inline>
        </w:drawing>
      </w:r>
    </w:p>
    <w:p w14:paraId="7281ABBB" w14:textId="77777777" w:rsidR="00FD7EDB" w:rsidRPr="00A41843" w:rsidRDefault="00FD7EDB" w:rsidP="00FD7EDB">
      <w:pPr>
        <w:pStyle w:val="ListParagraph"/>
        <w:ind w:left="2160"/>
        <w:rPr>
          <w:lang w:val="en-CA"/>
        </w:rPr>
      </w:pPr>
    </w:p>
    <w:p w14:paraId="73A61F4A" w14:textId="77777777" w:rsidR="00FD7EDB" w:rsidRDefault="1C40C9D2" w:rsidP="00EB3EC4">
      <w:pPr>
        <w:pStyle w:val="ListParagraph"/>
        <w:numPr>
          <w:ilvl w:val="2"/>
          <w:numId w:val="11"/>
        </w:numPr>
        <w:rPr>
          <w:lang w:val="en-CA"/>
        </w:rPr>
      </w:pPr>
      <w:r w:rsidRPr="1C40C9D2">
        <w:rPr>
          <w:lang w:val="en-CA"/>
        </w:rPr>
        <w:t>When the option labeled “Reduce the work the app can do when it’s in the background” is checked, this app can be power throttled to save power when it’s not in the foreground.  Unchecking this option will opt the app out of being power throttled.  Additional details on power throttling are provided in the Performance Power Slider section of this lab.</w:t>
      </w:r>
    </w:p>
    <w:p w14:paraId="470B4B8D" w14:textId="77777777" w:rsidR="00FD7EDB" w:rsidRDefault="1C40C9D2" w:rsidP="00EB3EC4">
      <w:pPr>
        <w:pStyle w:val="ListParagraph"/>
        <w:numPr>
          <w:ilvl w:val="0"/>
          <w:numId w:val="11"/>
        </w:numPr>
        <w:rPr>
          <w:lang w:val="en-CA"/>
        </w:rPr>
      </w:pPr>
      <w:r w:rsidRPr="1C40C9D2">
        <w:rPr>
          <w:lang w:val="en-CA"/>
        </w:rPr>
        <w:t>Clicking on a UWP app such as Microsoft Edge provides the user with the following information and options:</w:t>
      </w:r>
    </w:p>
    <w:p w14:paraId="175E28D5" w14:textId="760E9F2B" w:rsidR="00FD7EDB" w:rsidRDefault="00CA0963" w:rsidP="00FD7EDB">
      <w:pPr>
        <w:ind w:left="1980"/>
        <w:rPr>
          <w:lang w:val="en-CA"/>
        </w:rPr>
      </w:pPr>
      <w:r>
        <w:rPr>
          <w:noProof/>
        </w:rPr>
        <w:lastRenderedPageBreak/>
        <w:drawing>
          <wp:inline distT="0" distB="0" distL="0" distR="0" wp14:anchorId="29FD2BE9" wp14:editId="4F3A58D1">
            <wp:extent cx="4429538" cy="23221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6456" cy="2325822"/>
                    </a:xfrm>
                    <a:prstGeom prst="rect">
                      <a:avLst/>
                    </a:prstGeom>
                  </pic:spPr>
                </pic:pic>
              </a:graphicData>
            </a:graphic>
          </wp:inline>
        </w:drawing>
      </w:r>
    </w:p>
    <w:p w14:paraId="1251273B" w14:textId="77777777" w:rsidR="00FD7EDB" w:rsidRDefault="1C40C9D2" w:rsidP="1C40C9D2">
      <w:pPr>
        <w:pStyle w:val="ListParagraph"/>
        <w:numPr>
          <w:ilvl w:val="2"/>
          <w:numId w:val="1"/>
        </w:numPr>
        <w:rPr>
          <w:lang w:val="en-CA"/>
        </w:rPr>
      </w:pPr>
      <w:r w:rsidRPr="1C40C9D2">
        <w:rPr>
          <w:lang w:val="en-CA"/>
        </w:rPr>
        <w:t>Unchecking the “Let Windows decide when this app can run in the background” provides the user with the following options:</w:t>
      </w:r>
    </w:p>
    <w:p w14:paraId="4E5AD095" w14:textId="17A7FB97" w:rsidR="00FD7EDB" w:rsidRDefault="00C1507A" w:rsidP="00FD7EDB">
      <w:pPr>
        <w:pStyle w:val="ListParagraph"/>
        <w:ind w:left="2880"/>
        <w:rPr>
          <w:lang w:val="en-CA"/>
        </w:rPr>
      </w:pPr>
      <w:r>
        <w:rPr>
          <w:noProof/>
        </w:rPr>
        <w:drawing>
          <wp:inline distT="0" distB="0" distL="0" distR="0" wp14:anchorId="226B7F4A" wp14:editId="108EB7F7">
            <wp:extent cx="4515052" cy="3411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7992" cy="3414077"/>
                    </a:xfrm>
                    <a:prstGeom prst="rect">
                      <a:avLst/>
                    </a:prstGeom>
                  </pic:spPr>
                </pic:pic>
              </a:graphicData>
            </a:graphic>
          </wp:inline>
        </w:drawing>
      </w:r>
    </w:p>
    <w:p w14:paraId="0D00CF48" w14:textId="77777777" w:rsidR="00FD7EDB" w:rsidRDefault="00FD7EDB" w:rsidP="00FD7EDB">
      <w:pPr>
        <w:pStyle w:val="ListParagraph"/>
        <w:ind w:left="2880"/>
        <w:rPr>
          <w:lang w:val="en-CA"/>
        </w:rPr>
      </w:pPr>
    </w:p>
    <w:p w14:paraId="731CA6E3" w14:textId="77777777" w:rsidR="00FD7EDB" w:rsidRDefault="1C40C9D2" w:rsidP="1C40C9D2">
      <w:pPr>
        <w:pStyle w:val="ListParagraph"/>
        <w:numPr>
          <w:ilvl w:val="3"/>
          <w:numId w:val="1"/>
        </w:numPr>
        <w:rPr>
          <w:lang w:val="en-CA"/>
        </w:rPr>
      </w:pPr>
      <w:r w:rsidRPr="1C40C9D2">
        <w:rPr>
          <w:lang w:val="en-CA"/>
        </w:rPr>
        <w:t xml:space="preserve">When the option labeled “Reduce the work the app can do when it’s in the background” is checked, this app can be power throttled to save power when it’s not in the foreground.  Unchecking this option will opt the app out of being power throttled. </w:t>
      </w:r>
    </w:p>
    <w:p w14:paraId="52349080" w14:textId="4AB9E019" w:rsidR="00FD7EDB" w:rsidRDefault="1C40C9D2" w:rsidP="1C40C9D2">
      <w:pPr>
        <w:spacing w:line="240" w:lineRule="auto"/>
        <w:rPr>
          <w:lang w:val="en-CA"/>
        </w:rPr>
      </w:pPr>
      <w:r w:rsidRPr="1C40C9D2">
        <w:rPr>
          <w:lang w:val="en-CA"/>
        </w:rPr>
        <w:t>When the option “Allow the app to run background tasks” is checked, UWP apps such as the Mail app are allowed to run and sync email when the device is in Modern Standby.</w:t>
      </w:r>
    </w:p>
    <w:p w14:paraId="601C110C" w14:textId="77777777" w:rsidR="00B30756" w:rsidRDefault="00B30756" w:rsidP="00B30756"/>
    <w:p w14:paraId="2FC6F4FE" w14:textId="5DC1A1C8" w:rsidR="00B30756" w:rsidRDefault="1C40C9D2" w:rsidP="00B30756">
      <w:pPr>
        <w:pStyle w:val="Heading1"/>
      </w:pPr>
      <w:bookmarkStart w:id="12" w:name="_Toc527031431"/>
      <w:r>
        <w:lastRenderedPageBreak/>
        <w:t>Exercise 2A – Perf Power Slider: Opt out of Power Throttling</w:t>
      </w:r>
      <w:bookmarkEnd w:id="12"/>
    </w:p>
    <w:p w14:paraId="7EB182DF" w14:textId="66F2EC87" w:rsidR="00B30756" w:rsidRDefault="1C40C9D2" w:rsidP="00B30756">
      <w:r w:rsidRPr="00EB3EC4">
        <w:rPr>
          <w:b/>
        </w:rPr>
        <w:t>Estimated Time</w:t>
      </w:r>
      <w:r>
        <w:t>: 5 minutes</w:t>
      </w:r>
      <w:r w:rsidR="00B30756">
        <w:br/>
      </w:r>
      <w:r w:rsidRPr="00EB3EC4">
        <w:rPr>
          <w:b/>
        </w:rPr>
        <w:t>Level</w:t>
      </w:r>
      <w:r>
        <w:t>: 100</w:t>
      </w:r>
      <w:r w:rsidR="00B30756">
        <w:br/>
      </w:r>
      <w:r w:rsidR="00B30756">
        <w:br/>
      </w:r>
      <w:r>
        <w:t xml:space="preserve">In this exercise, you will learn how users can opt out of power throttling.  Users can opt out specific apps using the </w:t>
      </w:r>
      <w:r w:rsidRPr="1C40C9D2">
        <w:rPr>
          <w:b/>
          <w:bCs/>
        </w:rPr>
        <w:t>battery usage by app</w:t>
      </w:r>
      <w:r>
        <w:t xml:space="preserve"> UI. Users can opt all apps out of power throttling by moving the performance power slider to the Best Performance position.  Power users can use the details tab in Task Manager to confirm that specific apps are not power throttled.  Power throttling is only available on DC power in the following slider positions: Battery Saver, Better Battery</w:t>
      </w:r>
      <w:r w:rsidR="009A0C93">
        <w:t xml:space="preserve">, </w:t>
      </w:r>
      <w:r>
        <w:t>and Better Performance.</w:t>
      </w:r>
    </w:p>
    <w:p w14:paraId="1068EFC1" w14:textId="1D58B287" w:rsidR="009A0C93" w:rsidRPr="00EF7EB9" w:rsidRDefault="009A0C93" w:rsidP="00B30756">
      <w:r>
        <w:t xml:space="preserve">Note: The </w:t>
      </w:r>
      <w:r w:rsidR="00B00858">
        <w:t xml:space="preserve">Better Battery slider position may appear as </w:t>
      </w:r>
      <w:r>
        <w:t xml:space="preserve">Recommended position </w:t>
      </w:r>
      <w:r w:rsidR="00B00858">
        <w:t xml:space="preserve">if the user </w:t>
      </w:r>
      <w:r>
        <w:t>upgraded from Creators Update</w:t>
      </w:r>
      <w:r w:rsidR="00B00858">
        <w:t>.</w:t>
      </w:r>
    </w:p>
    <w:p w14:paraId="7AF6939A" w14:textId="77777777" w:rsidR="00B30756" w:rsidRDefault="1C40C9D2" w:rsidP="00B30756">
      <w:pPr>
        <w:pStyle w:val="Heading2"/>
      </w:pPr>
      <w:r>
        <w:t>Step 1 – Opt specific apps out of power throttling in Battery Usage by app UI</w:t>
      </w:r>
    </w:p>
    <w:p w14:paraId="60897F0B" w14:textId="77777777" w:rsidR="00B30756" w:rsidRDefault="1C40C9D2" w:rsidP="00DA7B83">
      <w:pPr>
        <w:pStyle w:val="ListParagraph"/>
        <w:numPr>
          <w:ilvl w:val="0"/>
          <w:numId w:val="31"/>
        </w:numPr>
      </w:pPr>
      <w:r>
        <w:t>Verify device is unplugged from AC power.</w:t>
      </w:r>
    </w:p>
    <w:p w14:paraId="15DBABD4" w14:textId="77777777" w:rsidR="00B30756" w:rsidRPr="00A30CE1" w:rsidRDefault="1C40C9D2" w:rsidP="00DA7B83">
      <w:pPr>
        <w:pStyle w:val="ListParagraph"/>
        <w:numPr>
          <w:ilvl w:val="0"/>
          <w:numId w:val="31"/>
        </w:numPr>
      </w:pPr>
      <w:r>
        <w:t>From the start menu, type “B</w:t>
      </w:r>
      <w:r w:rsidRPr="1C40C9D2">
        <w:rPr>
          <w:i/>
          <w:iCs/>
        </w:rPr>
        <w:t>attery saver</w:t>
      </w:r>
      <w:r>
        <w:t xml:space="preserve">”, then select </w:t>
      </w:r>
      <w:r w:rsidRPr="1C40C9D2">
        <w:rPr>
          <w:b/>
          <w:bCs/>
        </w:rPr>
        <w:t>Battery Saver.</w:t>
      </w:r>
    </w:p>
    <w:p w14:paraId="275BADE6" w14:textId="77777777" w:rsidR="00B30756" w:rsidRPr="00A30CE1" w:rsidRDefault="1C40C9D2" w:rsidP="00DA7B83">
      <w:pPr>
        <w:pStyle w:val="ListParagraph"/>
        <w:numPr>
          <w:ilvl w:val="0"/>
          <w:numId w:val="31"/>
        </w:numPr>
      </w:pPr>
      <w:r>
        <w:t xml:space="preserve">Click on </w:t>
      </w:r>
      <w:r w:rsidRPr="1C40C9D2">
        <w:rPr>
          <w:b/>
          <w:bCs/>
        </w:rPr>
        <w:t>Battery usage by app</w:t>
      </w:r>
      <w:r>
        <w:t xml:space="preserve"> then select the app that you’d like to opt out of power throttling.</w:t>
      </w:r>
    </w:p>
    <w:p w14:paraId="032B07C8" w14:textId="77777777" w:rsidR="00B30756" w:rsidRDefault="1C40C9D2" w:rsidP="00DA7B83">
      <w:pPr>
        <w:pStyle w:val="ListParagraph"/>
        <w:numPr>
          <w:ilvl w:val="0"/>
          <w:numId w:val="31"/>
        </w:numPr>
      </w:pPr>
      <w:r>
        <w:t>Uncheck “Let Windows decide when this app can run in the background”.</w:t>
      </w:r>
    </w:p>
    <w:p w14:paraId="24D6321D" w14:textId="77777777" w:rsidR="00B30756" w:rsidRDefault="00B30756" w:rsidP="00DA7B83">
      <w:pPr>
        <w:pStyle w:val="ListParagraph"/>
        <w:numPr>
          <w:ilvl w:val="0"/>
          <w:numId w:val="31"/>
        </w:numPr>
      </w:pPr>
      <w:r>
        <w:rPr>
          <w:noProof/>
        </w:rPr>
        <mc:AlternateContent>
          <mc:Choice Requires="wps">
            <w:drawing>
              <wp:anchor distT="0" distB="0" distL="114300" distR="114300" simplePos="0" relativeHeight="251661319" behindDoc="0" locked="0" layoutInCell="1" allowOverlap="1" wp14:anchorId="02A853D2" wp14:editId="0EA44090">
                <wp:simplePos x="0" y="0"/>
                <wp:positionH relativeFrom="column">
                  <wp:posOffset>1206230</wp:posOffset>
                </wp:positionH>
                <wp:positionV relativeFrom="paragraph">
                  <wp:posOffset>3091612</wp:posOffset>
                </wp:positionV>
                <wp:extent cx="2966936" cy="441379"/>
                <wp:effectExtent l="19050" t="19050" r="24130" b="15875"/>
                <wp:wrapNone/>
                <wp:docPr id="45" name="Rectangle 45"/>
                <wp:cNvGraphicFramePr/>
                <a:graphic xmlns:a="http://schemas.openxmlformats.org/drawingml/2006/main">
                  <a:graphicData uri="http://schemas.microsoft.com/office/word/2010/wordprocessingShape">
                    <wps:wsp>
                      <wps:cNvSpPr/>
                      <wps:spPr>
                        <a:xfrm>
                          <a:off x="0" y="0"/>
                          <a:ext cx="2966936" cy="441379"/>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w14:anchorId="6975ED2E">
              <v:rect id="Rectangle 45" style="position:absolute;margin-left:95pt;margin-top:243.45pt;width:233.6pt;height:34.75pt;z-index:251661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f4d78 [1604]" strokeweight="3pt" w14:anchorId="7141B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"/>
            </w:pict>
          </mc:Fallback>
        </mc:AlternateContent>
      </w:r>
      <w:r>
        <w:rPr>
          <w:noProof/>
        </w:rPr>
        <mc:AlternateContent>
          <mc:Choice Requires="wps">
            <w:drawing>
              <wp:anchor distT="0" distB="0" distL="114300" distR="114300" simplePos="0" relativeHeight="251660295" behindDoc="0" locked="0" layoutInCell="1" allowOverlap="1" wp14:anchorId="4E4D7A4E" wp14:editId="0D59D057">
                <wp:simplePos x="0" y="0"/>
                <wp:positionH relativeFrom="column">
                  <wp:posOffset>1050587</wp:posOffset>
                </wp:positionH>
                <wp:positionV relativeFrom="paragraph">
                  <wp:posOffset>2011843</wp:posOffset>
                </wp:positionV>
                <wp:extent cx="2986392" cy="457200"/>
                <wp:effectExtent l="19050" t="19050" r="24130" b="19050"/>
                <wp:wrapNone/>
                <wp:docPr id="44" name="Rectangle 44"/>
                <wp:cNvGraphicFramePr/>
                <a:graphic xmlns:a="http://schemas.openxmlformats.org/drawingml/2006/main">
                  <a:graphicData uri="http://schemas.microsoft.com/office/word/2010/wordprocessingShape">
                    <wps:wsp>
                      <wps:cNvSpPr/>
                      <wps:spPr>
                        <a:xfrm>
                          <a:off x="0" y="0"/>
                          <a:ext cx="2986392" cy="457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w14:anchorId="3F60F409">
              <v:rect id="Rectangle 44" style="position:absolute;margin-left:82.7pt;margin-top:158.4pt;width:235.15pt;height:36pt;z-index:25166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f4d78 [1604]" strokeweight="3pt" w14:anchorId="493B3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"/>
            </w:pict>
          </mc:Fallback>
        </mc:AlternateContent>
      </w:r>
      <w:r w:rsidRPr="006A1EE7">
        <w:t>Uncheck "Reduce the work the app can do when it’s in the background"</w:t>
      </w:r>
      <w:r>
        <w:t>.  In the screenshot below, Edge will no longer be power throttled when running in the background on DC power.</w:t>
      </w:r>
      <w:r>
        <w:br/>
      </w:r>
      <w:r w:rsidRPr="00C710B0">
        <w:rPr>
          <w:noProof/>
        </w:rPr>
        <w:drawing>
          <wp:inline distT="0" distB="0" distL="0" distR="0" wp14:anchorId="499A5074" wp14:editId="400D4A7B">
            <wp:extent cx="3978241" cy="3478979"/>
            <wp:effectExtent l="152400" t="152400" r="365760" b="369570"/>
            <wp:docPr id="14" name="Picture 5">
              <a:extLst xmlns:a="http://schemas.openxmlformats.org/drawingml/2006/main">
                <a:ext uri="{FF2B5EF4-FFF2-40B4-BE49-F238E27FC236}">
                  <a16:creationId xmlns:a16="http://schemas.microsoft.com/office/drawing/2014/main" id="{5573CF52-46CE-46C8-952D-478329B35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573CF52-46CE-46C8-952D-478329B358C7}"/>
                        </a:ext>
                      </a:extLst>
                    </pic:cNvPr>
                    <pic:cNvPicPr>
                      <a:picLocks noChangeAspect="1"/>
                    </pic:cNvPicPr>
                  </pic:nvPicPr>
                  <pic:blipFill>
                    <a:blip r:embed="rId20"/>
                    <a:stretch>
                      <a:fillRect/>
                    </a:stretch>
                  </pic:blipFill>
                  <pic:spPr>
                    <a:xfrm>
                      <a:off x="0" y="0"/>
                      <a:ext cx="3978241" cy="3478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D4DB1" w14:textId="77777777" w:rsidR="00B30756" w:rsidRDefault="1C40C9D2" w:rsidP="00B30756">
      <w:pPr>
        <w:pStyle w:val="Heading2"/>
      </w:pPr>
      <w:r>
        <w:t>Step 2 – Opt all apps out of power throttling using the slider</w:t>
      </w:r>
    </w:p>
    <w:p w14:paraId="58AA50E6" w14:textId="77777777" w:rsidR="00B30756" w:rsidRDefault="1C40C9D2" w:rsidP="00DA7B83">
      <w:pPr>
        <w:pStyle w:val="ListParagraph"/>
        <w:numPr>
          <w:ilvl w:val="0"/>
          <w:numId w:val="32"/>
        </w:numPr>
      </w:pPr>
      <w:r>
        <w:t>Verify device is unplugged from AC power.</w:t>
      </w:r>
    </w:p>
    <w:p w14:paraId="18EE59FB" w14:textId="77777777" w:rsidR="00B30756" w:rsidRPr="00A30CE1" w:rsidRDefault="1C40C9D2" w:rsidP="00DA7B83">
      <w:pPr>
        <w:pStyle w:val="ListParagraph"/>
        <w:numPr>
          <w:ilvl w:val="0"/>
          <w:numId w:val="32"/>
        </w:numPr>
      </w:pPr>
      <w:r>
        <w:lastRenderedPageBreak/>
        <w:t xml:space="preserve">Click the battery icon </w:t>
      </w:r>
    </w:p>
    <w:p w14:paraId="0AFE9E2C" w14:textId="77777777" w:rsidR="00B30756" w:rsidRDefault="1C40C9D2" w:rsidP="00DA7B83">
      <w:pPr>
        <w:pStyle w:val="ListParagraph"/>
        <w:numPr>
          <w:ilvl w:val="0"/>
          <w:numId w:val="32"/>
        </w:numPr>
      </w:pPr>
      <w:r>
        <w:t>Move the Performance power slider position to the best performance position.</w:t>
      </w:r>
    </w:p>
    <w:p w14:paraId="6506A2FF" w14:textId="77777777" w:rsidR="00B30756" w:rsidRDefault="00B30756" w:rsidP="00B30756">
      <w:pPr>
        <w:pStyle w:val="ListParagraph"/>
      </w:pPr>
      <w:r w:rsidRPr="001A660D">
        <w:rPr>
          <w:noProof/>
        </w:rPr>
        <mc:AlternateContent>
          <mc:Choice Requires="wpg">
            <w:drawing>
              <wp:inline distT="0" distB="0" distL="0" distR="0" wp14:anchorId="58EF3071" wp14:editId="6B223E22">
                <wp:extent cx="4204062" cy="2531399"/>
                <wp:effectExtent l="152400" t="152400" r="273050" b="364490"/>
                <wp:docPr id="16" name="Group 1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204062" cy="2531399"/>
                          <a:chOff x="0" y="0"/>
                          <a:chExt cx="4204062" cy="2531399"/>
                        </a:xfrm>
                      </wpg:grpSpPr>
                      <pic:pic xmlns:pic="http://schemas.openxmlformats.org/drawingml/2006/picture">
                        <pic:nvPicPr>
                          <pic:cNvPr id="19" name="Picture 19">
                            <a:extLst/>
                          </pic:cNvPr>
                          <pic:cNvPicPr>
                            <a:picLocks noChangeAspect="1"/>
                          </pic:cNvPicPr>
                        </pic:nvPicPr>
                        <pic:blipFill>
                          <a:blip r:embed="rId21"/>
                          <a:stretch>
                            <a:fillRect/>
                          </a:stretch>
                        </pic:blipFill>
                        <pic:spPr>
                          <a:xfrm>
                            <a:off x="0" y="0"/>
                            <a:ext cx="4118888" cy="2531399"/>
                          </a:xfrm>
                          <a:prstGeom prst="rect">
                            <a:avLst/>
                          </a:prstGeom>
                          <a:ln>
                            <a:noFill/>
                          </a:ln>
                          <a:effectLst>
                            <a:outerShdw blurRad="292100" dist="139700" dir="2700000" algn="tl" rotWithShape="0">
                              <a:srgbClr val="333333">
                                <a:alpha val="65000"/>
                              </a:srgbClr>
                            </a:outerShdw>
                          </a:effectLst>
                        </pic:spPr>
                      </pic:pic>
                      <wps:wsp>
                        <wps:cNvPr id="29" name="Arrow: Down 29">
                          <a:extLst/>
                        </wps:cNvPr>
                        <wps:cNvSpPr/>
                        <wps:spPr bwMode="auto">
                          <a:xfrm>
                            <a:off x="3731450" y="412944"/>
                            <a:ext cx="472612" cy="852755"/>
                          </a:xfrm>
                          <a:prstGeom prst="downArrow">
                            <a:avLst/>
                          </a:prstGeom>
                          <a:solidFill>
                            <a:schemeClr val="tx2"/>
                          </a:solidFill>
                          <a:ln>
                            <a:solidFill>
                              <a:schemeClr val="tx2"/>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vert="horz" wrap="square" lIns="0" tIns="46637" rIns="0" bIns="46637" numCol="1" rtlCol="0" anchor="ctr" anchorCtr="0" compatLnSpc="1">
                          <a:prstTxWarp prst="textNoShape">
                            <a:avLst/>
                          </a:prstTxWarp>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w:pict w14:anchorId="69AB8510">
              <v:group id="Group 14" style="width:331.05pt;height:199.3pt;mso-position-horizontal-relative:char;mso-position-vertical-relative:line" coordsize="42040,25313" o:spid="_x0000_s1026" w14:anchorId="6199069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9" style="position:absolute;width:41188;height:2531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">
                  <v:imagedata o:title="" r:id="rId39"/>
                  <v:shadow on="t" color="#333" opacity="42598f" offset="2.74397mm,2.74397mm" origin="-.5,-.5"/>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9" style="position:absolute;left:37314;top:4129;width:4726;height:8527;visibility:visible;mso-wrap-style:square;v-text-anchor:middle" o:spid="_x0000_s1028" fillcolor="#44546a [3215]" strokecolor="#44546a [3215]" strokeweight="1pt" type="#_x0000_t67" adj="1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">
                  <v:textbox inset="0,1.2955mm,0,1.2955mm"/>
                </v:shape>
                <w10:anchorlock/>
              </v:group>
            </w:pict>
          </mc:Fallback>
        </mc:AlternateContent>
      </w:r>
    </w:p>
    <w:p w14:paraId="4AA80680" w14:textId="77777777" w:rsidR="00B30756" w:rsidRDefault="1C40C9D2" w:rsidP="00B30756">
      <w:pPr>
        <w:pStyle w:val="Heading2"/>
      </w:pPr>
      <w:r>
        <w:t>Step 3 – Verify apps are power throttled using Task Manager</w:t>
      </w:r>
    </w:p>
    <w:p w14:paraId="2B0E2BA0" w14:textId="77777777" w:rsidR="00B30756" w:rsidRDefault="1C40C9D2" w:rsidP="00DA7B83">
      <w:pPr>
        <w:pStyle w:val="ListParagraph"/>
        <w:numPr>
          <w:ilvl w:val="0"/>
          <w:numId w:val="33"/>
        </w:numPr>
      </w:pPr>
      <w:r>
        <w:t>Verify device is unplugged from AC power.</w:t>
      </w:r>
    </w:p>
    <w:p w14:paraId="59AC6BC5" w14:textId="77777777" w:rsidR="00B30756" w:rsidRDefault="1C40C9D2" w:rsidP="00DA7B83">
      <w:pPr>
        <w:pStyle w:val="ListParagraph"/>
        <w:numPr>
          <w:ilvl w:val="0"/>
          <w:numId w:val="33"/>
        </w:numPr>
      </w:pPr>
      <w:r>
        <w:t xml:space="preserve">Press </w:t>
      </w:r>
      <w:r w:rsidRPr="1C40C9D2">
        <w:rPr>
          <w:b/>
          <w:bCs/>
        </w:rPr>
        <w:t>CTRL+SHIFT+ESC</w:t>
      </w:r>
      <w:r>
        <w:t xml:space="preserve"> to launch the task manager</w:t>
      </w:r>
    </w:p>
    <w:p w14:paraId="46AF4BD1" w14:textId="77777777" w:rsidR="00B30756" w:rsidRDefault="1C40C9D2" w:rsidP="00DA7B83">
      <w:pPr>
        <w:pStyle w:val="ListParagraph"/>
        <w:numPr>
          <w:ilvl w:val="0"/>
          <w:numId w:val="33"/>
        </w:numPr>
      </w:pPr>
      <w:r>
        <w:t xml:space="preserve">Click on the </w:t>
      </w:r>
      <w:r w:rsidRPr="1C40C9D2">
        <w:rPr>
          <w:b/>
          <w:bCs/>
        </w:rPr>
        <w:t>Details</w:t>
      </w:r>
      <w:r>
        <w:t xml:space="preserve"> tab</w:t>
      </w:r>
    </w:p>
    <w:p w14:paraId="4DFC764E" w14:textId="77777777" w:rsidR="00B30756" w:rsidRPr="00BA47C0" w:rsidRDefault="1C40C9D2" w:rsidP="00DA7B83">
      <w:pPr>
        <w:pStyle w:val="ListParagraph"/>
        <w:numPr>
          <w:ilvl w:val="0"/>
          <w:numId w:val="33"/>
        </w:numPr>
      </w:pPr>
      <w:r w:rsidRPr="1C40C9D2">
        <w:rPr>
          <w:b/>
          <w:bCs/>
        </w:rPr>
        <w:t>Right click</w:t>
      </w:r>
      <w:r>
        <w:t xml:space="preserve"> on any column header and click </w:t>
      </w:r>
      <w:r w:rsidRPr="1C40C9D2">
        <w:rPr>
          <w:b/>
          <w:bCs/>
        </w:rPr>
        <w:t>Select Columns</w:t>
      </w:r>
    </w:p>
    <w:p w14:paraId="69535EF5" w14:textId="77777777" w:rsidR="00B30756" w:rsidRDefault="00B30756" w:rsidP="00B30756">
      <w:pPr>
        <w:ind w:left="720"/>
      </w:pPr>
      <w:r>
        <w:rPr>
          <w:noProof/>
        </w:rPr>
        <mc:AlternateContent>
          <mc:Choice Requires="wps">
            <w:drawing>
              <wp:anchor distT="0" distB="0" distL="114300" distR="114300" simplePos="0" relativeHeight="251662343" behindDoc="0" locked="0" layoutInCell="1" allowOverlap="1" wp14:anchorId="1BB68B73" wp14:editId="4510803C">
                <wp:simplePos x="0" y="0"/>
                <wp:positionH relativeFrom="column">
                  <wp:posOffset>904672</wp:posOffset>
                </wp:positionH>
                <wp:positionV relativeFrom="paragraph">
                  <wp:posOffset>1165928</wp:posOffset>
                </wp:positionV>
                <wp:extent cx="885217" cy="276008"/>
                <wp:effectExtent l="19050" t="19050" r="10160" b="10160"/>
                <wp:wrapNone/>
                <wp:docPr id="54" name="Rectangle 54"/>
                <wp:cNvGraphicFramePr/>
                <a:graphic xmlns:a="http://schemas.openxmlformats.org/drawingml/2006/main">
                  <a:graphicData uri="http://schemas.microsoft.com/office/word/2010/wordprocessingShape">
                    <wps:wsp>
                      <wps:cNvSpPr/>
                      <wps:spPr>
                        <a:xfrm>
                          <a:off x="0" y="0"/>
                          <a:ext cx="885217" cy="276008"/>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w14:anchorId="7E72708C">
              <v:rect id="Rectangle 54" style="position:absolute;margin-left:71.25pt;margin-top:91.8pt;width:69.7pt;height:21.75pt;z-index:25166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f4d78 [1604]" strokeweight="3pt" w14:anchorId="4800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"/>
            </w:pict>
          </mc:Fallback>
        </mc:AlternateContent>
      </w:r>
      <w:r>
        <w:rPr>
          <w:noProof/>
        </w:rPr>
        <w:drawing>
          <wp:inline distT="0" distB="0" distL="0" distR="0" wp14:anchorId="25146640" wp14:editId="1AA360AC">
            <wp:extent cx="2647950" cy="162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1628775"/>
                    </a:xfrm>
                    <a:prstGeom prst="rect">
                      <a:avLst/>
                    </a:prstGeom>
                  </pic:spPr>
                </pic:pic>
              </a:graphicData>
            </a:graphic>
          </wp:inline>
        </w:drawing>
      </w:r>
    </w:p>
    <w:p w14:paraId="3E6EC7ED" w14:textId="77777777" w:rsidR="00B30756" w:rsidRDefault="1C40C9D2" w:rsidP="00DA7B83">
      <w:pPr>
        <w:pStyle w:val="ListParagraph"/>
        <w:numPr>
          <w:ilvl w:val="0"/>
          <w:numId w:val="33"/>
        </w:numPr>
      </w:pPr>
      <w:r>
        <w:t xml:space="preserve">Scroll down and select </w:t>
      </w:r>
      <w:r w:rsidRPr="1C40C9D2">
        <w:rPr>
          <w:b/>
          <w:bCs/>
        </w:rPr>
        <w:t>Power Throttling</w:t>
      </w:r>
      <w:r>
        <w:t xml:space="preserve">, then press </w:t>
      </w:r>
      <w:r w:rsidRPr="1C40C9D2">
        <w:rPr>
          <w:b/>
          <w:bCs/>
        </w:rPr>
        <w:t>OK</w:t>
      </w:r>
      <w:r>
        <w:t>.</w:t>
      </w:r>
    </w:p>
    <w:p w14:paraId="3AF8B0A8" w14:textId="77777777" w:rsidR="00B30756" w:rsidRDefault="1C40C9D2" w:rsidP="00DA7B83">
      <w:pPr>
        <w:pStyle w:val="ListParagraph"/>
        <w:numPr>
          <w:ilvl w:val="0"/>
          <w:numId w:val="33"/>
        </w:numPr>
      </w:pPr>
      <w:r>
        <w:t>Take note as you move an app from the foreground to the background, it changes from disabled to enabled.</w:t>
      </w:r>
    </w:p>
    <w:p w14:paraId="719DE389" w14:textId="77777777" w:rsidR="00B30756" w:rsidRDefault="1C40C9D2" w:rsidP="00DA7B83">
      <w:pPr>
        <w:pStyle w:val="ListParagraph"/>
        <w:numPr>
          <w:ilvl w:val="0"/>
          <w:numId w:val="33"/>
        </w:numPr>
      </w:pPr>
      <w:r>
        <w:t>Understand the meaning of the values:</w:t>
      </w:r>
    </w:p>
    <w:p w14:paraId="512EFC0D" w14:textId="77777777" w:rsidR="00B30756" w:rsidRDefault="1C40C9D2" w:rsidP="00DA7B83">
      <w:pPr>
        <w:pStyle w:val="ListParagraph"/>
        <w:numPr>
          <w:ilvl w:val="1"/>
          <w:numId w:val="33"/>
        </w:numPr>
      </w:pPr>
      <w:r>
        <w:t>Disabled = app is not being power throttled</w:t>
      </w:r>
    </w:p>
    <w:p w14:paraId="12884D2D" w14:textId="77777777" w:rsidR="00B30756" w:rsidRDefault="1C40C9D2" w:rsidP="00DA7B83">
      <w:pPr>
        <w:pStyle w:val="ListParagraph"/>
        <w:numPr>
          <w:ilvl w:val="1"/>
          <w:numId w:val="33"/>
        </w:numPr>
      </w:pPr>
      <w:r>
        <w:t>Enabled = app is being power throttled</w:t>
      </w:r>
    </w:p>
    <w:p w14:paraId="120571A5" w14:textId="77777777" w:rsidR="00B30756" w:rsidRDefault="1C40C9D2" w:rsidP="00DA7B83">
      <w:pPr>
        <w:pStyle w:val="ListParagraph"/>
        <w:numPr>
          <w:ilvl w:val="0"/>
          <w:numId w:val="33"/>
        </w:numPr>
      </w:pPr>
      <w:r>
        <w:t>Notice how all apps shown in the following screenshot are being power throttled since task manager is in the foreground.</w:t>
      </w:r>
      <w:r w:rsidR="00B30756">
        <w:br/>
      </w:r>
    </w:p>
    <w:p w14:paraId="75E5868D" w14:textId="77777777" w:rsidR="00B30756" w:rsidRDefault="00B30756" w:rsidP="00B30756">
      <w:pPr>
        <w:pStyle w:val="ListParagraph"/>
      </w:pPr>
      <w:r w:rsidRPr="00A139BD">
        <w:rPr>
          <w:noProof/>
        </w:rPr>
        <w:lastRenderedPageBreak/>
        <mc:AlternateContent>
          <mc:Choice Requires="wpg">
            <w:drawing>
              <wp:inline distT="0" distB="0" distL="0" distR="0" wp14:anchorId="08C05B8A" wp14:editId="56846152">
                <wp:extent cx="3620680" cy="3633038"/>
                <wp:effectExtent l="0" t="0" r="0" b="5715"/>
                <wp:docPr id="59"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20680" cy="3633038"/>
                          <a:chOff x="0" y="0"/>
                          <a:chExt cx="3620680" cy="3633038"/>
                        </a:xfrm>
                      </wpg:grpSpPr>
                      <pic:pic xmlns:pic="http://schemas.openxmlformats.org/drawingml/2006/picture">
                        <pic:nvPicPr>
                          <pic:cNvPr id="60" name="Picture 60">
                            <a:extLst/>
                          </pic:cNvPr>
                          <pic:cNvPicPr>
                            <a:picLocks noChangeAspect="1"/>
                          </pic:cNvPicPr>
                        </pic:nvPicPr>
                        <pic:blipFill>
                          <a:blip r:embed="rId41"/>
                          <a:stretch>
                            <a:fillRect/>
                          </a:stretch>
                        </pic:blipFill>
                        <pic:spPr>
                          <a:xfrm>
                            <a:off x="0" y="0"/>
                            <a:ext cx="3620680" cy="3633038"/>
                          </a:xfrm>
                          <a:prstGeom prst="rect">
                            <a:avLst/>
                          </a:prstGeom>
                        </pic:spPr>
                      </pic:pic>
                      <wps:wsp>
                        <wps:cNvPr id="61" name="Rectangle: Rounded Corners 61">
                          <a:extLst/>
                        </wps:cNvPr>
                        <wps:cNvSpPr/>
                        <wps:spPr bwMode="auto">
                          <a:xfrm>
                            <a:off x="1810344" y="1051380"/>
                            <a:ext cx="1303471" cy="1843314"/>
                          </a:xfrm>
                          <a:prstGeom prst="roundRect">
                            <a:avLst/>
                          </a:prstGeom>
                          <a:noFill/>
                          <a:ln w="38100">
                            <a:solidFill>
                              <a:schemeClr val="tx2"/>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vert="horz" wrap="square" lIns="0" tIns="46637" rIns="0" bIns="46637" numCol="1" rtlCol="0" anchor="ctr" anchorCtr="0" compatLnSpc="1">
                          <a:prstTxWarp prst="textNoShape">
                            <a:avLst/>
                          </a:prstTxWarp>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w:pict w14:anchorId="2952134D">
              <v:group id="Group 6" style="width:285.1pt;height:286.05pt;mso-position-horizontal-relative:char;mso-position-vertical-relative:line" coordsize="36206,36330" o:spid="_x0000_s1026" w14:anchorId="6FD991F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">
                <v:shape id="Picture 60" style="position:absolute;width:36206;height:3633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">
                  <v:imagedata o:title="" r:id="rId42"/>
                </v:shape>
                <v:roundrect id="Rectangle: Rounded Corners 61" style="position:absolute;left:18103;top:10513;width:13035;height:18433;visibility:visible;mso-wrap-style:square;v-text-anchor:middle" o:spid="_x0000_s1028" filled="f" strokecolor="#44546a [3215]" strokeweight="3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">
                  <v:stroke joinstyle="miter"/>
                  <v:textbox inset="0,1.2955mm,0,1.2955mm"/>
                </v:roundrect>
                <w10:anchorlock/>
              </v:group>
            </w:pict>
          </mc:Fallback>
        </mc:AlternateContent>
      </w:r>
    </w:p>
    <w:p w14:paraId="0167D799" w14:textId="77777777" w:rsidR="00B30756" w:rsidRPr="00D939B9" w:rsidRDefault="1C40C9D2" w:rsidP="1C40C9D2">
      <w:pPr>
        <w:rPr>
          <w:b/>
          <w:bCs/>
        </w:rPr>
      </w:pPr>
      <w:r w:rsidRPr="1C40C9D2">
        <w:rPr>
          <w:b/>
          <w:bCs/>
        </w:rPr>
        <w:t>Notes</w:t>
      </w:r>
    </w:p>
    <w:p w14:paraId="07C6AC2D" w14:textId="77777777" w:rsidR="00B30756" w:rsidRDefault="1C40C9D2" w:rsidP="00DA7B83">
      <w:pPr>
        <w:pStyle w:val="ListParagraph"/>
        <w:numPr>
          <w:ilvl w:val="0"/>
          <w:numId w:val="34"/>
        </w:numPr>
        <w:ind w:left="720"/>
      </w:pPr>
      <w:r>
        <w:t>Common causes of all apps being disabled:</w:t>
      </w:r>
    </w:p>
    <w:p w14:paraId="6BC7F889" w14:textId="77777777" w:rsidR="00B30756" w:rsidRDefault="1C40C9D2" w:rsidP="00DA7B83">
      <w:pPr>
        <w:pStyle w:val="ListParagraph"/>
        <w:numPr>
          <w:ilvl w:val="1"/>
          <w:numId w:val="34"/>
        </w:numPr>
        <w:ind w:left="1080"/>
      </w:pPr>
      <w:r>
        <w:t>Device is on AC power.</w:t>
      </w:r>
    </w:p>
    <w:p w14:paraId="761159A2" w14:textId="77777777" w:rsidR="00F75EEE" w:rsidRDefault="1C40C9D2" w:rsidP="00DA7B83">
      <w:pPr>
        <w:pStyle w:val="ListParagraph"/>
        <w:numPr>
          <w:ilvl w:val="1"/>
          <w:numId w:val="34"/>
        </w:numPr>
        <w:ind w:left="1080"/>
      </w:pPr>
      <w:r>
        <w:t>Slider is in the Best Performance position.</w:t>
      </w:r>
    </w:p>
    <w:p w14:paraId="177963E5" w14:textId="5AA36B8B" w:rsidR="000F7FBB" w:rsidRPr="000F7FBB" w:rsidRDefault="1C40C9D2" w:rsidP="00DA7B83">
      <w:pPr>
        <w:pStyle w:val="ListParagraph"/>
        <w:numPr>
          <w:ilvl w:val="1"/>
          <w:numId w:val="34"/>
        </w:numPr>
        <w:ind w:left="1080"/>
      </w:pPr>
      <w:r>
        <w:t>Chipset may not support power throttling.</w:t>
      </w:r>
    </w:p>
    <w:p w14:paraId="6B219DCF" w14:textId="77777777" w:rsidR="000F7FBB" w:rsidRDefault="000F7FBB">
      <w:pPr>
        <w:rPr>
          <w:rFonts w:asciiTheme="majorHAnsi" w:eastAsiaTheme="majorEastAsia" w:hAnsiTheme="majorHAnsi" w:cstheme="majorBidi"/>
          <w:b/>
          <w:sz w:val="32"/>
          <w:szCs w:val="32"/>
        </w:rPr>
      </w:pPr>
      <w:r>
        <w:br w:type="page"/>
      </w:r>
    </w:p>
    <w:p w14:paraId="36761D2D" w14:textId="39FE481F" w:rsidR="002F4651" w:rsidRDefault="1C40C9D2" w:rsidP="000E3B8D">
      <w:pPr>
        <w:pStyle w:val="Heading1"/>
      </w:pPr>
      <w:bookmarkStart w:id="13" w:name="_Toc527031432"/>
      <w:r>
        <w:lastRenderedPageBreak/>
        <w:t>Exercise 2B –Perf Power Slider: Viewing PPM settings in WPA</w:t>
      </w:r>
      <w:bookmarkEnd w:id="13"/>
    </w:p>
    <w:p w14:paraId="61D4B41E" w14:textId="4A46AE6A" w:rsidR="00F51625" w:rsidRDefault="1C40C9D2" w:rsidP="00F51625">
      <w:r w:rsidRPr="006D7575">
        <w:rPr>
          <w:b/>
        </w:rPr>
        <w:t>Estimated Time</w:t>
      </w:r>
      <w:r>
        <w:t>: 5-10 minutes</w:t>
      </w:r>
      <w:r w:rsidR="7CAEADF1">
        <w:br/>
      </w:r>
      <w:r w:rsidRPr="006D7575">
        <w:rPr>
          <w:b/>
        </w:rPr>
        <w:t>Level</w:t>
      </w:r>
      <w:r>
        <w:t>: 200</w:t>
      </w:r>
      <w:r w:rsidR="7CAEADF1">
        <w:br/>
      </w:r>
      <w:r w:rsidR="7CAEADF1">
        <w:br/>
      </w:r>
      <w:r>
        <w:t>In this exercise, you will learn how to look up the PPM settings that are applied to each position on the Performance Power Slider.</w:t>
      </w:r>
    </w:p>
    <w:p w14:paraId="149DF9FE" w14:textId="77777777" w:rsidR="006D7575" w:rsidRDefault="006D7575" w:rsidP="00F51625"/>
    <w:p w14:paraId="3887575F" w14:textId="3EEB9849" w:rsidR="00B40816" w:rsidRDefault="1C40C9D2" w:rsidP="00B40816">
      <w:pPr>
        <w:pStyle w:val="Heading2"/>
      </w:pPr>
      <w:r>
        <w:t>Step 1 – Collect power logs for 2 Slider Positions</w:t>
      </w:r>
    </w:p>
    <w:p w14:paraId="6C1CA421" w14:textId="7E3D0AA5" w:rsidR="00AA397A" w:rsidRDefault="1C40C9D2" w:rsidP="00AA397A">
      <w:pPr>
        <w:pStyle w:val="ListParagraph"/>
        <w:numPr>
          <w:ilvl w:val="0"/>
          <w:numId w:val="7"/>
        </w:numPr>
      </w:pPr>
      <w:r>
        <w:t>Unplug the device from AC power.</w:t>
      </w:r>
    </w:p>
    <w:p w14:paraId="06CE649D" w14:textId="3D8C2FCA" w:rsidR="00AA397A" w:rsidRDefault="1C40C9D2" w:rsidP="00AA397A">
      <w:pPr>
        <w:pStyle w:val="ListParagraph"/>
        <w:numPr>
          <w:ilvl w:val="0"/>
          <w:numId w:val="7"/>
        </w:numPr>
      </w:pPr>
      <w:r>
        <w:t xml:space="preserve">Move the Performance Power Slider to the </w:t>
      </w:r>
      <w:r w:rsidRPr="1C40C9D2">
        <w:rPr>
          <w:b/>
          <w:bCs/>
        </w:rPr>
        <w:t>Better Battery</w:t>
      </w:r>
      <w:r>
        <w:t xml:space="preserve"> position</w:t>
      </w:r>
    </w:p>
    <w:p w14:paraId="4612354B" w14:textId="34247C8A" w:rsidR="002B2EE2" w:rsidRDefault="1C40C9D2" w:rsidP="002B2EE2">
      <w:pPr>
        <w:pStyle w:val="ListParagraph"/>
        <w:numPr>
          <w:ilvl w:val="1"/>
          <w:numId w:val="7"/>
        </w:numPr>
      </w:pPr>
      <w:r>
        <w:t xml:space="preserve">Note: on devices that were upgraded from RS2 or customized by an OEM, this position may appear as </w:t>
      </w:r>
      <w:r w:rsidRPr="1C40C9D2">
        <w:rPr>
          <w:b/>
          <w:bCs/>
        </w:rPr>
        <w:t>Recommended</w:t>
      </w:r>
      <w:r>
        <w:t>.</w:t>
      </w:r>
    </w:p>
    <w:p w14:paraId="50701F83" w14:textId="3795F70F" w:rsidR="00AA397A" w:rsidRDefault="1C40C9D2" w:rsidP="00AA397A">
      <w:pPr>
        <w:pStyle w:val="ListParagraph"/>
        <w:numPr>
          <w:ilvl w:val="0"/>
          <w:numId w:val="7"/>
        </w:numPr>
      </w:pPr>
      <w:r>
        <w:t>From the start menu, type “</w:t>
      </w:r>
      <w:r w:rsidRPr="1C40C9D2">
        <w:rPr>
          <w:i/>
          <w:iCs/>
        </w:rPr>
        <w:t>Command Prompt</w:t>
      </w:r>
      <w:r>
        <w:t>”, right click and select “</w:t>
      </w:r>
      <w:r w:rsidRPr="1C40C9D2">
        <w:rPr>
          <w:i/>
          <w:iCs/>
        </w:rPr>
        <w:t>Run as administrator</w:t>
      </w:r>
      <w:r>
        <w:t>” then run the following commands:</w:t>
      </w:r>
    </w:p>
    <w:p w14:paraId="5936D22A" w14:textId="04F87744" w:rsidR="00AA397A" w:rsidRDefault="1C40C9D2" w:rsidP="1C40C9D2">
      <w:pPr>
        <w:pStyle w:val="ListParagraph"/>
        <w:rPr>
          <w:i/>
          <w:iCs/>
        </w:rPr>
      </w:pPr>
      <w:r w:rsidRPr="1C40C9D2">
        <w:rPr>
          <w:i/>
          <w:iCs/>
        </w:rPr>
        <w:t>wpr -cancel</w:t>
      </w:r>
    </w:p>
    <w:p w14:paraId="27297099" w14:textId="149FFE54" w:rsidR="00AA397A" w:rsidRDefault="1C40C9D2" w:rsidP="1C40C9D2">
      <w:pPr>
        <w:pStyle w:val="ListParagraph"/>
        <w:rPr>
          <w:i/>
          <w:iCs/>
        </w:rPr>
      </w:pPr>
      <w:r w:rsidRPr="1C40C9D2">
        <w:rPr>
          <w:i/>
          <w:iCs/>
        </w:rPr>
        <w:t>wpr -start power -filemode</w:t>
      </w:r>
    </w:p>
    <w:p w14:paraId="7BD1612A" w14:textId="317539CB" w:rsidR="00AA397A" w:rsidRPr="00246730" w:rsidRDefault="1C40C9D2" w:rsidP="1C40C9D2">
      <w:pPr>
        <w:pStyle w:val="ListParagraph"/>
        <w:numPr>
          <w:ilvl w:val="0"/>
          <w:numId w:val="7"/>
        </w:numPr>
        <w:rPr>
          <w:i/>
          <w:iCs/>
        </w:rPr>
      </w:pPr>
      <w:r>
        <w:t>Wait 5 seconds then run the following command:</w:t>
      </w:r>
    </w:p>
    <w:p w14:paraId="2A898251" w14:textId="3E4B688A" w:rsidR="00AA397A" w:rsidRDefault="1C40C9D2" w:rsidP="1C40C9D2">
      <w:pPr>
        <w:pStyle w:val="ListParagraph"/>
        <w:rPr>
          <w:i/>
          <w:iCs/>
        </w:rPr>
      </w:pPr>
      <w:r w:rsidRPr="1C40C9D2">
        <w:rPr>
          <w:i/>
          <w:iCs/>
        </w:rPr>
        <w:t>wpr -stop BetterBattery.etl</w:t>
      </w:r>
    </w:p>
    <w:p w14:paraId="6DF65750" w14:textId="18128A69" w:rsidR="002C7E4D" w:rsidRDefault="1C40C9D2" w:rsidP="00AA397A">
      <w:pPr>
        <w:pStyle w:val="ListParagraph"/>
        <w:numPr>
          <w:ilvl w:val="0"/>
          <w:numId w:val="7"/>
        </w:numPr>
      </w:pPr>
      <w:r>
        <w:t>Repeat steps 2</w:t>
      </w:r>
      <w:r w:rsidR="006C37A7">
        <w:t xml:space="preserve"> - 4</w:t>
      </w:r>
      <w:r>
        <w:t xml:space="preserve">, however, in step 2, move the slider to the </w:t>
      </w:r>
      <w:r w:rsidRPr="1C40C9D2">
        <w:rPr>
          <w:b/>
          <w:bCs/>
        </w:rPr>
        <w:t>Best Performance</w:t>
      </w:r>
      <w:r>
        <w:t xml:space="preserve"> position and in </w:t>
      </w:r>
      <w:r w:rsidR="00111E85">
        <w:t xml:space="preserve"> step</w:t>
      </w:r>
      <w:r w:rsidR="00E65BF0">
        <w:t xml:space="preserve"> 4</w:t>
      </w:r>
      <w:r>
        <w:t xml:space="preserve">, name the ETL file </w:t>
      </w:r>
      <w:r w:rsidRPr="1C40C9D2">
        <w:rPr>
          <w:b/>
          <w:bCs/>
        </w:rPr>
        <w:t>BestPerformance.etl</w:t>
      </w:r>
      <w:r>
        <w:t>.</w:t>
      </w:r>
    </w:p>
    <w:p w14:paraId="0BA71097" w14:textId="0B8C44D1" w:rsidR="005A55CD" w:rsidRDefault="1C40C9D2" w:rsidP="00AA397A">
      <w:pPr>
        <w:pStyle w:val="ListParagraph"/>
        <w:numPr>
          <w:ilvl w:val="0"/>
          <w:numId w:val="7"/>
        </w:numPr>
      </w:pPr>
      <w:r>
        <w:t>Plug the device into AC power.</w:t>
      </w:r>
    </w:p>
    <w:p w14:paraId="1F38BA9A" w14:textId="77777777" w:rsidR="006D7575" w:rsidRDefault="006D7575" w:rsidP="006D7575">
      <w:pPr>
        <w:pStyle w:val="ListParagraph"/>
      </w:pPr>
    </w:p>
    <w:p w14:paraId="5DFD1DD0" w14:textId="659E3962" w:rsidR="00B40816" w:rsidRDefault="1C40C9D2" w:rsidP="00B40816">
      <w:pPr>
        <w:pStyle w:val="Heading2"/>
      </w:pPr>
      <w:r>
        <w:t>Step 2 – View Power Logs in WPA</w:t>
      </w:r>
    </w:p>
    <w:p w14:paraId="0F4F69C0" w14:textId="242E6B16" w:rsidR="00F13F13" w:rsidRDefault="1C40C9D2" w:rsidP="00DA7B83">
      <w:pPr>
        <w:pStyle w:val="ListParagraph"/>
        <w:numPr>
          <w:ilvl w:val="0"/>
          <w:numId w:val="26"/>
        </w:numPr>
      </w:pPr>
      <w:r>
        <w:t>Launch WPA by typing “</w:t>
      </w:r>
      <w:r w:rsidRPr="1C40C9D2">
        <w:rPr>
          <w:i/>
          <w:iCs/>
        </w:rPr>
        <w:t>WPA</w:t>
      </w:r>
      <w:r>
        <w:t xml:space="preserve">” from the start menu. </w:t>
      </w:r>
    </w:p>
    <w:p w14:paraId="7498A7F7" w14:textId="681C6885" w:rsidR="00F13F13" w:rsidRPr="00AF6A39" w:rsidRDefault="1C40C9D2" w:rsidP="00DA7B83">
      <w:pPr>
        <w:pStyle w:val="ListParagraph"/>
        <w:numPr>
          <w:ilvl w:val="0"/>
          <w:numId w:val="26"/>
        </w:numPr>
        <w:rPr>
          <w:i/>
          <w:iCs/>
        </w:rPr>
      </w:pPr>
      <w:r>
        <w:t xml:space="preserve">Click on </w:t>
      </w:r>
      <w:r w:rsidRPr="1C40C9D2">
        <w:rPr>
          <w:b/>
          <w:bCs/>
        </w:rPr>
        <w:t>File</w:t>
      </w:r>
      <w:r>
        <w:t xml:space="preserve">, then click </w:t>
      </w:r>
      <w:r w:rsidRPr="1C40C9D2">
        <w:rPr>
          <w:b/>
          <w:bCs/>
        </w:rPr>
        <w:t>Open</w:t>
      </w:r>
      <w:r>
        <w:t xml:space="preserve"> and navigate to the </w:t>
      </w:r>
      <w:r w:rsidRPr="1C40C9D2">
        <w:rPr>
          <w:b/>
          <w:bCs/>
        </w:rPr>
        <w:t>BetterBattery.etl</w:t>
      </w:r>
    </w:p>
    <w:p w14:paraId="11FF8CA4" w14:textId="7B780616" w:rsidR="00AF6A39" w:rsidRPr="0054421C" w:rsidRDefault="1C40C9D2" w:rsidP="00DA7B83">
      <w:pPr>
        <w:pStyle w:val="ListParagraph"/>
        <w:numPr>
          <w:ilvl w:val="0"/>
          <w:numId w:val="26"/>
        </w:numPr>
        <w:rPr>
          <w:i/>
          <w:iCs/>
        </w:rPr>
      </w:pPr>
      <w:r>
        <w:t xml:space="preserve">Click on the </w:t>
      </w:r>
      <w:r w:rsidRPr="1C40C9D2">
        <w:rPr>
          <w:b/>
          <w:bCs/>
        </w:rPr>
        <w:t>Trace</w:t>
      </w:r>
      <w:r>
        <w:t xml:space="preserve"> file menu, then </w:t>
      </w:r>
      <w:r w:rsidRPr="1C40C9D2">
        <w:rPr>
          <w:b/>
          <w:bCs/>
        </w:rPr>
        <w:t>System Configuration</w:t>
      </w:r>
    </w:p>
    <w:p w14:paraId="468E7CBE" w14:textId="766CD001" w:rsidR="0054421C" w:rsidRPr="002E3EFB" w:rsidRDefault="1C40C9D2" w:rsidP="00DA7B83">
      <w:pPr>
        <w:pStyle w:val="ListParagraph"/>
        <w:numPr>
          <w:ilvl w:val="0"/>
          <w:numId w:val="26"/>
        </w:numPr>
      </w:pPr>
      <w:r>
        <w:t xml:space="preserve">Click on </w:t>
      </w:r>
      <w:r w:rsidRPr="1C40C9D2">
        <w:rPr>
          <w:b/>
          <w:bCs/>
        </w:rPr>
        <w:t>Power Settings</w:t>
      </w:r>
    </w:p>
    <w:p w14:paraId="0E65DC3A" w14:textId="1DBB323F" w:rsidR="004C51FB" w:rsidRDefault="1C40C9D2" w:rsidP="00DA7B83">
      <w:pPr>
        <w:pStyle w:val="ListParagraph"/>
        <w:numPr>
          <w:ilvl w:val="0"/>
          <w:numId w:val="26"/>
        </w:numPr>
      </w:pPr>
      <w:r>
        <w:t>View the long list of more than 50 PPM setting names and values.</w:t>
      </w:r>
    </w:p>
    <w:p w14:paraId="1F119073" w14:textId="2F096DA7" w:rsidR="00301100" w:rsidRDefault="00884650" w:rsidP="00E709B8">
      <w:pPr>
        <w:pStyle w:val="ListParagraph"/>
        <w:ind w:left="1440"/>
      </w:pPr>
      <w:r>
        <w:rPr>
          <w:noProof/>
        </w:rPr>
        <w:lastRenderedPageBreak/>
        <w:drawing>
          <wp:inline distT="0" distB="0" distL="0" distR="0" wp14:anchorId="5A5804AF" wp14:editId="784A95FB">
            <wp:extent cx="4286250" cy="4476750"/>
            <wp:effectExtent l="152400" t="152400" r="361950" b="3619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447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559CB" w14:textId="15BD0D45" w:rsidR="00E44A0D" w:rsidRDefault="1C40C9D2" w:rsidP="00DA7B83">
      <w:pPr>
        <w:pStyle w:val="ListParagraph"/>
        <w:numPr>
          <w:ilvl w:val="0"/>
          <w:numId w:val="26"/>
        </w:numPr>
      </w:pPr>
      <w:r>
        <w:t xml:space="preserve">Repeat steps 1-5, however, in step 2, open the </w:t>
      </w:r>
      <w:r w:rsidRPr="1C40C9D2">
        <w:rPr>
          <w:b/>
          <w:bCs/>
        </w:rPr>
        <w:t>BestPerformance.etl</w:t>
      </w:r>
      <w:r>
        <w:t xml:space="preserve"> trace and compare the values with the </w:t>
      </w:r>
      <w:r w:rsidRPr="1C40C9D2">
        <w:rPr>
          <w:b/>
          <w:bCs/>
        </w:rPr>
        <w:t>Better Battery</w:t>
      </w:r>
      <w:r>
        <w:t xml:space="preserve"> position.</w:t>
      </w:r>
    </w:p>
    <w:p w14:paraId="25361A66" w14:textId="00937152" w:rsidR="00C17DA8" w:rsidRPr="00373F6F" w:rsidRDefault="1C40C9D2" w:rsidP="1C40C9D2">
      <w:pPr>
        <w:rPr>
          <w:b/>
          <w:bCs/>
        </w:rPr>
      </w:pPr>
      <w:r w:rsidRPr="1C40C9D2">
        <w:rPr>
          <w:b/>
          <w:bCs/>
        </w:rPr>
        <w:t>Notes</w:t>
      </w:r>
    </w:p>
    <w:p w14:paraId="116FAEA3" w14:textId="31BA5559" w:rsidR="00C17DA8" w:rsidRDefault="1C40C9D2" w:rsidP="00DA7B83">
      <w:pPr>
        <w:pStyle w:val="ListParagraph"/>
        <w:numPr>
          <w:ilvl w:val="0"/>
          <w:numId w:val="28"/>
        </w:numPr>
        <w:ind w:left="720"/>
      </w:pPr>
      <w:r>
        <w:t xml:space="preserve">Microsoft does not expect OEM/ODM partners to have to modify any of these PPM settings.  </w:t>
      </w:r>
    </w:p>
    <w:p w14:paraId="71E8AD90" w14:textId="53000F84" w:rsidR="00CE30E1" w:rsidRPr="00127F36" w:rsidRDefault="1C40C9D2" w:rsidP="00DA7B83">
      <w:pPr>
        <w:pStyle w:val="ListParagraph"/>
        <w:numPr>
          <w:ilvl w:val="0"/>
          <w:numId w:val="28"/>
        </w:numPr>
        <w:ind w:left="720"/>
      </w:pPr>
      <w:r>
        <w:t>Microsoft recommends that OEMs interested in tuning these PPM settings for other usages contact their silicon vendor for guidance.</w:t>
      </w:r>
    </w:p>
    <w:p w14:paraId="757EC7FE" w14:textId="77777777" w:rsidR="006D7575" w:rsidRDefault="006D7575">
      <w:pPr>
        <w:rPr>
          <w:rFonts w:asciiTheme="majorHAnsi" w:eastAsiaTheme="majorEastAsia" w:hAnsiTheme="majorHAnsi" w:cstheme="majorBidi"/>
          <w:b/>
          <w:sz w:val="32"/>
          <w:szCs w:val="32"/>
        </w:rPr>
      </w:pPr>
      <w:r>
        <w:br w:type="page"/>
      </w:r>
    </w:p>
    <w:p w14:paraId="212B9E35" w14:textId="5E5B7405" w:rsidR="00182AEF" w:rsidRDefault="1C40C9D2" w:rsidP="000E3B8D">
      <w:pPr>
        <w:pStyle w:val="Heading1"/>
      </w:pPr>
      <w:bookmarkStart w:id="14" w:name="_Toc527031433"/>
      <w:r>
        <w:lastRenderedPageBreak/>
        <w:t>Exercise 2C –Perf Power Slider: Viewing Overlay Settings using PowerCfg</w:t>
      </w:r>
      <w:bookmarkEnd w:id="14"/>
    </w:p>
    <w:p w14:paraId="76678E3E" w14:textId="64E2AB29" w:rsidR="001576BC" w:rsidRDefault="1C40C9D2" w:rsidP="00455FBB">
      <w:r w:rsidRPr="006D7575">
        <w:rPr>
          <w:b/>
        </w:rPr>
        <w:t>Estimated Time</w:t>
      </w:r>
      <w:r>
        <w:t>: 5-10 minutes</w:t>
      </w:r>
      <w:r w:rsidR="7CAEADF1">
        <w:br/>
      </w:r>
      <w:r w:rsidRPr="006D7575">
        <w:rPr>
          <w:b/>
        </w:rPr>
        <w:t>Level</w:t>
      </w:r>
      <w:r>
        <w:t>: 200</w:t>
      </w:r>
      <w:r w:rsidR="7CAEADF1">
        <w:br/>
      </w:r>
      <w:r w:rsidR="7CAEADF1">
        <w:br/>
      </w:r>
      <w:r>
        <w:t xml:space="preserve">In this exercise, you will learn how to look up the overlay settings that are applied to each position on the Performance Power Slider.  Windows includes a set of default Energy Performance Preference (EPP) values which Intel chipsets with Speed Shift technology use for favoring performance (EPP 0) or power (EPP 100). Intel Speed Shift is required to take advantage of EPP so if the settings exist on a device that does not support EPP (or another HWP interface) then they do not take effect. </w:t>
      </w:r>
    </w:p>
    <w:p w14:paraId="41FE3AC2" w14:textId="32AEC926" w:rsidR="00455FBB" w:rsidRPr="0079079F" w:rsidRDefault="1C40C9D2" w:rsidP="1C40C9D2">
      <w:pPr>
        <w:rPr>
          <w:color w:val="0563C1"/>
          <w:u w:val="single"/>
          <w:lang w:val="en-CA" w:eastAsia="ja-JP"/>
        </w:rPr>
      </w:pPr>
      <w:r>
        <w:t xml:space="preserve">These EPP values can be customized by OEMs using Windows provisioning and queried using PowerCfg commands found in this exercise.  In addition to EPP settings, OEMs can define their own custom overlay settings in their firmware for each slider position. </w:t>
      </w:r>
      <w:r w:rsidRPr="1C40C9D2">
        <w:rPr>
          <w:lang w:val="en-CA" w:eastAsia="ja-JP"/>
        </w:rPr>
        <w:t xml:space="preserve">Learn more: </w:t>
      </w:r>
      <w:hyperlink r:id="rId44">
        <w:r w:rsidRPr="1C40C9D2">
          <w:rPr>
            <w:rStyle w:val="Hyperlink"/>
            <w:lang w:val="en-CA" w:eastAsia="ja-JP"/>
          </w:rPr>
          <w:t>https://aka.ms/perf-power-slider</w:t>
        </w:r>
      </w:hyperlink>
      <w:r>
        <w:t xml:space="preserve"> (Search for AddPowerSettingDirective).  </w:t>
      </w:r>
    </w:p>
    <w:p w14:paraId="51210057" w14:textId="072B7C03" w:rsidR="00455FBB" w:rsidRDefault="1C40C9D2" w:rsidP="00455FBB">
      <w:pPr>
        <w:pStyle w:val="Heading2"/>
      </w:pPr>
      <w:r>
        <w:t>Step 1 – Run PowerCfg Commands to Query PPM and EPP Settings</w:t>
      </w:r>
    </w:p>
    <w:p w14:paraId="6F81B779" w14:textId="77777777" w:rsidR="00F61A9D" w:rsidRDefault="1C40C9D2" w:rsidP="00DA7B83">
      <w:pPr>
        <w:pStyle w:val="ListParagraph"/>
        <w:numPr>
          <w:ilvl w:val="0"/>
          <w:numId w:val="27"/>
        </w:numPr>
      </w:pPr>
      <w:r>
        <w:t>From the start menu, type “</w:t>
      </w:r>
      <w:r w:rsidRPr="1C40C9D2">
        <w:rPr>
          <w:i/>
          <w:iCs/>
        </w:rPr>
        <w:t>Command Prompt</w:t>
      </w:r>
      <w:r>
        <w:t>”, right click and select “</w:t>
      </w:r>
      <w:r w:rsidRPr="1C40C9D2">
        <w:rPr>
          <w:i/>
          <w:iCs/>
        </w:rPr>
        <w:t>Run as administrator</w:t>
      </w:r>
      <w:r>
        <w:t>”.</w:t>
      </w:r>
    </w:p>
    <w:p w14:paraId="15203B98" w14:textId="0708262E" w:rsidR="00113147" w:rsidRPr="00A92042" w:rsidRDefault="1C40C9D2" w:rsidP="00DA7B83">
      <w:pPr>
        <w:pStyle w:val="ListParagraph"/>
        <w:numPr>
          <w:ilvl w:val="0"/>
          <w:numId w:val="27"/>
        </w:numPr>
        <w:rPr>
          <w:i/>
          <w:iCs/>
        </w:rPr>
      </w:pPr>
      <w:r>
        <w:t xml:space="preserve">Run the following commands to look up the </w:t>
      </w:r>
      <w:r w:rsidR="00670C88">
        <w:t xml:space="preserve">overlay </w:t>
      </w:r>
      <w:r>
        <w:t>PPM and EPP settings for each slider position:</w:t>
      </w:r>
    </w:p>
    <w:p w14:paraId="109B00A0" w14:textId="77777777" w:rsidR="00113147" w:rsidRPr="00113147" w:rsidRDefault="1C40C9D2" w:rsidP="00A92042">
      <w:pPr>
        <w:pStyle w:val="code"/>
      </w:pPr>
      <w:r w:rsidRPr="1C40C9D2">
        <w:t>Powercfg /QH OVERLAY_SCHEME_MIN &gt; BetterBattery.txt</w:t>
      </w:r>
    </w:p>
    <w:p w14:paraId="2573BBC4" w14:textId="77777777" w:rsidR="00113147" w:rsidRPr="00113147" w:rsidRDefault="1C40C9D2" w:rsidP="00A92042">
      <w:pPr>
        <w:pStyle w:val="code"/>
      </w:pPr>
      <w:r w:rsidRPr="1C40C9D2">
        <w:t>Powercfg /QH SCHEME_BALANCED SUB_PROCESSOR PERFEPP &gt; BetterPerformance.txt</w:t>
      </w:r>
    </w:p>
    <w:p w14:paraId="39518D1B" w14:textId="5EAD6F67" w:rsidR="00F61A9D" w:rsidRDefault="1C40C9D2" w:rsidP="00A92042">
      <w:pPr>
        <w:pStyle w:val="code"/>
      </w:pPr>
      <w:r w:rsidRPr="1C40C9D2">
        <w:t>Powercfg /QH OVERLAY_SCHEME_MAX &gt; BestPerformance.txt</w:t>
      </w:r>
    </w:p>
    <w:p w14:paraId="3E97A134" w14:textId="77777777" w:rsidR="00A92042" w:rsidRPr="00A92042" w:rsidRDefault="00A92042" w:rsidP="00A92042"/>
    <w:p w14:paraId="664040CD" w14:textId="076A0133" w:rsidR="00782A5E" w:rsidRDefault="1C40C9D2" w:rsidP="00782A5E">
      <w:pPr>
        <w:pStyle w:val="Heading2"/>
      </w:pPr>
      <w:r>
        <w:t>Step 2 – View PPM/EPP Settings in notepad and convert values to decimal</w:t>
      </w:r>
    </w:p>
    <w:p w14:paraId="602D3CCA" w14:textId="0BCF00BC" w:rsidR="00455FBB" w:rsidRDefault="1C40C9D2" w:rsidP="00DA7B83">
      <w:pPr>
        <w:pStyle w:val="ListParagraph"/>
        <w:numPr>
          <w:ilvl w:val="0"/>
          <w:numId w:val="30"/>
        </w:numPr>
      </w:pPr>
      <w:r>
        <w:t>Open all three text logs to view the EPP values for AC and DC power.</w:t>
      </w:r>
    </w:p>
    <w:p w14:paraId="071E15E9" w14:textId="3ED4D7F3" w:rsidR="003163A5" w:rsidRDefault="1C40C9D2" w:rsidP="00DA7B83">
      <w:pPr>
        <w:pStyle w:val="ListParagraph"/>
        <w:numPr>
          <w:ilvl w:val="0"/>
          <w:numId w:val="30"/>
        </w:numPr>
      </w:pPr>
      <w:r>
        <w:t xml:space="preserve">Let’s take a look at sample output for the </w:t>
      </w:r>
      <w:r w:rsidRPr="1C40C9D2">
        <w:rPr>
          <w:b/>
          <w:bCs/>
        </w:rPr>
        <w:t>Better Battery</w:t>
      </w:r>
      <w:r>
        <w:t xml:space="preserve"> overlay:</w:t>
      </w:r>
    </w:p>
    <w:p w14:paraId="0EFD67FF" w14:textId="4176ECF2" w:rsidR="002F4651" w:rsidRDefault="00AE1CCE" w:rsidP="00AE1CCE">
      <w:pPr>
        <w:ind w:left="720"/>
      </w:pPr>
      <w:r>
        <w:rPr>
          <w:noProof/>
        </w:rPr>
        <w:drawing>
          <wp:inline distT="0" distB="0" distL="0" distR="0" wp14:anchorId="0A6CD5C9" wp14:editId="0A1D79F8">
            <wp:extent cx="5510254" cy="1652487"/>
            <wp:effectExtent l="0" t="0" r="0" b="5080"/>
            <wp:docPr id="8946930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528076" cy="1657832"/>
                    </a:xfrm>
                    <a:prstGeom prst="rect">
                      <a:avLst/>
                    </a:prstGeom>
                  </pic:spPr>
                </pic:pic>
              </a:graphicData>
            </a:graphic>
          </wp:inline>
        </w:drawing>
      </w:r>
    </w:p>
    <w:p w14:paraId="06D79B01" w14:textId="214AD96E" w:rsidR="00363B1B" w:rsidRDefault="1C40C9D2" w:rsidP="00DA7B83">
      <w:pPr>
        <w:pStyle w:val="ListParagraph"/>
        <w:numPr>
          <w:ilvl w:val="0"/>
          <w:numId w:val="30"/>
        </w:numPr>
      </w:pPr>
      <w:r>
        <w:t xml:space="preserve">Notice the EPP value for AC is </w:t>
      </w:r>
      <w:r w:rsidRPr="1C40C9D2">
        <w:rPr>
          <w:b/>
          <w:bCs/>
        </w:rPr>
        <w:t>0x00000021</w:t>
      </w:r>
      <w:r>
        <w:t xml:space="preserve"> and DC is </w:t>
      </w:r>
      <w:r w:rsidRPr="1C40C9D2">
        <w:rPr>
          <w:b/>
          <w:bCs/>
        </w:rPr>
        <w:t>0x00000046</w:t>
      </w:r>
      <w:r>
        <w:t>.</w:t>
      </w:r>
    </w:p>
    <w:p w14:paraId="0C46B2D2" w14:textId="38A0C592" w:rsidR="0067035A" w:rsidRDefault="1C40C9D2" w:rsidP="00DA7B83">
      <w:pPr>
        <w:pStyle w:val="ListParagraph"/>
        <w:numPr>
          <w:ilvl w:val="0"/>
          <w:numId w:val="30"/>
        </w:numPr>
      </w:pPr>
      <w:r>
        <w:t>Follow these steps to convert these hex values to decimal:</w:t>
      </w:r>
    </w:p>
    <w:p w14:paraId="3AEA82E0" w14:textId="6E9FA630" w:rsidR="00CF101C" w:rsidRDefault="1C40C9D2" w:rsidP="00DA7B83">
      <w:pPr>
        <w:pStyle w:val="ListParagraph"/>
        <w:numPr>
          <w:ilvl w:val="1"/>
          <w:numId w:val="30"/>
        </w:numPr>
      </w:pPr>
      <w:r>
        <w:t xml:space="preserve">From the start menu, type </w:t>
      </w:r>
      <w:r w:rsidRPr="1C40C9D2">
        <w:rPr>
          <w:i/>
          <w:iCs/>
        </w:rPr>
        <w:t xml:space="preserve">“Calculator” </w:t>
      </w:r>
      <w:r>
        <w:t xml:space="preserve">and click </w:t>
      </w:r>
      <w:r w:rsidRPr="1C40C9D2">
        <w:rPr>
          <w:b/>
          <w:bCs/>
        </w:rPr>
        <w:t>Calculator</w:t>
      </w:r>
      <w:r>
        <w:t>.</w:t>
      </w:r>
    </w:p>
    <w:p w14:paraId="1459451E" w14:textId="6B573897" w:rsidR="00732B92" w:rsidRDefault="1C40C9D2" w:rsidP="00DA7B83">
      <w:pPr>
        <w:pStyle w:val="ListParagraph"/>
        <w:numPr>
          <w:ilvl w:val="1"/>
          <w:numId w:val="30"/>
        </w:numPr>
      </w:pPr>
      <w:r>
        <w:t xml:space="preserve">Select </w:t>
      </w:r>
      <w:r w:rsidRPr="1C40C9D2">
        <w:rPr>
          <w:b/>
          <w:bCs/>
        </w:rPr>
        <w:t>“Programmer”</w:t>
      </w:r>
      <w:r>
        <w:t xml:space="preserve"> from the menu.</w:t>
      </w:r>
    </w:p>
    <w:p w14:paraId="5C6C4E7B" w14:textId="5AD39C72" w:rsidR="00732B92" w:rsidRDefault="1C40C9D2" w:rsidP="00DA7B83">
      <w:pPr>
        <w:pStyle w:val="ListParagraph"/>
        <w:numPr>
          <w:ilvl w:val="1"/>
          <w:numId w:val="30"/>
        </w:numPr>
      </w:pPr>
      <w:r>
        <w:t xml:space="preserve">As shown in the screenshot below, click on HEX and type </w:t>
      </w:r>
      <w:r w:rsidRPr="1C40C9D2">
        <w:rPr>
          <w:i/>
          <w:iCs/>
        </w:rPr>
        <w:t>“46”</w:t>
      </w:r>
      <w:r>
        <w:t xml:space="preserve">, then take note of the DEC value. Repeat for </w:t>
      </w:r>
    </w:p>
    <w:p w14:paraId="27A95760" w14:textId="33CF6D8F" w:rsidR="006F403E" w:rsidRPr="00B24F4A" w:rsidRDefault="1C40C9D2" w:rsidP="00DA7B83">
      <w:pPr>
        <w:pStyle w:val="ListParagraph"/>
        <w:numPr>
          <w:ilvl w:val="2"/>
          <w:numId w:val="30"/>
        </w:numPr>
      </w:pPr>
      <w:r>
        <w:t>AC: 0x00000021 = EPP 33</w:t>
      </w:r>
    </w:p>
    <w:p w14:paraId="01EF3807" w14:textId="19CC785C" w:rsidR="008329EB" w:rsidRDefault="1C40C9D2" w:rsidP="00DA7B83">
      <w:pPr>
        <w:pStyle w:val="ListParagraph"/>
        <w:numPr>
          <w:ilvl w:val="2"/>
          <w:numId w:val="30"/>
        </w:numPr>
      </w:pPr>
      <w:r>
        <w:t>DC: 0x00000046 = EPP 70</w:t>
      </w:r>
      <w:r w:rsidR="003B3343">
        <w:rPr>
          <w:noProof/>
        </w:rPr>
        <mc:AlternateContent>
          <mc:Choice Requires="wps">
            <w:drawing>
              <wp:anchor distT="0" distB="0" distL="114300" distR="114300" simplePos="0" relativeHeight="251658247" behindDoc="0" locked="0" layoutInCell="1" allowOverlap="1" wp14:anchorId="25637074" wp14:editId="27566B47">
                <wp:simplePos x="0" y="0"/>
                <wp:positionH relativeFrom="column">
                  <wp:posOffset>1341120</wp:posOffset>
                </wp:positionH>
                <wp:positionV relativeFrom="paragraph">
                  <wp:posOffset>1341120</wp:posOffset>
                </wp:positionV>
                <wp:extent cx="646176" cy="499872"/>
                <wp:effectExtent l="19050" t="19050" r="20955" b="14605"/>
                <wp:wrapNone/>
                <wp:docPr id="69" name="Rectangle 69"/>
                <wp:cNvGraphicFramePr/>
                <a:graphic xmlns:a="http://schemas.openxmlformats.org/drawingml/2006/main">
                  <a:graphicData uri="http://schemas.microsoft.com/office/word/2010/wordprocessingShape">
                    <wps:wsp>
                      <wps:cNvSpPr/>
                      <wps:spPr>
                        <a:xfrm>
                          <a:off x="0" y="0"/>
                          <a:ext cx="646176" cy="499872"/>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0CB6B4CE">
              <v:rect id="Rectangle 69" style="position:absolute;margin-left:105.6pt;margin-top:105.6pt;width:50.9pt;height:39.35pt;z-index:25165824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4d78 [1604]" strokeweight="3pt" w14:anchorId="4BDE8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"/>
            </w:pict>
          </mc:Fallback>
        </mc:AlternateContent>
      </w:r>
    </w:p>
    <w:p w14:paraId="19C0D6BD" w14:textId="5747FA34" w:rsidR="003032C9" w:rsidRPr="00FF2A16" w:rsidRDefault="1C40C9D2" w:rsidP="1C40C9D2">
      <w:pPr>
        <w:rPr>
          <w:b/>
          <w:bCs/>
        </w:rPr>
      </w:pPr>
      <w:r w:rsidRPr="1C40C9D2">
        <w:rPr>
          <w:b/>
          <w:bCs/>
        </w:rPr>
        <w:lastRenderedPageBreak/>
        <w:t>Notes</w:t>
      </w:r>
    </w:p>
    <w:p w14:paraId="0BF92D51" w14:textId="6536B3F8" w:rsidR="00895DAA" w:rsidRDefault="1C40C9D2" w:rsidP="00DA7B83">
      <w:pPr>
        <w:pStyle w:val="ListParagraph"/>
        <w:numPr>
          <w:ilvl w:val="0"/>
          <w:numId w:val="58"/>
        </w:numPr>
      </w:pPr>
      <w:r>
        <w:t>Intel Speed Shift technology is required for EPP values to take effect.</w:t>
      </w:r>
    </w:p>
    <w:p w14:paraId="3AFBBCCD" w14:textId="13CF62D5" w:rsidR="00FF2A16" w:rsidRDefault="1C40C9D2" w:rsidP="00DA7B83">
      <w:pPr>
        <w:pStyle w:val="ListParagraph"/>
        <w:numPr>
          <w:ilvl w:val="0"/>
          <w:numId w:val="58"/>
        </w:numPr>
      </w:pPr>
      <w:r>
        <w:t>Use official Windows Provisioning packages from your silicon vendor to define EPP values on official OEM images.</w:t>
      </w:r>
    </w:p>
    <w:p w14:paraId="160F3A0E" w14:textId="67D481A0" w:rsidR="00360A9B" w:rsidRDefault="00360A9B" w:rsidP="00DA7B83">
      <w:pPr>
        <w:pStyle w:val="ListParagraph"/>
        <w:numPr>
          <w:ilvl w:val="0"/>
          <w:numId w:val="58"/>
        </w:numPr>
      </w:pPr>
      <w:r>
        <w:t>Learn more:</w:t>
      </w:r>
    </w:p>
    <w:p w14:paraId="33A447C6" w14:textId="77777777" w:rsidR="00360A9B" w:rsidRPr="00023160" w:rsidRDefault="00360A9B" w:rsidP="00DA7B83">
      <w:pPr>
        <w:pStyle w:val="ListParagraph"/>
        <w:numPr>
          <w:ilvl w:val="1"/>
          <w:numId w:val="58"/>
        </w:numPr>
        <w:rPr>
          <w:lang w:eastAsia="ja-JP"/>
        </w:rPr>
      </w:pPr>
      <w:r w:rsidRPr="00023160">
        <w:rPr>
          <w:lang w:eastAsia="ja-JP"/>
        </w:rPr>
        <w:t xml:space="preserve">Power Settings: </w:t>
      </w:r>
      <w:hyperlink r:id="rId46" w:history="1">
        <w:r w:rsidRPr="00023160">
          <w:rPr>
            <w:rStyle w:val="Hyperlink"/>
            <w:lang w:eastAsia="ja-JP"/>
          </w:rPr>
          <w:t>https://aka.ms/Config-Power-Settings</w:t>
        </w:r>
      </w:hyperlink>
    </w:p>
    <w:p w14:paraId="40623771" w14:textId="77777777" w:rsidR="00360A9B" w:rsidRPr="00023160" w:rsidRDefault="00360A9B" w:rsidP="00DA7B83">
      <w:pPr>
        <w:pStyle w:val="ListParagraph"/>
        <w:numPr>
          <w:ilvl w:val="1"/>
          <w:numId w:val="58"/>
        </w:numPr>
        <w:rPr>
          <w:lang w:eastAsia="ja-JP"/>
        </w:rPr>
      </w:pPr>
      <w:r w:rsidRPr="00023160">
        <w:rPr>
          <w:lang w:eastAsia="ja-JP"/>
        </w:rPr>
        <w:t xml:space="preserve">Power Slider: </w:t>
      </w:r>
      <w:hyperlink r:id="rId47" w:history="1">
        <w:r w:rsidRPr="00023160">
          <w:rPr>
            <w:rStyle w:val="Hyperlink"/>
            <w:lang w:eastAsia="ja-JP"/>
          </w:rPr>
          <w:t>https://aka.ms/Perf-Power-Slider</w:t>
        </w:r>
      </w:hyperlink>
    </w:p>
    <w:p w14:paraId="12F5D2F4" w14:textId="77777777" w:rsidR="00360A9B" w:rsidRPr="00023160" w:rsidRDefault="00360A9B" w:rsidP="00DA7B83">
      <w:pPr>
        <w:pStyle w:val="ListParagraph"/>
        <w:numPr>
          <w:ilvl w:val="1"/>
          <w:numId w:val="58"/>
        </w:numPr>
        <w:rPr>
          <w:lang w:eastAsia="ja-JP"/>
        </w:rPr>
      </w:pPr>
      <w:r w:rsidRPr="00023160">
        <w:rPr>
          <w:lang w:eastAsia="ja-JP"/>
        </w:rPr>
        <w:t xml:space="preserve">PPM Options: </w:t>
      </w:r>
      <w:hyperlink r:id="rId48" w:history="1">
        <w:r w:rsidRPr="00023160">
          <w:rPr>
            <w:rStyle w:val="Hyperlink"/>
            <w:lang w:eastAsia="ja-JP"/>
          </w:rPr>
          <w:t>https://aka.ms/PPM-Options</w:t>
        </w:r>
      </w:hyperlink>
      <w:r w:rsidRPr="00023160">
        <w:rPr>
          <w:lang w:eastAsia="ja-JP"/>
        </w:rPr>
        <w:t xml:space="preserve"> </w:t>
      </w:r>
    </w:p>
    <w:p w14:paraId="7BAA9981" w14:textId="77777777" w:rsidR="00360A9B" w:rsidRDefault="00360A9B" w:rsidP="00DA7B83">
      <w:pPr>
        <w:pStyle w:val="ListParagraph"/>
        <w:numPr>
          <w:ilvl w:val="1"/>
          <w:numId w:val="58"/>
        </w:numPr>
        <w:rPr>
          <w:lang w:eastAsia="ja-JP"/>
        </w:rPr>
      </w:pPr>
      <w:r w:rsidRPr="00023160">
        <w:rPr>
          <w:lang w:eastAsia="ja-JP"/>
        </w:rPr>
        <w:t xml:space="preserve">PerfEPP: </w:t>
      </w:r>
      <w:hyperlink r:id="rId49" w:history="1">
        <w:r w:rsidRPr="00023160">
          <w:rPr>
            <w:rStyle w:val="Hyperlink"/>
            <w:lang w:eastAsia="ja-JP"/>
          </w:rPr>
          <w:t>https://aka.ms/PerfEPP</w:t>
        </w:r>
      </w:hyperlink>
      <w:r w:rsidRPr="00023160">
        <w:rPr>
          <w:lang w:eastAsia="ja-JP"/>
        </w:rPr>
        <w:t xml:space="preserve"> </w:t>
      </w:r>
    </w:p>
    <w:p w14:paraId="5E7DC591" w14:textId="54322515" w:rsidR="00360A9B" w:rsidRPr="009E3429" w:rsidRDefault="00360A9B" w:rsidP="00DA7B83">
      <w:pPr>
        <w:pStyle w:val="ListParagraph"/>
        <w:numPr>
          <w:ilvl w:val="1"/>
          <w:numId w:val="58"/>
        </w:numPr>
        <w:rPr>
          <w:rStyle w:val="Hyperlink"/>
          <w:color w:val="auto"/>
          <w:u w:val="none"/>
        </w:rPr>
      </w:pPr>
      <w:r>
        <w:rPr>
          <w:lang w:eastAsia="ja-JP"/>
        </w:rPr>
        <w:t xml:space="preserve">Power Throttling Blog: </w:t>
      </w:r>
      <w:hyperlink r:id="rId50" w:history="1">
        <w:r w:rsidRPr="00CF1CAF">
          <w:rPr>
            <w:rStyle w:val="Hyperlink"/>
            <w:lang w:eastAsia="ja-JP"/>
          </w:rPr>
          <w:t>https://aka.ms/powerthrottling</w:t>
        </w:r>
      </w:hyperlink>
    </w:p>
    <w:p w14:paraId="22C5714B" w14:textId="77777777" w:rsidR="009E3429" w:rsidRDefault="009E3429" w:rsidP="009E3429">
      <w:pPr>
        <w:pStyle w:val="ListParagraph"/>
        <w:ind w:left="1800"/>
      </w:pPr>
    </w:p>
    <w:p w14:paraId="5E92A121" w14:textId="77777777" w:rsidR="00DC4DDE" w:rsidRDefault="1C40C9D2" w:rsidP="00DA7B83">
      <w:pPr>
        <w:pStyle w:val="ListParagraph"/>
        <w:numPr>
          <w:ilvl w:val="0"/>
          <w:numId w:val="58"/>
        </w:numPr>
      </w:pPr>
      <w:r>
        <w:t xml:space="preserve">The following PowerCfg commands can be used to modify the EPP values and are only intended for experimentation on a test device. </w:t>
      </w:r>
    </w:p>
    <w:p w14:paraId="73CA0D29" w14:textId="77777777" w:rsidR="0067303A" w:rsidRPr="0067303A" w:rsidRDefault="1C40C9D2" w:rsidP="00DA7B83">
      <w:pPr>
        <w:pStyle w:val="ListParagraph"/>
        <w:numPr>
          <w:ilvl w:val="0"/>
          <w:numId w:val="29"/>
        </w:numPr>
      </w:pPr>
      <w:r w:rsidRPr="1C40C9D2">
        <w:rPr>
          <w:b/>
          <w:bCs/>
        </w:rPr>
        <w:t>Better Battery</w:t>
      </w:r>
      <w:r w:rsidR="0067303A">
        <w:rPr>
          <w:b/>
          <w:bCs/>
        </w:rPr>
        <w:br/>
      </w:r>
      <w:r w:rsidRPr="0067303A">
        <w:rPr>
          <w:i/>
          <w:iCs/>
        </w:rPr>
        <w:t>powercfg /setdcvalueindex OVERLAY_SCHEME_MIN SUB_PROCESSOR PERFEPP 70</w:t>
      </w:r>
    </w:p>
    <w:p w14:paraId="337E717E" w14:textId="77777777" w:rsidR="0067303A" w:rsidRPr="0067303A" w:rsidRDefault="1C40C9D2" w:rsidP="00DA7B83">
      <w:pPr>
        <w:pStyle w:val="ListParagraph"/>
        <w:numPr>
          <w:ilvl w:val="0"/>
          <w:numId w:val="29"/>
        </w:numPr>
      </w:pPr>
      <w:r w:rsidRPr="0067303A">
        <w:rPr>
          <w:b/>
          <w:bCs/>
        </w:rPr>
        <w:t>Better Performance</w:t>
      </w:r>
      <w:r w:rsidR="0067303A">
        <w:rPr>
          <w:b/>
          <w:bCs/>
        </w:rPr>
        <w:br/>
      </w:r>
      <w:r w:rsidRPr="0067303A">
        <w:rPr>
          <w:i/>
          <w:iCs/>
        </w:rPr>
        <w:t>powercfg /setdcvalueindex SCHEME_BALANCED SUB_PROCESSOR PERFEPP 50</w:t>
      </w:r>
      <w:r w:rsidR="0067303A">
        <w:rPr>
          <w:i/>
          <w:iCs/>
        </w:rPr>
        <w:br/>
      </w:r>
      <w:r w:rsidRPr="0067303A">
        <w:rPr>
          <w:i/>
          <w:iCs/>
        </w:rPr>
        <w:t>powercfg /setacvalueindex SCHEME_BALANCED SUB_PROCESSOR PERFEPP 33</w:t>
      </w:r>
    </w:p>
    <w:p w14:paraId="24577850" w14:textId="4366613A" w:rsidR="00360A9B" w:rsidRDefault="1C40C9D2" w:rsidP="00DA7B83">
      <w:pPr>
        <w:pStyle w:val="ListParagraph"/>
        <w:numPr>
          <w:ilvl w:val="0"/>
          <w:numId w:val="29"/>
        </w:numPr>
      </w:pPr>
      <w:r w:rsidRPr="0067303A">
        <w:rPr>
          <w:b/>
          <w:bCs/>
        </w:rPr>
        <w:t>Best Performance</w:t>
      </w:r>
      <w:r w:rsidR="00643B25">
        <w:br/>
      </w:r>
      <w:r w:rsidRPr="0067303A">
        <w:rPr>
          <w:i/>
          <w:iCs/>
        </w:rPr>
        <w:t>powercfg /setdcvalueindex OVERLAY_SCHEME_MAX SUB_PROCESSOR PERFEPP 33</w:t>
      </w:r>
      <w:r w:rsidR="0067303A">
        <w:rPr>
          <w:i/>
          <w:iCs/>
        </w:rPr>
        <w:br/>
      </w:r>
      <w:r w:rsidRPr="0067303A">
        <w:rPr>
          <w:i/>
          <w:iCs/>
        </w:rPr>
        <w:t>powercfg /setacvalueindex OVERLAY_SCHEME_MAX SUB_PROCESSOR PERFEPP 25</w:t>
      </w:r>
    </w:p>
    <w:p w14:paraId="0854E74D" w14:textId="77777777" w:rsidR="00DC4DDE" w:rsidRDefault="00DC4DDE" w:rsidP="00DC4DDE">
      <w:pPr>
        <w:ind w:left="360"/>
      </w:pPr>
    </w:p>
    <w:p w14:paraId="6A2DEB79" w14:textId="77777777" w:rsidR="009E3429" w:rsidRDefault="009E3429">
      <w:pPr>
        <w:rPr>
          <w:rFonts w:asciiTheme="majorHAnsi" w:eastAsiaTheme="majorEastAsia" w:hAnsiTheme="majorHAnsi" w:cstheme="majorBidi"/>
          <w:b/>
          <w:sz w:val="32"/>
          <w:szCs w:val="32"/>
        </w:rPr>
      </w:pPr>
      <w:r>
        <w:br w:type="page"/>
      </w:r>
    </w:p>
    <w:p w14:paraId="299C066C" w14:textId="2F805AF3" w:rsidR="00FB5F16" w:rsidRPr="00AA68C8" w:rsidRDefault="1C40C9D2" w:rsidP="00BC286D">
      <w:pPr>
        <w:pStyle w:val="Heading1"/>
      </w:pPr>
      <w:bookmarkStart w:id="15" w:name="_Toc527031434"/>
      <w:r>
        <w:lastRenderedPageBreak/>
        <w:t>Exercise 2</w:t>
      </w:r>
      <w:r w:rsidR="0091116D">
        <w:t>D</w:t>
      </w:r>
      <w:r>
        <w:t xml:space="preserve"> –</w:t>
      </w:r>
      <w:r w:rsidR="0091116D">
        <w:t xml:space="preserve"> </w:t>
      </w:r>
      <w:r>
        <w:t>Perf Power Slider: Adding custom OEM settings</w:t>
      </w:r>
      <w:bookmarkEnd w:id="15"/>
      <w:r>
        <w:t>  </w:t>
      </w:r>
    </w:p>
    <w:p w14:paraId="61AF2264" w14:textId="62295E8A" w:rsidR="00FB5F16" w:rsidRDefault="1C40C9D2" w:rsidP="1C40C9D2">
      <w:pPr>
        <w:pStyle w:val="paragraph"/>
        <w:spacing w:before="0" w:beforeAutospacing="0" w:after="0" w:afterAutospacing="0"/>
        <w:textAlignment w:val="baseline"/>
        <w:rPr>
          <w:rFonts w:ascii="&amp;quot" w:hAnsi="&amp;quot"/>
          <w:color w:val="000000" w:themeColor="text1"/>
          <w:sz w:val="18"/>
          <w:szCs w:val="18"/>
        </w:rPr>
      </w:pPr>
      <w:r w:rsidRPr="00FA36B5">
        <w:rPr>
          <w:rStyle w:val="normaltextrun"/>
          <w:rFonts w:ascii="Calibri" w:hAnsi="Calibri" w:cs="Calibri"/>
          <w:b/>
          <w:color w:val="000000" w:themeColor="text1"/>
          <w:sz w:val="22"/>
          <w:szCs w:val="22"/>
        </w:rPr>
        <w:t>Estimated Time</w:t>
      </w:r>
      <w:r w:rsidRPr="1C40C9D2">
        <w:rPr>
          <w:rStyle w:val="normaltextrun"/>
          <w:rFonts w:ascii="Calibri" w:hAnsi="Calibri" w:cs="Calibri"/>
          <w:color w:val="000000" w:themeColor="text1"/>
          <w:sz w:val="22"/>
          <w:szCs w:val="22"/>
        </w:rPr>
        <w:t>: 5-10 minutes </w:t>
      </w:r>
      <w:r w:rsidRPr="1C40C9D2">
        <w:rPr>
          <w:rStyle w:val="scxw259063053"/>
          <w:rFonts w:ascii="Calibri" w:hAnsi="Calibri" w:cs="Calibri"/>
          <w:color w:val="000000" w:themeColor="text1"/>
          <w:sz w:val="22"/>
          <w:szCs w:val="22"/>
        </w:rPr>
        <w:t> </w:t>
      </w:r>
      <w:r w:rsidR="00FB5F16">
        <w:br/>
      </w:r>
      <w:r w:rsidRPr="00FA36B5">
        <w:rPr>
          <w:rStyle w:val="scxw259063053"/>
          <w:rFonts w:ascii="Calibri" w:hAnsi="Calibri" w:cs="Calibri"/>
          <w:b/>
          <w:color w:val="000000" w:themeColor="text1"/>
          <w:sz w:val="22"/>
          <w:szCs w:val="22"/>
        </w:rPr>
        <w:t>Level</w:t>
      </w:r>
      <w:r w:rsidRPr="1C40C9D2">
        <w:rPr>
          <w:rStyle w:val="scxw259063053"/>
          <w:rFonts w:ascii="Calibri" w:hAnsi="Calibri" w:cs="Calibri"/>
          <w:color w:val="000000" w:themeColor="text1"/>
          <w:sz w:val="22"/>
          <w:szCs w:val="22"/>
        </w:rPr>
        <w:t>: 300</w:t>
      </w:r>
      <w:r w:rsidR="00FB5F16">
        <w:br/>
      </w:r>
      <w:r w:rsidRPr="1C40C9D2">
        <w:rPr>
          <w:rStyle w:val="normaltextrun"/>
          <w:rFonts w:ascii="Calibri" w:hAnsi="Calibri" w:cs="Calibri"/>
          <w:color w:val="000000" w:themeColor="text1"/>
          <w:sz w:val="22"/>
          <w:szCs w:val="22"/>
        </w:rPr>
        <w:t> </w:t>
      </w:r>
      <w:r w:rsidRPr="1C40C9D2">
        <w:rPr>
          <w:rStyle w:val="scxw259063053"/>
          <w:rFonts w:ascii="Calibri" w:hAnsi="Calibri" w:cs="Calibri"/>
          <w:color w:val="000000" w:themeColor="text1"/>
          <w:sz w:val="22"/>
          <w:szCs w:val="22"/>
        </w:rPr>
        <w:t> </w:t>
      </w:r>
      <w:r w:rsidR="00FB5F16">
        <w:br/>
      </w:r>
      <w:r w:rsidRPr="1C40C9D2">
        <w:rPr>
          <w:rStyle w:val="normaltextrun"/>
          <w:rFonts w:ascii="Calibri" w:hAnsi="Calibri" w:cs="Calibri"/>
          <w:color w:val="000000" w:themeColor="text1"/>
          <w:sz w:val="22"/>
          <w:szCs w:val="22"/>
        </w:rPr>
        <w:t>In this exercise, you will learn how to add custom settings from you</w:t>
      </w:r>
      <w:r w:rsidR="00F45C2C">
        <w:rPr>
          <w:rStyle w:val="normaltextrun"/>
          <w:rFonts w:ascii="Calibri" w:hAnsi="Calibri" w:cs="Calibri"/>
          <w:color w:val="000000" w:themeColor="text1"/>
          <w:sz w:val="22"/>
          <w:szCs w:val="22"/>
        </w:rPr>
        <w:t>r</w:t>
      </w:r>
      <w:r w:rsidRPr="1C40C9D2">
        <w:rPr>
          <w:rStyle w:val="normaltextrun"/>
          <w:rFonts w:ascii="Calibri" w:hAnsi="Calibri" w:cs="Calibri"/>
          <w:color w:val="000000" w:themeColor="text1"/>
          <w:sz w:val="22"/>
          <w:szCs w:val="22"/>
        </w:rPr>
        <w:t xml:space="preserve"> driver to the Performance Power slider. The AddPowerSetting directive </w:t>
      </w:r>
      <w:hyperlink r:id="rId51">
        <w:r w:rsidRPr="1C40C9D2">
          <w:rPr>
            <w:rStyle w:val="Hyperlink"/>
            <w:rFonts w:ascii="Calibri" w:hAnsi="Calibri" w:cs="Calibri"/>
            <w:sz w:val="22"/>
            <w:szCs w:val="22"/>
          </w:rPr>
          <w:t>https://aka.ms/AddPowerSetting</w:t>
        </w:r>
      </w:hyperlink>
      <w:r w:rsidRPr="1C40C9D2">
        <w:rPr>
          <w:rStyle w:val="normaltextrun"/>
          <w:rFonts w:ascii="Calibri" w:hAnsi="Calibri" w:cs="Calibri"/>
          <w:color w:val="000000" w:themeColor="text1"/>
          <w:sz w:val="22"/>
          <w:szCs w:val="22"/>
        </w:rPr>
        <w:t xml:space="preserve"> allows OEMs/SVs to configure their custom settings and plug into the window power and policy store. We will use this directive to configure custom settings for the slider. </w:t>
      </w:r>
      <w:r w:rsidRPr="1C40C9D2">
        <w:rPr>
          <w:rStyle w:val="eop"/>
          <w:rFonts w:ascii="Calibri" w:hAnsi="Calibri" w:cs="Calibri"/>
          <w:color w:val="000000" w:themeColor="text1"/>
          <w:sz w:val="22"/>
          <w:szCs w:val="22"/>
        </w:rPr>
        <w:t> </w:t>
      </w:r>
    </w:p>
    <w:p w14:paraId="16C74945" w14:textId="77777777" w:rsidR="00FB5F16" w:rsidRDefault="1C40C9D2" w:rsidP="1C40C9D2">
      <w:pPr>
        <w:pStyle w:val="paragraph"/>
        <w:spacing w:before="0" w:beforeAutospacing="0" w:after="0" w:afterAutospacing="0"/>
        <w:textAlignment w:val="baseline"/>
        <w:rPr>
          <w:rFonts w:ascii="&amp;quot" w:hAnsi="&amp;quot"/>
          <w:color w:val="000000" w:themeColor="text1"/>
          <w:sz w:val="18"/>
          <w:szCs w:val="18"/>
        </w:rPr>
      </w:pPr>
      <w:r w:rsidRPr="1C40C9D2">
        <w:rPr>
          <w:rStyle w:val="eop"/>
          <w:rFonts w:ascii="Calibri" w:hAnsi="Calibri" w:cs="Calibri"/>
          <w:color w:val="000000" w:themeColor="text1"/>
          <w:sz w:val="22"/>
          <w:szCs w:val="22"/>
        </w:rPr>
        <w:t> </w:t>
      </w:r>
    </w:p>
    <w:p w14:paraId="5C02AF02" w14:textId="089A2C93" w:rsidR="00FB5F16" w:rsidRDefault="1C40C9D2" w:rsidP="1C40C9D2">
      <w:pPr>
        <w:pStyle w:val="paragraph"/>
        <w:spacing w:before="0" w:beforeAutospacing="0" w:after="0" w:afterAutospacing="0"/>
        <w:textAlignment w:val="baseline"/>
        <w:rPr>
          <w:rStyle w:val="eop"/>
          <w:rFonts w:ascii="Calibri" w:hAnsi="Calibri" w:cs="Calibri"/>
          <w:color w:val="000000" w:themeColor="text1"/>
          <w:sz w:val="22"/>
          <w:szCs w:val="22"/>
        </w:rPr>
      </w:pPr>
      <w:r w:rsidRPr="1C40C9D2">
        <w:rPr>
          <w:rStyle w:val="normaltextrun"/>
          <w:rFonts w:ascii="Calibri" w:hAnsi="Calibri" w:cs="Calibri"/>
          <w:b/>
          <w:bCs/>
          <w:color w:val="000000" w:themeColor="text1"/>
          <w:sz w:val="22"/>
          <w:szCs w:val="22"/>
          <w:u w:val="single"/>
        </w:rPr>
        <w:t>Note</w:t>
      </w:r>
      <w:r w:rsidRPr="1C40C9D2">
        <w:rPr>
          <w:rStyle w:val="normaltextrun"/>
          <w:rFonts w:ascii="Calibri" w:hAnsi="Calibri" w:cs="Calibri"/>
          <w:color w:val="000000" w:themeColor="text1"/>
          <w:sz w:val="22"/>
          <w:szCs w:val="22"/>
        </w:rPr>
        <w:t xml:space="preserve">: Only settings which can affect perceived performance differences should be customized across slider modes. Each slider mode should be thought of as a “lite” power plan, which only contains settings that impact performance. </w:t>
      </w:r>
      <w:r w:rsidR="00CA1EB2">
        <w:rPr>
          <w:rStyle w:val="normaltextrun"/>
          <w:rFonts w:ascii="Calibri" w:hAnsi="Calibri" w:cs="Calibri"/>
          <w:color w:val="000000" w:themeColor="text1"/>
          <w:sz w:val="22"/>
          <w:szCs w:val="22"/>
        </w:rPr>
        <w:t>E</w:t>
      </w:r>
      <w:r w:rsidRPr="1C40C9D2">
        <w:rPr>
          <w:rStyle w:val="normaltextrun"/>
          <w:rFonts w:ascii="Calibri" w:hAnsi="Calibri" w:cs="Calibri"/>
          <w:color w:val="000000" w:themeColor="text1"/>
          <w:sz w:val="22"/>
          <w:szCs w:val="22"/>
        </w:rPr>
        <w:t xml:space="preserve">xamples of performance settings </w:t>
      </w:r>
      <w:r w:rsidR="00B702D6">
        <w:rPr>
          <w:rStyle w:val="normaltextrun"/>
          <w:rFonts w:ascii="Calibri" w:hAnsi="Calibri" w:cs="Calibri"/>
          <w:color w:val="000000" w:themeColor="text1"/>
          <w:sz w:val="22"/>
          <w:szCs w:val="22"/>
        </w:rPr>
        <w:t>that are good candidates for t</w:t>
      </w:r>
      <w:r w:rsidR="00B839B4">
        <w:rPr>
          <w:rStyle w:val="normaltextrun"/>
          <w:rFonts w:ascii="Calibri" w:hAnsi="Calibri" w:cs="Calibri"/>
          <w:color w:val="000000" w:themeColor="text1"/>
          <w:sz w:val="22"/>
          <w:szCs w:val="22"/>
        </w:rPr>
        <w:t xml:space="preserve">he performance power slider: </w:t>
      </w:r>
      <w:r w:rsidRPr="1C40C9D2">
        <w:rPr>
          <w:rStyle w:val="normaltextrun"/>
          <w:rFonts w:ascii="Calibri" w:hAnsi="Calibri" w:cs="Calibri"/>
          <w:color w:val="000000" w:themeColor="text1"/>
          <w:sz w:val="22"/>
          <w:szCs w:val="22"/>
        </w:rPr>
        <w:t>fan speed, thermals</w:t>
      </w:r>
      <w:r w:rsidR="00B953E1">
        <w:rPr>
          <w:rStyle w:val="normaltextrun"/>
          <w:rFonts w:ascii="Calibri" w:hAnsi="Calibri" w:cs="Calibri"/>
          <w:color w:val="000000" w:themeColor="text1"/>
          <w:sz w:val="22"/>
          <w:szCs w:val="22"/>
        </w:rPr>
        <w:t>,</w:t>
      </w:r>
      <w:r w:rsidRPr="1C40C9D2">
        <w:rPr>
          <w:rStyle w:val="normaltextrun"/>
          <w:rFonts w:ascii="Calibri" w:hAnsi="Calibri" w:cs="Calibri"/>
          <w:color w:val="000000" w:themeColor="text1"/>
          <w:sz w:val="22"/>
          <w:szCs w:val="22"/>
        </w:rPr>
        <w:t xml:space="preserve"> and GPU settings</w:t>
      </w:r>
      <w:r w:rsidR="00F45C2C">
        <w:rPr>
          <w:rStyle w:val="normaltextrun"/>
          <w:rFonts w:ascii="Calibri" w:hAnsi="Calibri" w:cs="Calibri"/>
          <w:color w:val="000000" w:themeColor="text1"/>
          <w:sz w:val="22"/>
          <w:szCs w:val="22"/>
        </w:rPr>
        <w:t>.  E</w:t>
      </w:r>
      <w:r w:rsidRPr="1C40C9D2">
        <w:rPr>
          <w:rStyle w:val="normaltextrun"/>
          <w:rFonts w:ascii="Calibri" w:hAnsi="Calibri" w:cs="Calibri"/>
          <w:color w:val="000000" w:themeColor="text1"/>
          <w:sz w:val="22"/>
          <w:szCs w:val="22"/>
        </w:rPr>
        <w:t xml:space="preserve">xamples </w:t>
      </w:r>
      <w:r w:rsidR="00F45C2C">
        <w:rPr>
          <w:rStyle w:val="normaltextrun"/>
          <w:rFonts w:ascii="Calibri" w:hAnsi="Calibri" w:cs="Calibri"/>
          <w:color w:val="000000" w:themeColor="text1"/>
          <w:sz w:val="22"/>
          <w:szCs w:val="22"/>
        </w:rPr>
        <w:t xml:space="preserve">of </w:t>
      </w:r>
      <w:r w:rsidR="00B702D6">
        <w:rPr>
          <w:rStyle w:val="normaltextrun"/>
          <w:rFonts w:ascii="Calibri" w:hAnsi="Calibri" w:cs="Calibri"/>
          <w:color w:val="000000" w:themeColor="text1"/>
          <w:sz w:val="22"/>
          <w:szCs w:val="22"/>
        </w:rPr>
        <w:t>settings that are</w:t>
      </w:r>
      <w:r w:rsidR="00B839B4">
        <w:rPr>
          <w:rStyle w:val="normaltextrun"/>
          <w:rFonts w:ascii="Calibri" w:hAnsi="Calibri" w:cs="Calibri"/>
          <w:color w:val="000000" w:themeColor="text1"/>
          <w:sz w:val="22"/>
          <w:szCs w:val="22"/>
        </w:rPr>
        <w:t xml:space="preserve"> not intended to be controlled by the performance power slider</w:t>
      </w:r>
      <w:r w:rsidR="00CA1EB2">
        <w:rPr>
          <w:rStyle w:val="normaltextrun"/>
          <w:rFonts w:ascii="Calibri" w:hAnsi="Calibri" w:cs="Calibri"/>
          <w:color w:val="000000" w:themeColor="text1"/>
          <w:sz w:val="22"/>
          <w:szCs w:val="22"/>
        </w:rPr>
        <w:t xml:space="preserve"> include: </w:t>
      </w:r>
      <w:r w:rsidRPr="1C40C9D2">
        <w:rPr>
          <w:rStyle w:val="normaltextrun"/>
          <w:rFonts w:ascii="Calibri" w:hAnsi="Calibri" w:cs="Calibri"/>
          <w:color w:val="000000" w:themeColor="text1"/>
          <w:sz w:val="22"/>
          <w:szCs w:val="22"/>
        </w:rPr>
        <w:t>keyboard backlight and sleep settings.</w:t>
      </w:r>
      <w:r w:rsidRPr="1C40C9D2">
        <w:rPr>
          <w:rStyle w:val="eop"/>
          <w:rFonts w:ascii="Calibri" w:hAnsi="Calibri" w:cs="Calibri"/>
          <w:color w:val="000000" w:themeColor="text1"/>
          <w:sz w:val="22"/>
          <w:szCs w:val="22"/>
        </w:rPr>
        <w:t> </w:t>
      </w:r>
    </w:p>
    <w:p w14:paraId="1DACC8A3" w14:textId="77777777" w:rsidR="00FA36B5" w:rsidRDefault="00FA36B5" w:rsidP="1C40C9D2">
      <w:pPr>
        <w:pStyle w:val="paragraph"/>
        <w:spacing w:before="0" w:beforeAutospacing="0" w:after="0" w:afterAutospacing="0"/>
        <w:textAlignment w:val="baseline"/>
        <w:rPr>
          <w:rFonts w:ascii="&amp;quot" w:hAnsi="&amp;quot"/>
          <w:color w:val="000000" w:themeColor="text1"/>
          <w:sz w:val="18"/>
          <w:szCs w:val="18"/>
        </w:rPr>
      </w:pPr>
    </w:p>
    <w:p w14:paraId="6E00B85D" w14:textId="77777777" w:rsidR="00FB5F16" w:rsidRPr="00EB5CEA" w:rsidRDefault="00FB5F16" w:rsidP="00FA36B5">
      <w:pPr>
        <w:pStyle w:val="Heading2"/>
      </w:pPr>
      <w:r w:rsidRPr="00EB5CEA">
        <w:rPr>
          <w:rStyle w:val="normaltextrun"/>
        </w:rPr>
        <w:t xml:space="preserve">Step 1 – Run </w:t>
      </w:r>
      <w:r w:rsidRPr="00FA36B5">
        <w:rPr>
          <w:rStyle w:val="normaltextrun"/>
        </w:rPr>
        <w:t>PowerCfg</w:t>
      </w:r>
      <w:r w:rsidRPr="00EB5CEA">
        <w:rPr>
          <w:rStyle w:val="normaltextrun"/>
        </w:rPr>
        <w:t xml:space="preserve"> Commands to Query CURRENT Overlay Settings </w:t>
      </w:r>
      <w:r w:rsidRPr="00EB5CEA">
        <w:rPr>
          <w:rStyle w:val="eop"/>
        </w:rPr>
        <w:t> </w:t>
      </w:r>
    </w:p>
    <w:p w14:paraId="2CADC36B" w14:textId="77777777" w:rsidR="00FB5F16" w:rsidRDefault="1C40C9D2" w:rsidP="1C40C9D2">
      <w:pPr>
        <w:pStyle w:val="paragraph"/>
        <w:spacing w:before="0" w:beforeAutospacing="0" w:after="0" w:afterAutospacing="0"/>
        <w:textAlignment w:val="baseline"/>
        <w:rPr>
          <w:rFonts w:ascii="&amp;quot" w:hAnsi="&amp;quot"/>
          <w:color w:val="000000" w:themeColor="text1"/>
          <w:sz w:val="18"/>
          <w:szCs w:val="18"/>
        </w:rPr>
      </w:pPr>
      <w:r w:rsidRPr="1C40C9D2">
        <w:rPr>
          <w:rStyle w:val="eop"/>
          <w:rFonts w:ascii="&amp;quot" w:hAnsi="&amp;quot"/>
          <w:color w:val="000000" w:themeColor="text1"/>
          <w:sz w:val="18"/>
          <w:szCs w:val="18"/>
        </w:rPr>
        <w:t> </w:t>
      </w:r>
    </w:p>
    <w:p w14:paraId="1F410EC8" w14:textId="77777777" w:rsidR="00670C88" w:rsidRDefault="00670C88" w:rsidP="00DA7B83">
      <w:pPr>
        <w:pStyle w:val="ListParagraph"/>
        <w:numPr>
          <w:ilvl w:val="0"/>
          <w:numId w:val="54"/>
        </w:numPr>
      </w:pPr>
      <w:r>
        <w:t>From the start menu, type “</w:t>
      </w:r>
      <w:r w:rsidRPr="1C40C9D2">
        <w:rPr>
          <w:i/>
          <w:iCs/>
        </w:rPr>
        <w:t>Command Prompt</w:t>
      </w:r>
      <w:r>
        <w:t>”, right click and select “</w:t>
      </w:r>
      <w:r w:rsidRPr="1C40C9D2">
        <w:rPr>
          <w:i/>
          <w:iCs/>
        </w:rPr>
        <w:t>Run as administrator</w:t>
      </w:r>
      <w:r>
        <w:t>”.</w:t>
      </w:r>
    </w:p>
    <w:p w14:paraId="540E324E" w14:textId="588C1356" w:rsidR="00670C88" w:rsidRPr="00A92042" w:rsidRDefault="00670C88" w:rsidP="00DA7B83">
      <w:pPr>
        <w:pStyle w:val="ListParagraph"/>
        <w:numPr>
          <w:ilvl w:val="0"/>
          <w:numId w:val="54"/>
        </w:numPr>
        <w:rPr>
          <w:i/>
          <w:iCs/>
        </w:rPr>
      </w:pPr>
      <w:r>
        <w:t>Run the following commands to look up the overlay PPM and EPP settings for each slider position:</w:t>
      </w:r>
    </w:p>
    <w:p w14:paraId="3FACBE97" w14:textId="77777777" w:rsidR="00670C88" w:rsidRPr="00113147" w:rsidRDefault="00670C88" w:rsidP="00A92042">
      <w:pPr>
        <w:pStyle w:val="code"/>
      </w:pPr>
      <w:r w:rsidRPr="1C40C9D2">
        <w:t>Powercfg /QH OVERLAY_SCHEME_MIN &gt; BetterBattery.txt</w:t>
      </w:r>
    </w:p>
    <w:p w14:paraId="6118820B" w14:textId="77777777" w:rsidR="00670C88" w:rsidRPr="00113147" w:rsidRDefault="00670C88" w:rsidP="00A92042">
      <w:pPr>
        <w:pStyle w:val="code"/>
      </w:pPr>
      <w:r w:rsidRPr="1C40C9D2">
        <w:t>Powercfg /QH SCHEME_BALANCED SUB_PROCESSOR PERFEPP &gt; BetterPerformance.txt</w:t>
      </w:r>
    </w:p>
    <w:p w14:paraId="16EDDFEF" w14:textId="0899E8C3" w:rsidR="00FB5F16" w:rsidRDefault="00670C88" w:rsidP="00A92042">
      <w:pPr>
        <w:pStyle w:val="code"/>
        <w:rPr>
          <w:rStyle w:val="eop"/>
          <w:rFonts w:ascii="&amp;quot" w:hAnsi="&amp;quot"/>
          <w:color w:val="000000" w:themeColor="text1"/>
          <w:sz w:val="18"/>
          <w:szCs w:val="18"/>
        </w:rPr>
      </w:pPr>
      <w:r w:rsidRPr="1C40C9D2">
        <w:t>Powercfg /QH OVERLAY_SCHEME_MAX &gt; BestPerformance.txt</w:t>
      </w:r>
      <w:r w:rsidR="1C40C9D2" w:rsidRPr="1C40C9D2">
        <w:rPr>
          <w:rStyle w:val="eop"/>
          <w:rFonts w:ascii="&amp;quot" w:hAnsi="&amp;quot"/>
          <w:color w:val="000000" w:themeColor="text1"/>
          <w:sz w:val="18"/>
          <w:szCs w:val="18"/>
        </w:rPr>
        <w:t> </w:t>
      </w:r>
    </w:p>
    <w:p w14:paraId="7E9203F0" w14:textId="77777777" w:rsidR="00C424B0" w:rsidRPr="00670C88" w:rsidRDefault="00C424B0" w:rsidP="00670C88">
      <w:pPr>
        <w:pStyle w:val="ListParagraph"/>
        <w:rPr>
          <w:i/>
          <w:iCs/>
        </w:rPr>
      </w:pPr>
    </w:p>
    <w:p w14:paraId="2E10AE26" w14:textId="22EEA511" w:rsidR="00FB5F16" w:rsidRPr="00EB5CEA" w:rsidRDefault="00FB5F16" w:rsidP="00EB5CEA">
      <w:pPr>
        <w:pStyle w:val="Heading2"/>
      </w:pPr>
      <w:r w:rsidRPr="00EB5CEA">
        <w:rPr>
          <w:rStyle w:val="normaltextrun"/>
        </w:rPr>
        <w:t>Step 2 – A</w:t>
      </w:r>
      <w:r w:rsidR="0088583D" w:rsidRPr="00EB5CEA">
        <w:rPr>
          <w:rStyle w:val="normaltextrun"/>
        </w:rPr>
        <w:t>dd</w:t>
      </w:r>
      <w:r w:rsidRPr="00EB5CEA">
        <w:rPr>
          <w:rStyle w:val="normaltextrun"/>
        </w:rPr>
        <w:t xml:space="preserve"> C</w:t>
      </w:r>
      <w:r w:rsidR="0088583D" w:rsidRPr="00EB5CEA">
        <w:rPr>
          <w:rStyle w:val="normaltextrun"/>
        </w:rPr>
        <w:t>ustom</w:t>
      </w:r>
      <w:r w:rsidRPr="00EB5CEA">
        <w:rPr>
          <w:rStyle w:val="normaltextrun"/>
        </w:rPr>
        <w:t xml:space="preserve"> Power setting to your Driver’s INF </w:t>
      </w:r>
    </w:p>
    <w:p w14:paraId="5EE02F46" w14:textId="77777777" w:rsidR="00C424B0" w:rsidRDefault="00C424B0" w:rsidP="1C40C9D2">
      <w:pPr>
        <w:pStyle w:val="paragraph"/>
        <w:spacing w:before="0" w:beforeAutospacing="0" w:after="0" w:afterAutospacing="0"/>
        <w:textAlignment w:val="baseline"/>
        <w:rPr>
          <w:rStyle w:val="normaltextrun"/>
          <w:rFonts w:ascii="Calibri" w:hAnsi="Calibri" w:cs="Calibri"/>
          <w:color w:val="000000" w:themeColor="text1"/>
          <w:sz w:val="22"/>
          <w:szCs w:val="22"/>
        </w:rPr>
      </w:pPr>
    </w:p>
    <w:p w14:paraId="38C4FC90" w14:textId="542E1699" w:rsidR="008540C4" w:rsidRDefault="1C40C9D2" w:rsidP="1C40C9D2">
      <w:pPr>
        <w:pStyle w:val="paragraph"/>
        <w:spacing w:before="0" w:beforeAutospacing="0" w:after="0" w:afterAutospacing="0"/>
        <w:textAlignment w:val="baseline"/>
        <w:rPr>
          <w:rStyle w:val="contextualspellingandgrammarerror"/>
          <w:rFonts w:ascii="Calibri" w:hAnsi="Calibri" w:cs="Calibri"/>
          <w:color w:val="000000" w:themeColor="text1"/>
          <w:sz w:val="22"/>
          <w:szCs w:val="22"/>
        </w:rPr>
      </w:pPr>
      <w:r w:rsidRPr="1C40C9D2">
        <w:rPr>
          <w:rStyle w:val="normaltextrun"/>
          <w:rFonts w:ascii="Calibri" w:hAnsi="Calibri" w:cs="Calibri"/>
          <w:color w:val="000000" w:themeColor="text1"/>
          <w:sz w:val="22"/>
          <w:szCs w:val="22"/>
        </w:rPr>
        <w:t xml:space="preserve">In this section we’ll create a custom setting for modifying the </w:t>
      </w:r>
      <w:r w:rsidR="00670C88">
        <w:rPr>
          <w:rStyle w:val="normaltextrun"/>
          <w:rFonts w:ascii="Calibri" w:hAnsi="Calibri" w:cs="Calibri"/>
          <w:color w:val="000000" w:themeColor="text1"/>
          <w:sz w:val="22"/>
          <w:szCs w:val="22"/>
        </w:rPr>
        <w:t>f</w:t>
      </w:r>
      <w:r w:rsidRPr="1C40C9D2">
        <w:rPr>
          <w:rStyle w:val="normaltextrun"/>
          <w:rFonts w:ascii="Calibri" w:hAnsi="Calibri" w:cs="Calibri"/>
          <w:color w:val="000000" w:themeColor="text1"/>
          <w:sz w:val="22"/>
          <w:szCs w:val="22"/>
        </w:rPr>
        <w:t xml:space="preserve">an speed of a device based on performance power slider positions. The fan speed setting created below has three possible setting </w:t>
      </w:r>
      <w:r w:rsidRPr="1C40C9D2">
        <w:rPr>
          <w:rStyle w:val="contextualspellingandgrammarerror"/>
          <w:rFonts w:ascii="Calibri" w:hAnsi="Calibri" w:cs="Calibri"/>
          <w:color w:val="000000" w:themeColor="text1"/>
          <w:sz w:val="22"/>
          <w:szCs w:val="22"/>
        </w:rPr>
        <w:t>values:</w:t>
      </w:r>
    </w:p>
    <w:p w14:paraId="0725D4B6" w14:textId="77777777" w:rsidR="00C424B0" w:rsidRDefault="00C424B0" w:rsidP="1C40C9D2">
      <w:pPr>
        <w:pStyle w:val="paragraph"/>
        <w:spacing w:before="0" w:beforeAutospacing="0" w:after="0" w:afterAutospacing="0"/>
        <w:textAlignment w:val="baseline"/>
        <w:rPr>
          <w:rStyle w:val="normaltextrun"/>
          <w:rFonts w:ascii="Calibri" w:hAnsi="Calibri" w:cs="Calibri"/>
          <w:color w:val="000000" w:themeColor="text1"/>
          <w:sz w:val="22"/>
          <w:szCs w:val="22"/>
        </w:rPr>
      </w:pPr>
    </w:p>
    <w:p w14:paraId="2367EB6D" w14:textId="1546A5E1" w:rsidR="008540C4" w:rsidRDefault="1C40C9D2" w:rsidP="00DA7B83">
      <w:pPr>
        <w:pStyle w:val="paragraph"/>
        <w:numPr>
          <w:ilvl w:val="0"/>
          <w:numId w:val="53"/>
        </w:numPr>
        <w:spacing w:before="0" w:beforeAutospacing="0" w:after="0" w:afterAutospacing="0"/>
        <w:textAlignment w:val="baseline"/>
        <w:rPr>
          <w:rStyle w:val="normaltextrun"/>
          <w:rFonts w:ascii="Calibri" w:hAnsi="Calibri" w:cs="Calibri"/>
          <w:color w:val="000000" w:themeColor="text1"/>
          <w:sz w:val="22"/>
          <w:szCs w:val="22"/>
        </w:rPr>
      </w:pPr>
      <w:r w:rsidRPr="1C40C9D2">
        <w:rPr>
          <w:rStyle w:val="normaltextrun"/>
          <w:rFonts w:ascii="Calibri" w:hAnsi="Calibri" w:cs="Calibri"/>
          <w:color w:val="000000" w:themeColor="text1"/>
          <w:sz w:val="22"/>
          <w:szCs w:val="22"/>
          <w:u w:val="single"/>
        </w:rPr>
        <w:t>Low</w:t>
      </w:r>
      <w:r w:rsidRPr="1C40C9D2">
        <w:rPr>
          <w:rStyle w:val="normaltextrun"/>
          <w:rFonts w:ascii="Calibri" w:hAnsi="Calibri" w:cs="Calibri"/>
          <w:color w:val="000000" w:themeColor="text1"/>
          <w:sz w:val="22"/>
          <w:szCs w:val="22"/>
        </w:rPr>
        <w:t>: We will configure the better battery position to be Low (minimum fan speed)</w:t>
      </w:r>
    </w:p>
    <w:p w14:paraId="5256553F" w14:textId="6E6F9A76" w:rsidR="008540C4" w:rsidRDefault="1C40C9D2" w:rsidP="00DA7B83">
      <w:pPr>
        <w:pStyle w:val="paragraph"/>
        <w:numPr>
          <w:ilvl w:val="0"/>
          <w:numId w:val="53"/>
        </w:numPr>
        <w:spacing w:before="0" w:beforeAutospacing="0" w:after="0" w:afterAutospacing="0"/>
        <w:textAlignment w:val="baseline"/>
        <w:rPr>
          <w:rStyle w:val="normaltextrun"/>
          <w:rFonts w:ascii="Calibri" w:hAnsi="Calibri" w:cs="Calibri"/>
          <w:color w:val="000000" w:themeColor="text1"/>
          <w:sz w:val="22"/>
          <w:szCs w:val="22"/>
        </w:rPr>
      </w:pPr>
      <w:r w:rsidRPr="1C40C9D2">
        <w:rPr>
          <w:rStyle w:val="normaltextrun"/>
          <w:rFonts w:ascii="Calibri" w:hAnsi="Calibri" w:cs="Calibri"/>
          <w:color w:val="000000" w:themeColor="text1"/>
          <w:sz w:val="22"/>
          <w:szCs w:val="22"/>
          <w:u w:val="single"/>
        </w:rPr>
        <w:t>Medium</w:t>
      </w:r>
      <w:r w:rsidRPr="1C40C9D2">
        <w:rPr>
          <w:rStyle w:val="normaltextrun"/>
          <w:rFonts w:ascii="Calibri" w:hAnsi="Calibri" w:cs="Calibri"/>
          <w:color w:val="000000" w:themeColor="text1"/>
          <w:sz w:val="22"/>
          <w:szCs w:val="22"/>
        </w:rPr>
        <w:t>: Better performance to be Medium (medium fan speed) on DC and High on AC</w:t>
      </w:r>
    </w:p>
    <w:p w14:paraId="77949B13" w14:textId="0160E38D" w:rsidR="008540C4" w:rsidRDefault="1C40C9D2" w:rsidP="00DA7B83">
      <w:pPr>
        <w:pStyle w:val="paragraph"/>
        <w:numPr>
          <w:ilvl w:val="0"/>
          <w:numId w:val="53"/>
        </w:numPr>
        <w:spacing w:before="0" w:beforeAutospacing="0" w:after="0" w:afterAutospacing="0"/>
        <w:textAlignment w:val="baseline"/>
        <w:rPr>
          <w:rStyle w:val="normaltextrun"/>
          <w:rFonts w:ascii="Calibri" w:hAnsi="Calibri" w:cs="Calibri"/>
          <w:color w:val="000000" w:themeColor="text1"/>
          <w:sz w:val="22"/>
          <w:szCs w:val="22"/>
        </w:rPr>
      </w:pPr>
      <w:r w:rsidRPr="1C40C9D2">
        <w:rPr>
          <w:rStyle w:val="normaltextrun"/>
          <w:rFonts w:ascii="Calibri" w:hAnsi="Calibri" w:cs="Calibri"/>
          <w:color w:val="000000" w:themeColor="text1"/>
          <w:sz w:val="22"/>
          <w:szCs w:val="22"/>
          <w:u w:val="single"/>
        </w:rPr>
        <w:t>High</w:t>
      </w:r>
      <w:r w:rsidRPr="1C40C9D2">
        <w:rPr>
          <w:rStyle w:val="normaltextrun"/>
          <w:rFonts w:ascii="Calibri" w:hAnsi="Calibri" w:cs="Calibri"/>
          <w:color w:val="000000" w:themeColor="text1"/>
          <w:sz w:val="22"/>
          <w:szCs w:val="22"/>
        </w:rPr>
        <w:t>: Best Performance to be High (maximum fan speed).</w:t>
      </w:r>
      <w:r w:rsidR="008540C4">
        <w:br/>
      </w:r>
    </w:p>
    <w:p w14:paraId="50F5A3AC" w14:textId="0BD3DDD3" w:rsidR="00FB5F16" w:rsidRDefault="005F5E38" w:rsidP="1C40C9D2">
      <w:pPr>
        <w:pStyle w:val="paragraph"/>
        <w:spacing w:before="0" w:beforeAutospacing="0" w:after="0" w:afterAutospacing="0"/>
        <w:textAlignment w:val="baseline"/>
        <w:rPr>
          <w:rStyle w:val="eop"/>
          <w:rFonts w:ascii="Calibri" w:hAnsi="Calibri" w:cs="Calibri"/>
          <w:color w:val="000000" w:themeColor="text1"/>
          <w:sz w:val="22"/>
          <w:szCs w:val="22"/>
        </w:rPr>
      </w:pPr>
      <w:r>
        <w:rPr>
          <w:rStyle w:val="contextualspellingandgrammarerror"/>
          <w:rFonts w:ascii="Calibri" w:hAnsi="Calibri" w:cs="Calibri"/>
          <w:color w:val="000000" w:themeColor="text1"/>
          <w:sz w:val="22"/>
          <w:szCs w:val="22"/>
        </w:rPr>
        <w:t xml:space="preserve">The idea is </w:t>
      </w:r>
      <w:r w:rsidR="1C40C9D2" w:rsidRPr="1C40C9D2">
        <w:rPr>
          <w:rStyle w:val="normaltextrun"/>
          <w:rFonts w:ascii="Calibri" w:hAnsi="Calibri" w:cs="Calibri"/>
          <w:color w:val="000000" w:themeColor="text1"/>
          <w:sz w:val="22"/>
          <w:szCs w:val="22"/>
        </w:rPr>
        <w:t xml:space="preserve">to provide the user with improved performance when moving from Better Battery to Best Performance. These settings are just an example for the dummy fan speed power settings, you might want to configure the behavior of your devices differently but please adhere to </w:t>
      </w:r>
      <w:r w:rsidR="001B237B">
        <w:rPr>
          <w:rStyle w:val="normaltextrun"/>
          <w:rFonts w:ascii="Calibri" w:hAnsi="Calibri" w:cs="Calibri"/>
          <w:color w:val="000000" w:themeColor="text1"/>
          <w:sz w:val="22"/>
          <w:szCs w:val="22"/>
        </w:rPr>
        <w:t xml:space="preserve">these </w:t>
      </w:r>
      <w:r w:rsidR="1C40C9D2" w:rsidRPr="1C40C9D2">
        <w:rPr>
          <w:rStyle w:val="normaltextrun"/>
          <w:rFonts w:ascii="Calibri" w:hAnsi="Calibri" w:cs="Calibri"/>
          <w:color w:val="000000" w:themeColor="text1"/>
          <w:sz w:val="22"/>
          <w:szCs w:val="22"/>
        </w:rPr>
        <w:t>general design principles of the slider.</w:t>
      </w:r>
      <w:r w:rsidR="1C40C9D2" w:rsidRPr="1C40C9D2">
        <w:rPr>
          <w:rStyle w:val="eop"/>
          <w:rFonts w:ascii="Calibri" w:hAnsi="Calibri" w:cs="Calibri"/>
          <w:color w:val="000000" w:themeColor="text1"/>
          <w:sz w:val="22"/>
          <w:szCs w:val="22"/>
        </w:rPr>
        <w:t> </w:t>
      </w:r>
      <w:r w:rsidR="001B237B">
        <w:rPr>
          <w:rStyle w:val="eop"/>
          <w:rFonts w:ascii="Calibri" w:hAnsi="Calibri" w:cs="Calibri"/>
          <w:color w:val="000000" w:themeColor="text1"/>
          <w:sz w:val="22"/>
          <w:szCs w:val="22"/>
        </w:rPr>
        <w:t xml:space="preserve"> </w:t>
      </w:r>
    </w:p>
    <w:p w14:paraId="7D52D490" w14:textId="77777777" w:rsidR="001B237B" w:rsidRDefault="001B237B" w:rsidP="1C40C9D2">
      <w:pPr>
        <w:pStyle w:val="paragraph"/>
        <w:spacing w:before="0" w:beforeAutospacing="0" w:after="0" w:afterAutospacing="0"/>
        <w:textAlignment w:val="baseline"/>
        <w:rPr>
          <w:rStyle w:val="eop"/>
          <w:rFonts w:ascii="Calibri" w:hAnsi="Calibri" w:cs="Calibri"/>
          <w:color w:val="000000" w:themeColor="text1"/>
          <w:sz w:val="22"/>
          <w:szCs w:val="22"/>
        </w:rPr>
      </w:pPr>
    </w:p>
    <w:p w14:paraId="20FA3C16" w14:textId="515DF786" w:rsidR="001B237B" w:rsidRDefault="001B237B" w:rsidP="1C40C9D2">
      <w:pPr>
        <w:pStyle w:val="paragraph"/>
        <w:spacing w:before="0" w:beforeAutospacing="0" w:after="0" w:afterAutospacing="0"/>
        <w:textAlignment w:val="baseline"/>
        <w:rPr>
          <w:rStyle w:val="eop"/>
          <w:rFonts w:ascii="Calibri" w:hAnsi="Calibri" w:cs="Calibri"/>
          <w:color w:val="000000" w:themeColor="text1"/>
          <w:sz w:val="22"/>
          <w:szCs w:val="22"/>
        </w:rPr>
      </w:pPr>
      <w:r>
        <w:rPr>
          <w:rStyle w:val="eop"/>
          <w:rFonts w:ascii="Calibri" w:hAnsi="Calibri" w:cs="Calibri"/>
          <w:color w:val="000000" w:themeColor="text1"/>
          <w:sz w:val="22"/>
          <w:szCs w:val="22"/>
        </w:rPr>
        <w:t>Note: th</w:t>
      </w:r>
      <w:r w:rsidR="00575CA4">
        <w:rPr>
          <w:rStyle w:val="eop"/>
          <w:rFonts w:ascii="Calibri" w:hAnsi="Calibri" w:cs="Calibri"/>
          <w:color w:val="000000" w:themeColor="text1"/>
          <w:sz w:val="22"/>
          <w:szCs w:val="22"/>
        </w:rPr>
        <w:t>is lab does not contain sample code or binaries for the fan speed driver/firmware.  The purpose of this exercise is to introduce you to the general concept on how this works.</w:t>
      </w:r>
    </w:p>
    <w:p w14:paraId="1CEDAC5E" w14:textId="64FA6012" w:rsidR="00C424B0" w:rsidRDefault="00C424B0" w:rsidP="1C40C9D2">
      <w:pPr>
        <w:pStyle w:val="paragraph"/>
        <w:spacing w:before="0" w:beforeAutospacing="0" w:after="0" w:afterAutospacing="0"/>
        <w:textAlignment w:val="baseline"/>
        <w:rPr>
          <w:rStyle w:val="eop"/>
          <w:rFonts w:ascii="Calibri" w:hAnsi="Calibri" w:cs="Calibri"/>
          <w:color w:val="000000" w:themeColor="text1"/>
          <w:sz w:val="22"/>
          <w:szCs w:val="22"/>
        </w:rPr>
      </w:pPr>
    </w:p>
    <w:p w14:paraId="74448F24" w14:textId="77777777" w:rsidR="00C424B0" w:rsidRPr="008540C4" w:rsidRDefault="00C424B0" w:rsidP="1C40C9D2">
      <w:pPr>
        <w:pStyle w:val="paragraph"/>
        <w:spacing w:before="0" w:beforeAutospacing="0" w:after="0" w:afterAutospacing="0"/>
        <w:textAlignment w:val="baseline"/>
        <w:rPr>
          <w:rStyle w:val="eop"/>
          <w:rFonts w:ascii="Calibri" w:hAnsi="Calibri" w:cs="Calibri"/>
          <w:color w:val="000000" w:themeColor="text1"/>
          <w:sz w:val="22"/>
          <w:szCs w:val="22"/>
        </w:rPr>
      </w:pPr>
    </w:p>
    <w:p w14:paraId="601ACF1F" w14:textId="77777777" w:rsidR="004A3C1D" w:rsidRDefault="004A3C1D" w:rsidP="00FB5F16">
      <w:pPr>
        <w:pStyle w:val="paragraph"/>
        <w:spacing w:before="0" w:beforeAutospacing="0" w:after="0" w:afterAutospacing="0"/>
        <w:textAlignment w:val="baseline"/>
        <w:rPr>
          <w:rFonts w:ascii="&amp;quot" w:hAnsi="&amp;quot"/>
          <w:color w:val="000000"/>
          <w:sz w:val="18"/>
          <w:szCs w:val="18"/>
        </w:rPr>
      </w:pPr>
    </w:p>
    <w:p w14:paraId="7A94DC57"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xml:space="preserve">// Within a </w:t>
      </w:r>
      <w:r w:rsidRPr="00FA36B5">
        <w:rPr>
          <w:rStyle w:val="spellingerror"/>
          <w:rFonts w:eastAsiaTheme="minorEastAsia" w:cs="Calibri"/>
          <w:color w:val="000000" w:themeColor="text1"/>
          <w:sz w:val="20"/>
          <w:szCs w:val="20"/>
        </w:rPr>
        <w:t>DDinstall</w:t>
      </w:r>
      <w:r w:rsidRPr="00FA36B5">
        <w:rPr>
          <w:rStyle w:val="normaltextrun"/>
          <w:rFonts w:cs="Calibri"/>
          <w:color w:val="000000" w:themeColor="text1"/>
          <w:sz w:val="20"/>
          <w:szCs w:val="20"/>
        </w:rPr>
        <w:t xml:space="preserve"> or ClassInstall23 section</w:t>
      </w:r>
      <w:r w:rsidRPr="00FA36B5">
        <w:rPr>
          <w:rStyle w:val="eop"/>
          <w:rFonts w:cs="Calibri"/>
          <w:b/>
          <w:bCs/>
          <w:color w:val="FFFFFF" w:themeColor="background1"/>
          <w:sz w:val="20"/>
          <w:szCs w:val="20"/>
        </w:rPr>
        <w:t> </w:t>
      </w:r>
    </w:p>
    <w:p w14:paraId="3BD5F429" w14:textId="77777777" w:rsidR="00FB5F16" w:rsidRPr="00FA36B5" w:rsidRDefault="1C40C9D2" w:rsidP="00A92042">
      <w:pPr>
        <w:pStyle w:val="code"/>
        <w:rPr>
          <w:b/>
          <w:bCs/>
          <w:color w:val="FFFFFF" w:themeColor="background1"/>
        </w:rPr>
      </w:pPr>
      <w:r w:rsidRPr="00FA36B5">
        <w:rPr>
          <w:rStyle w:val="spellingerror"/>
          <w:rFonts w:eastAsiaTheme="minorEastAsia" w:cs="Calibri"/>
          <w:color w:val="000000" w:themeColor="text1"/>
          <w:sz w:val="20"/>
          <w:szCs w:val="20"/>
        </w:rPr>
        <w:lastRenderedPageBreak/>
        <w:t>AddPowerSetting</w:t>
      </w:r>
      <w:r w:rsidRPr="00FA36B5">
        <w:rPr>
          <w:rStyle w:val="normaltextrun"/>
          <w:rFonts w:cs="Calibri"/>
          <w:color w:val="000000" w:themeColor="text1"/>
          <w:sz w:val="20"/>
          <w:szCs w:val="20"/>
        </w:rPr>
        <w:t>=</w:t>
      </w:r>
      <w:r w:rsidRPr="00FA36B5">
        <w:rPr>
          <w:rStyle w:val="spellingerror"/>
          <w:rFonts w:eastAsiaTheme="minorEastAsia" w:cs="Calibri"/>
          <w:color w:val="000000" w:themeColor="text1"/>
          <w:sz w:val="20"/>
          <w:szCs w:val="20"/>
        </w:rPr>
        <w:t>LCDDim</w:t>
      </w:r>
      <w:r w:rsidRPr="00FA36B5">
        <w:rPr>
          <w:rStyle w:val="eop"/>
          <w:rFonts w:cs="Calibri"/>
          <w:b/>
          <w:bCs/>
          <w:color w:val="FFFFFF" w:themeColor="background1"/>
          <w:sz w:val="20"/>
          <w:szCs w:val="20"/>
        </w:rPr>
        <w:t> </w:t>
      </w:r>
    </w:p>
    <w:p w14:paraId="1A049ACB" w14:textId="77777777" w:rsidR="00FB5F16" w:rsidRPr="00FA36B5" w:rsidRDefault="1C40C9D2" w:rsidP="00A92042">
      <w:pPr>
        <w:pStyle w:val="code"/>
        <w:rPr>
          <w:b/>
          <w:bCs/>
          <w:color w:val="FFFFFF" w:themeColor="background1"/>
        </w:rPr>
      </w:pPr>
      <w:r w:rsidRPr="00FA36B5">
        <w:rPr>
          <w:rStyle w:val="eop"/>
          <w:rFonts w:cs="Calibri"/>
          <w:b/>
          <w:bCs/>
          <w:color w:val="FFFFFF" w:themeColor="background1"/>
          <w:sz w:val="20"/>
          <w:szCs w:val="20"/>
        </w:rPr>
        <w:t> </w:t>
      </w:r>
    </w:p>
    <w:p w14:paraId="3DB325AD"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w:t>
      </w:r>
      <w:r w:rsidRPr="00FA36B5">
        <w:rPr>
          <w:rStyle w:val="spellingerror"/>
          <w:rFonts w:eastAsiaTheme="minorEastAsia" w:cs="Calibri"/>
          <w:color w:val="000000" w:themeColor="text1"/>
          <w:sz w:val="20"/>
          <w:szCs w:val="20"/>
        </w:rPr>
        <w:t>LCDDim</w:t>
      </w:r>
      <w:r w:rsidRPr="00FA36B5">
        <w:rPr>
          <w:rStyle w:val="normaltextrun"/>
          <w:rFonts w:cs="Calibri"/>
          <w:color w:val="000000" w:themeColor="text1"/>
          <w:sz w:val="20"/>
          <w:szCs w:val="20"/>
        </w:rPr>
        <w:t>]</w:t>
      </w:r>
      <w:r w:rsidRPr="00FA36B5">
        <w:rPr>
          <w:rStyle w:val="eop"/>
          <w:rFonts w:cs="Calibri"/>
          <w:b/>
          <w:bCs/>
          <w:color w:val="FFFFFF" w:themeColor="background1"/>
          <w:sz w:val="20"/>
          <w:szCs w:val="20"/>
        </w:rPr>
        <w:t> </w:t>
      </w:r>
    </w:p>
    <w:p w14:paraId="1CB94613" w14:textId="77777777" w:rsidR="00FB5F16" w:rsidRPr="00FA36B5" w:rsidRDefault="1C40C9D2" w:rsidP="00A92042">
      <w:pPr>
        <w:pStyle w:val="code"/>
        <w:rPr>
          <w:b/>
          <w:bCs/>
          <w:color w:val="FFFFFF" w:themeColor="background1"/>
        </w:rPr>
      </w:pPr>
      <w:r w:rsidRPr="00FA36B5">
        <w:rPr>
          <w:rStyle w:val="spellingerror"/>
          <w:rFonts w:eastAsiaTheme="minorEastAsia" w:cs="Calibri"/>
          <w:color w:val="000000" w:themeColor="text1"/>
          <w:sz w:val="20"/>
          <w:szCs w:val="20"/>
        </w:rPr>
        <w:t>SubGroup</w:t>
      </w:r>
      <w:r w:rsidRPr="00FA36B5">
        <w:rPr>
          <w:rStyle w:val="normaltextrun"/>
          <w:rFonts w:cs="Calibri"/>
          <w:color w:val="000000" w:themeColor="text1"/>
          <w:sz w:val="20"/>
          <w:szCs w:val="20"/>
        </w:rPr>
        <w:t xml:space="preserve"> = {</w:t>
      </w:r>
      <w:r w:rsidRPr="00FA36B5">
        <w:rPr>
          <w:rStyle w:val="spellingerror"/>
          <w:rFonts w:eastAsiaTheme="minorEastAsia" w:cs="Calibri"/>
          <w:color w:val="000000" w:themeColor="text1"/>
          <w:sz w:val="20"/>
          <w:szCs w:val="20"/>
        </w:rPr>
        <w:t>oem</w:t>
      </w:r>
      <w:r w:rsidRPr="00FA36B5">
        <w:rPr>
          <w:rStyle w:val="normaltextrun"/>
          <w:rFonts w:cs="Calibri"/>
          <w:color w:val="000000" w:themeColor="text1"/>
          <w:sz w:val="20"/>
          <w:szCs w:val="20"/>
        </w:rPr>
        <w:t xml:space="preserve"> subgroup</w:t>
      </w:r>
      <w:r w:rsidRPr="00FA36B5">
        <w:rPr>
          <w:rStyle w:val="contextualspellingandgrammarerror"/>
          <w:rFonts w:cs="Calibri"/>
          <w:color w:val="000000" w:themeColor="text1"/>
          <w:sz w:val="20"/>
          <w:szCs w:val="20"/>
        </w:rPr>
        <w:t>} ;</w:t>
      </w:r>
      <w:r w:rsidRPr="00FA36B5">
        <w:rPr>
          <w:rStyle w:val="normaltextrun"/>
          <w:rFonts w:cs="Calibri"/>
          <w:color w:val="000000" w:themeColor="text1"/>
          <w:sz w:val="20"/>
          <w:szCs w:val="20"/>
        </w:rPr>
        <w:t xml:space="preserve"> TODO: Add your custom subgroup</w:t>
      </w:r>
      <w:r w:rsidRPr="00FA36B5">
        <w:rPr>
          <w:rStyle w:val="eop"/>
          <w:rFonts w:cs="Calibri"/>
          <w:b/>
          <w:bCs/>
          <w:color w:val="FFFFFF" w:themeColor="background1"/>
          <w:sz w:val="20"/>
          <w:szCs w:val="20"/>
        </w:rPr>
        <w:t> </w:t>
      </w:r>
    </w:p>
    <w:p w14:paraId="0AC213C8"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Setting = {settings GUID}, "Fan Speed", "Controls the speed of the Fan</w:t>
      </w:r>
      <w:r w:rsidRPr="00FA36B5">
        <w:rPr>
          <w:rStyle w:val="contextualspellingandgrammarerror"/>
          <w:rFonts w:cs="Calibri"/>
          <w:color w:val="000000" w:themeColor="text1"/>
          <w:sz w:val="20"/>
          <w:szCs w:val="20"/>
        </w:rPr>
        <w:t>" ;</w:t>
      </w:r>
      <w:r w:rsidRPr="00FA36B5">
        <w:rPr>
          <w:rStyle w:val="normaltextrun"/>
          <w:rFonts w:cs="Calibri"/>
          <w:color w:val="000000" w:themeColor="text1"/>
          <w:sz w:val="20"/>
          <w:szCs w:val="20"/>
        </w:rPr>
        <w:t xml:space="preserve"> TODO: Add your custom setting GUID</w:t>
      </w:r>
      <w:r w:rsidRPr="00FA36B5">
        <w:rPr>
          <w:rStyle w:val="eop"/>
          <w:rFonts w:cs="Calibri"/>
          <w:b/>
          <w:bCs/>
          <w:color w:val="FFFFFF" w:themeColor="background1"/>
          <w:sz w:val="20"/>
          <w:szCs w:val="20"/>
        </w:rPr>
        <w:t> </w:t>
      </w:r>
    </w:p>
    <w:p w14:paraId="527DA111" w14:textId="77777777" w:rsidR="00FB5F16" w:rsidRPr="00FA36B5" w:rsidRDefault="1C40C9D2" w:rsidP="00A92042">
      <w:pPr>
        <w:pStyle w:val="code"/>
        <w:rPr>
          <w:b/>
          <w:bCs/>
          <w:color w:val="FFFFFF" w:themeColor="background1"/>
        </w:rPr>
      </w:pPr>
      <w:r w:rsidRPr="00FA36B5">
        <w:rPr>
          <w:rStyle w:val="eop"/>
          <w:rFonts w:cs="Calibri"/>
          <w:b/>
          <w:bCs/>
          <w:color w:val="FFFFFF" w:themeColor="background1"/>
          <w:sz w:val="20"/>
          <w:szCs w:val="20"/>
        </w:rPr>
        <w:t> </w:t>
      </w:r>
    </w:p>
    <w:p w14:paraId="3898F8F8"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Value = 0, "Low", "Minimum Fan Speed", %FLG_ADDREG_TYPE_DWORD%, 0x50</w:t>
      </w:r>
      <w:r w:rsidRPr="00FA36B5">
        <w:rPr>
          <w:rStyle w:val="eop"/>
          <w:rFonts w:cs="Calibri"/>
          <w:b/>
          <w:bCs/>
          <w:color w:val="FFFFFF" w:themeColor="background1"/>
          <w:sz w:val="20"/>
          <w:szCs w:val="20"/>
        </w:rPr>
        <w:t> </w:t>
      </w:r>
    </w:p>
    <w:p w14:paraId="5F941C3B"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Value = 1, "Medium", "Medium Fan Speed", %FLG_ADDREG_TYPE_DWORD%, 0x75</w:t>
      </w:r>
      <w:r w:rsidRPr="00FA36B5">
        <w:rPr>
          <w:rStyle w:val="eop"/>
          <w:rFonts w:cs="Calibri"/>
          <w:b/>
          <w:bCs/>
          <w:color w:val="FFFFFF" w:themeColor="background1"/>
          <w:sz w:val="20"/>
          <w:szCs w:val="20"/>
        </w:rPr>
        <w:t> </w:t>
      </w:r>
    </w:p>
    <w:p w14:paraId="500BF0FA"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Value = 2, "High", "Maximum Fan Speed", %FLG_ADDREG_TYPE_DWORD%, 0x100</w:t>
      </w:r>
      <w:r w:rsidRPr="00FA36B5">
        <w:rPr>
          <w:rStyle w:val="eop"/>
          <w:rFonts w:cs="Calibri"/>
          <w:b/>
          <w:bCs/>
          <w:color w:val="FFFFFF" w:themeColor="background1"/>
          <w:sz w:val="20"/>
          <w:szCs w:val="20"/>
        </w:rPr>
        <w:t> </w:t>
      </w:r>
    </w:p>
    <w:p w14:paraId="75289616" w14:textId="77777777" w:rsidR="00FB5F16" w:rsidRPr="00FA36B5" w:rsidRDefault="1C40C9D2" w:rsidP="00A92042">
      <w:pPr>
        <w:pStyle w:val="code"/>
        <w:rPr>
          <w:b/>
          <w:bCs/>
          <w:color w:val="FFFFFF" w:themeColor="background1"/>
        </w:rPr>
      </w:pPr>
      <w:r w:rsidRPr="00FA36B5">
        <w:rPr>
          <w:rStyle w:val="eop"/>
          <w:rFonts w:cs="Calibri"/>
          <w:b/>
          <w:bCs/>
          <w:color w:val="FFFFFF" w:themeColor="background1"/>
          <w:sz w:val="20"/>
          <w:szCs w:val="20"/>
        </w:rPr>
        <w:t> </w:t>
      </w:r>
    </w:p>
    <w:p w14:paraId="3112C015"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Power slider overlay defaults </w:t>
      </w:r>
      <w:r w:rsidRPr="00FA36B5">
        <w:rPr>
          <w:rStyle w:val="eop"/>
          <w:rFonts w:cs="Calibri"/>
          <w:b/>
          <w:bCs/>
          <w:color w:val="FFFFFF" w:themeColor="background1"/>
          <w:sz w:val="20"/>
          <w:szCs w:val="20"/>
        </w:rPr>
        <w:t> </w:t>
      </w:r>
    </w:p>
    <w:p w14:paraId="375FA34C"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xml:space="preserve">Default = %GUID_BETTER_BATTERY%, %AC%, </w:t>
      </w:r>
      <w:r w:rsidRPr="00FA36B5">
        <w:rPr>
          <w:rStyle w:val="contextualspellingandgrammarerror"/>
          <w:rFonts w:cs="Calibri"/>
          <w:color w:val="000000" w:themeColor="text1"/>
          <w:sz w:val="20"/>
          <w:szCs w:val="20"/>
        </w:rPr>
        <w:t>0 ;</w:t>
      </w:r>
      <w:r w:rsidRPr="00FA36B5">
        <w:rPr>
          <w:rStyle w:val="normaltextrun"/>
          <w:rFonts w:cs="Calibri"/>
          <w:color w:val="000000" w:themeColor="text1"/>
          <w:sz w:val="20"/>
          <w:szCs w:val="20"/>
        </w:rPr>
        <w:t xml:space="preserve"> Minimum fan speed for Better Battery </w:t>
      </w:r>
      <w:r w:rsidRPr="00FA36B5">
        <w:rPr>
          <w:rStyle w:val="eop"/>
          <w:rFonts w:cs="Calibri"/>
          <w:b/>
          <w:bCs/>
          <w:color w:val="FFFFFF" w:themeColor="background1"/>
          <w:sz w:val="20"/>
          <w:szCs w:val="20"/>
        </w:rPr>
        <w:t> </w:t>
      </w:r>
    </w:p>
    <w:p w14:paraId="6B0860E4"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Default = %GUID_BETTER_BATTERY%, %DC%, 0</w:t>
      </w:r>
      <w:r w:rsidRPr="00FA36B5">
        <w:rPr>
          <w:rStyle w:val="eop"/>
          <w:rFonts w:cs="Calibri"/>
          <w:b/>
          <w:bCs/>
          <w:color w:val="FFFFFF" w:themeColor="background1"/>
          <w:sz w:val="20"/>
          <w:szCs w:val="20"/>
        </w:rPr>
        <w:t> </w:t>
      </w:r>
    </w:p>
    <w:p w14:paraId="3B79F334"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xml:space="preserve">Default = %GUID_BEST_PERFORMANCE%, %AC%, </w:t>
      </w:r>
      <w:r w:rsidRPr="00FA36B5">
        <w:rPr>
          <w:rStyle w:val="contextualspellingandgrammarerror"/>
          <w:rFonts w:cs="Calibri"/>
          <w:color w:val="000000" w:themeColor="text1"/>
          <w:sz w:val="20"/>
          <w:szCs w:val="20"/>
        </w:rPr>
        <w:t>2 ;</w:t>
      </w:r>
      <w:r w:rsidRPr="00FA36B5">
        <w:rPr>
          <w:rStyle w:val="normaltextrun"/>
          <w:rFonts w:cs="Calibri"/>
          <w:color w:val="000000" w:themeColor="text1"/>
          <w:sz w:val="20"/>
          <w:szCs w:val="20"/>
        </w:rPr>
        <w:t xml:space="preserve"> Maximum fan speed for Best Performance</w:t>
      </w:r>
      <w:r w:rsidRPr="00FA36B5">
        <w:rPr>
          <w:rStyle w:val="eop"/>
          <w:rFonts w:cs="Calibri"/>
          <w:b/>
          <w:bCs/>
          <w:color w:val="FFFFFF" w:themeColor="background1"/>
          <w:sz w:val="20"/>
          <w:szCs w:val="20"/>
        </w:rPr>
        <w:t> </w:t>
      </w:r>
    </w:p>
    <w:p w14:paraId="5073ECC7"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Default = %GUID_BEST_PERFORMANCE%, %DC%, 2</w:t>
      </w:r>
      <w:r w:rsidRPr="00FA36B5">
        <w:rPr>
          <w:rStyle w:val="eop"/>
          <w:rFonts w:cs="Calibri"/>
          <w:b/>
          <w:bCs/>
          <w:color w:val="FFFFFF" w:themeColor="background1"/>
          <w:sz w:val="20"/>
          <w:szCs w:val="20"/>
        </w:rPr>
        <w:t> </w:t>
      </w:r>
    </w:p>
    <w:p w14:paraId="0A4F74CC" w14:textId="77777777" w:rsidR="00FB5F16" w:rsidRPr="00FA36B5" w:rsidRDefault="1C40C9D2" w:rsidP="00A92042">
      <w:pPr>
        <w:pStyle w:val="code"/>
        <w:rPr>
          <w:b/>
          <w:bCs/>
          <w:color w:val="FFFFFF" w:themeColor="background1"/>
        </w:rPr>
      </w:pPr>
      <w:r w:rsidRPr="00FA36B5">
        <w:rPr>
          <w:rStyle w:val="eop"/>
          <w:rFonts w:cs="Calibri"/>
          <w:b/>
          <w:bCs/>
          <w:color w:val="FFFFFF" w:themeColor="background1"/>
          <w:sz w:val="20"/>
          <w:szCs w:val="20"/>
        </w:rPr>
        <w:t> </w:t>
      </w:r>
    </w:p>
    <w:p w14:paraId="25407C2B"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Power scheme defaults </w:t>
      </w:r>
      <w:r w:rsidRPr="00FA36B5">
        <w:rPr>
          <w:rStyle w:val="eop"/>
          <w:rFonts w:cs="Calibri"/>
          <w:b/>
          <w:bCs/>
          <w:color w:val="FFFFFF" w:themeColor="background1"/>
          <w:sz w:val="20"/>
          <w:szCs w:val="20"/>
        </w:rPr>
        <w:t> </w:t>
      </w:r>
    </w:p>
    <w:p w14:paraId="35E85118"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xml:space="preserve">Default = %GUID_TYPICAL_POWER_SAVINGS%, %AC%, </w:t>
      </w:r>
      <w:r w:rsidRPr="00FA36B5">
        <w:rPr>
          <w:rStyle w:val="contextualspellingandgrammarerror"/>
          <w:rFonts w:cs="Calibri"/>
          <w:color w:val="000000" w:themeColor="text1"/>
          <w:sz w:val="20"/>
          <w:szCs w:val="20"/>
        </w:rPr>
        <w:t>2 ;</w:t>
      </w:r>
      <w:r w:rsidRPr="00FA36B5">
        <w:rPr>
          <w:rStyle w:val="normaltextrun"/>
          <w:rFonts w:cs="Calibri"/>
          <w:color w:val="000000" w:themeColor="text1"/>
          <w:sz w:val="20"/>
          <w:szCs w:val="20"/>
        </w:rPr>
        <w:t xml:space="preserve"> Balanced settings for the balanced scheme, </w:t>
      </w:r>
      <w:r w:rsidRPr="00FA36B5">
        <w:rPr>
          <w:rStyle w:val="eop"/>
          <w:rFonts w:cs="Calibri"/>
          <w:b/>
          <w:bCs/>
          <w:color w:val="FFFFFF" w:themeColor="background1"/>
          <w:sz w:val="20"/>
          <w:szCs w:val="20"/>
        </w:rPr>
        <w:t> </w:t>
      </w:r>
    </w:p>
    <w:p w14:paraId="2C7BC689"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xml:space="preserve">Default = %GUID_TYPICAL_POWER_SAVINGS%, %DC%, </w:t>
      </w:r>
      <w:r w:rsidRPr="00FA36B5">
        <w:rPr>
          <w:rStyle w:val="contextualspellingandgrammarerror"/>
          <w:rFonts w:cs="Calibri"/>
          <w:color w:val="000000" w:themeColor="text1"/>
          <w:sz w:val="20"/>
          <w:szCs w:val="20"/>
        </w:rPr>
        <w:t>1 ;</w:t>
      </w:r>
      <w:r w:rsidRPr="00FA36B5">
        <w:rPr>
          <w:rStyle w:val="normaltextrun"/>
          <w:rFonts w:cs="Calibri"/>
          <w:color w:val="000000" w:themeColor="text1"/>
          <w:sz w:val="20"/>
          <w:szCs w:val="20"/>
        </w:rPr>
        <w:t xml:space="preserve"> aka the ‘Better Performance’ position</w:t>
      </w:r>
      <w:r w:rsidRPr="00FA36B5">
        <w:rPr>
          <w:rStyle w:val="eop"/>
          <w:rFonts w:cs="Calibri"/>
          <w:b/>
          <w:bCs/>
          <w:color w:val="FFFFFF" w:themeColor="background1"/>
          <w:sz w:val="20"/>
          <w:szCs w:val="20"/>
        </w:rPr>
        <w:t> </w:t>
      </w:r>
    </w:p>
    <w:p w14:paraId="237C2DD1" w14:textId="77777777" w:rsidR="00FB5F16" w:rsidRPr="00FA36B5" w:rsidRDefault="1C40C9D2" w:rsidP="00A92042">
      <w:pPr>
        <w:pStyle w:val="code"/>
        <w:rPr>
          <w:b/>
          <w:bCs/>
          <w:color w:val="FFFFFF" w:themeColor="background1"/>
        </w:rPr>
      </w:pPr>
      <w:r w:rsidRPr="00FA36B5">
        <w:rPr>
          <w:rStyle w:val="eop"/>
          <w:rFonts w:cs="Calibri"/>
          <w:b/>
          <w:bCs/>
          <w:color w:val="FFFFFF" w:themeColor="background1"/>
          <w:sz w:val="20"/>
          <w:szCs w:val="20"/>
        </w:rPr>
        <w:t> </w:t>
      </w:r>
    </w:p>
    <w:p w14:paraId="6DF67FAB"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Default = %GUID_MAX_POWER_SAVINGS%, %AC%, 0 </w:t>
      </w:r>
      <w:r w:rsidRPr="00FA36B5">
        <w:rPr>
          <w:rStyle w:val="eop"/>
          <w:rFonts w:cs="Calibri"/>
          <w:b/>
          <w:bCs/>
          <w:color w:val="FFFFFF" w:themeColor="background1"/>
          <w:sz w:val="20"/>
          <w:szCs w:val="20"/>
        </w:rPr>
        <w:t> </w:t>
      </w:r>
    </w:p>
    <w:p w14:paraId="248CADAC"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Default = %GUID_MAX_POWER_SAVINGS%, %DC%, 0</w:t>
      </w:r>
      <w:r w:rsidRPr="00FA36B5">
        <w:rPr>
          <w:rStyle w:val="eop"/>
          <w:rFonts w:cs="Calibri"/>
          <w:b/>
          <w:bCs/>
          <w:color w:val="FFFFFF" w:themeColor="background1"/>
          <w:sz w:val="20"/>
          <w:szCs w:val="20"/>
        </w:rPr>
        <w:t> </w:t>
      </w:r>
    </w:p>
    <w:p w14:paraId="43EF5E59"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Default = %GUID_MIN_POWER_SAVINGS%, %AC%, 2 </w:t>
      </w:r>
      <w:r w:rsidRPr="00FA36B5">
        <w:rPr>
          <w:rStyle w:val="eop"/>
          <w:rFonts w:cs="Calibri"/>
          <w:b/>
          <w:bCs/>
          <w:color w:val="FFFFFF" w:themeColor="background1"/>
          <w:sz w:val="20"/>
          <w:szCs w:val="20"/>
        </w:rPr>
        <w:t> </w:t>
      </w:r>
    </w:p>
    <w:p w14:paraId="51036561"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Default = %GUID_MIN_POWER_SAVINGS%, %DC%, 2</w:t>
      </w:r>
      <w:r w:rsidRPr="00FA36B5">
        <w:rPr>
          <w:rStyle w:val="eop"/>
          <w:rFonts w:cs="Calibri"/>
          <w:b/>
          <w:bCs/>
          <w:color w:val="FFFFFF" w:themeColor="background1"/>
          <w:sz w:val="20"/>
          <w:szCs w:val="20"/>
        </w:rPr>
        <w:t> </w:t>
      </w:r>
    </w:p>
    <w:p w14:paraId="0A552D68"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 </w:t>
      </w:r>
      <w:r w:rsidRPr="00FA36B5">
        <w:rPr>
          <w:rStyle w:val="eop"/>
          <w:rFonts w:cs="Calibri"/>
          <w:b/>
          <w:bCs/>
          <w:color w:val="FFFFFF" w:themeColor="background1"/>
          <w:sz w:val="20"/>
          <w:szCs w:val="20"/>
        </w:rPr>
        <w:t> </w:t>
      </w:r>
    </w:p>
    <w:p w14:paraId="00BBA93B"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[Strings]</w:t>
      </w:r>
      <w:r w:rsidRPr="00FA36B5">
        <w:rPr>
          <w:rStyle w:val="eop"/>
          <w:rFonts w:cs="Calibri"/>
          <w:b/>
          <w:bCs/>
          <w:color w:val="FFFFFF" w:themeColor="background1"/>
          <w:sz w:val="20"/>
          <w:szCs w:val="20"/>
        </w:rPr>
        <w:t> </w:t>
      </w:r>
    </w:p>
    <w:p w14:paraId="3A57E39F"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GUID_MAX_POWER_SAVINGS = {a1841308-3541-4fab-bc81-f71556f20b4a}</w:t>
      </w:r>
      <w:r w:rsidRPr="00FA36B5">
        <w:rPr>
          <w:rStyle w:val="eop"/>
          <w:rFonts w:cs="Calibri"/>
          <w:b/>
          <w:bCs/>
          <w:color w:val="FFFFFF" w:themeColor="background1"/>
          <w:sz w:val="20"/>
          <w:szCs w:val="20"/>
        </w:rPr>
        <w:t> </w:t>
      </w:r>
    </w:p>
    <w:p w14:paraId="58C42487"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GUID_TYPICAL_POWER_SAVINGS = {381b4222-f694-41f0-9685-ff5bb260df2e}</w:t>
      </w:r>
      <w:r w:rsidRPr="00FA36B5">
        <w:rPr>
          <w:rStyle w:val="eop"/>
          <w:rFonts w:cs="Calibri"/>
          <w:b/>
          <w:bCs/>
          <w:color w:val="FFFFFF" w:themeColor="background1"/>
          <w:sz w:val="20"/>
          <w:szCs w:val="20"/>
        </w:rPr>
        <w:t> </w:t>
      </w:r>
    </w:p>
    <w:p w14:paraId="77BA2535"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GUID_MIN_POWER_SAVINGS = {8c5e7fda-e8bf-4a96-9a85-a6e23a8c635c}</w:t>
      </w:r>
      <w:r w:rsidRPr="00FA36B5">
        <w:rPr>
          <w:rStyle w:val="eop"/>
          <w:rFonts w:cs="Calibri"/>
          <w:b/>
          <w:bCs/>
          <w:color w:val="FFFFFF" w:themeColor="background1"/>
          <w:sz w:val="20"/>
          <w:szCs w:val="20"/>
        </w:rPr>
        <w:t> </w:t>
      </w:r>
    </w:p>
    <w:p w14:paraId="3B325E1C"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GUID_BETTER_BATTERY = {961CC777-2547-4F9D-8174-7D86181b8A7A}</w:t>
      </w:r>
      <w:r w:rsidRPr="00FA36B5">
        <w:rPr>
          <w:rStyle w:val="eop"/>
          <w:rFonts w:cs="Calibri"/>
          <w:b/>
          <w:bCs/>
          <w:color w:val="FFFFFF" w:themeColor="background1"/>
          <w:sz w:val="20"/>
          <w:szCs w:val="20"/>
        </w:rPr>
        <w:t> </w:t>
      </w:r>
    </w:p>
    <w:p w14:paraId="16513BC1"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GUID_BEST_PERFORMANCE = {DED574B5-45A0-4F42-8737-46345C09C238}</w:t>
      </w:r>
      <w:r w:rsidRPr="00FA36B5">
        <w:rPr>
          <w:rStyle w:val="eop"/>
          <w:rFonts w:cs="Calibri"/>
          <w:b/>
          <w:bCs/>
          <w:color w:val="FFFFFF" w:themeColor="background1"/>
          <w:sz w:val="20"/>
          <w:szCs w:val="20"/>
        </w:rPr>
        <w:t> </w:t>
      </w:r>
    </w:p>
    <w:p w14:paraId="456E1DF3"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AC = 0</w:t>
      </w:r>
      <w:r w:rsidRPr="00FA36B5">
        <w:rPr>
          <w:rStyle w:val="eop"/>
          <w:rFonts w:cs="Calibri"/>
          <w:b/>
          <w:bCs/>
          <w:color w:val="FFFFFF" w:themeColor="background1"/>
          <w:sz w:val="20"/>
          <w:szCs w:val="20"/>
        </w:rPr>
        <w:t> </w:t>
      </w:r>
    </w:p>
    <w:p w14:paraId="2C7FCE04" w14:textId="77777777" w:rsidR="00FB5F16" w:rsidRPr="00FA36B5" w:rsidRDefault="1C40C9D2" w:rsidP="00A92042">
      <w:pPr>
        <w:pStyle w:val="code"/>
        <w:rPr>
          <w:b/>
          <w:bCs/>
          <w:color w:val="FFFFFF" w:themeColor="background1"/>
        </w:rPr>
      </w:pPr>
      <w:r w:rsidRPr="00FA36B5">
        <w:rPr>
          <w:rStyle w:val="normaltextrun"/>
          <w:rFonts w:cs="Calibri"/>
          <w:color w:val="000000" w:themeColor="text1"/>
          <w:sz w:val="20"/>
          <w:szCs w:val="20"/>
        </w:rPr>
        <w:t>DC = 1</w:t>
      </w:r>
      <w:r w:rsidRPr="00FA36B5">
        <w:rPr>
          <w:rStyle w:val="eop"/>
          <w:rFonts w:cs="Calibri"/>
          <w:b/>
          <w:bCs/>
          <w:color w:val="FFFFFF" w:themeColor="background1"/>
          <w:sz w:val="20"/>
          <w:szCs w:val="20"/>
        </w:rPr>
        <w:t> </w:t>
      </w:r>
    </w:p>
    <w:p w14:paraId="3E0F4805" w14:textId="38895F6D" w:rsidR="00FB5F16" w:rsidRDefault="1C40C9D2" w:rsidP="00A92042">
      <w:pPr>
        <w:pStyle w:val="code"/>
        <w:rPr>
          <w:rStyle w:val="eop"/>
          <w:rFonts w:cs="Calibri"/>
          <w:b/>
          <w:bCs/>
          <w:color w:val="FFFFFF" w:themeColor="background1"/>
          <w:sz w:val="20"/>
          <w:szCs w:val="20"/>
        </w:rPr>
      </w:pPr>
      <w:r w:rsidRPr="00FA36B5">
        <w:rPr>
          <w:rStyle w:val="normaltextrun"/>
          <w:rFonts w:cs="Calibri"/>
          <w:color w:val="000000" w:themeColor="text1"/>
          <w:sz w:val="20"/>
          <w:szCs w:val="20"/>
        </w:rPr>
        <w:t>FLG_ADDREG_TYPE_DWORD = 0x00010001</w:t>
      </w:r>
      <w:r w:rsidRPr="00FA36B5">
        <w:rPr>
          <w:rStyle w:val="eop"/>
          <w:rFonts w:cs="Calibri"/>
          <w:b/>
          <w:bCs/>
          <w:color w:val="FFFFFF" w:themeColor="background1"/>
          <w:sz w:val="20"/>
          <w:szCs w:val="20"/>
        </w:rPr>
        <w:t> </w:t>
      </w:r>
    </w:p>
    <w:p w14:paraId="091EA9E6" w14:textId="77777777" w:rsidR="00C424B0" w:rsidRPr="00FA36B5" w:rsidRDefault="00C424B0" w:rsidP="1C40C9D2">
      <w:pPr>
        <w:pStyle w:val="paragraph"/>
        <w:spacing w:before="0" w:beforeAutospacing="0" w:after="0" w:afterAutospacing="0"/>
        <w:ind w:left="720"/>
        <w:textAlignment w:val="baseline"/>
        <w:rPr>
          <w:rFonts w:ascii="Consolas" w:hAnsi="Consolas"/>
          <w:b/>
          <w:bCs/>
          <w:color w:val="FFFFFF" w:themeColor="background1"/>
          <w:sz w:val="20"/>
          <w:szCs w:val="20"/>
        </w:rPr>
      </w:pPr>
    </w:p>
    <w:p w14:paraId="6B4AB61D" w14:textId="77777777" w:rsidR="00FB5F16" w:rsidRDefault="1C40C9D2" w:rsidP="1C40C9D2">
      <w:pPr>
        <w:pStyle w:val="paragraph"/>
        <w:spacing w:before="0" w:beforeAutospacing="0" w:after="0" w:afterAutospacing="0"/>
        <w:textAlignment w:val="baseline"/>
        <w:rPr>
          <w:rFonts w:ascii="&amp;quot" w:hAnsi="&amp;quot"/>
          <w:color w:val="000000" w:themeColor="text1"/>
          <w:sz w:val="18"/>
          <w:szCs w:val="18"/>
        </w:rPr>
      </w:pPr>
      <w:r w:rsidRPr="1C40C9D2">
        <w:rPr>
          <w:rStyle w:val="eop"/>
          <w:rFonts w:ascii="Calibri" w:hAnsi="Calibri" w:cs="Calibri"/>
          <w:color w:val="000000" w:themeColor="text1"/>
          <w:sz w:val="22"/>
          <w:szCs w:val="22"/>
        </w:rPr>
        <w:t> </w:t>
      </w:r>
    </w:p>
    <w:p w14:paraId="327BEE9E" w14:textId="26719B1F" w:rsidR="00FB5F16" w:rsidRDefault="1C40C9D2" w:rsidP="1C40C9D2">
      <w:pPr>
        <w:pStyle w:val="paragraph"/>
        <w:spacing w:before="0" w:beforeAutospacing="0" w:after="0" w:afterAutospacing="0"/>
        <w:textAlignment w:val="baseline"/>
        <w:rPr>
          <w:rStyle w:val="eop"/>
          <w:rFonts w:ascii="Calibri" w:hAnsi="Calibri" w:cs="Calibri"/>
          <w:color w:val="000000" w:themeColor="text1"/>
          <w:sz w:val="22"/>
          <w:szCs w:val="22"/>
        </w:rPr>
      </w:pPr>
      <w:r w:rsidRPr="1C40C9D2">
        <w:rPr>
          <w:rStyle w:val="normaltextrun"/>
          <w:rFonts w:ascii="Calibri" w:hAnsi="Calibri" w:cs="Calibri"/>
          <w:b/>
          <w:bCs/>
          <w:color w:val="000000" w:themeColor="text1"/>
          <w:sz w:val="22"/>
          <w:szCs w:val="22"/>
        </w:rPr>
        <w:t>Note</w:t>
      </w:r>
      <w:r w:rsidRPr="1C40C9D2">
        <w:rPr>
          <w:rStyle w:val="normaltextrun"/>
          <w:rFonts w:ascii="Calibri" w:hAnsi="Calibri" w:cs="Calibri"/>
          <w:color w:val="000000" w:themeColor="text1"/>
          <w:sz w:val="22"/>
          <w:szCs w:val="22"/>
        </w:rPr>
        <w:t>: Deploying and installing driver is beyond the scope of this exercise</w:t>
      </w:r>
      <w:r w:rsidR="0077382B">
        <w:rPr>
          <w:rStyle w:val="eop"/>
          <w:rFonts w:ascii="Calibri" w:hAnsi="Calibri" w:cs="Calibri"/>
          <w:color w:val="000000" w:themeColor="text1"/>
          <w:sz w:val="22"/>
          <w:szCs w:val="22"/>
        </w:rPr>
        <w:t xml:space="preserve">. </w:t>
      </w:r>
      <w:r w:rsidRPr="1C40C9D2">
        <w:rPr>
          <w:rStyle w:val="normaltextrun"/>
          <w:rFonts w:ascii="Calibri" w:hAnsi="Calibri" w:cs="Calibri"/>
          <w:color w:val="000000" w:themeColor="text1"/>
          <w:sz w:val="22"/>
          <w:szCs w:val="22"/>
        </w:rPr>
        <w:t xml:space="preserve">For more information on creating custom power settings from your driver please reference the </w:t>
      </w:r>
      <w:r w:rsidRPr="1C40C9D2">
        <w:rPr>
          <w:rStyle w:val="spellingerror"/>
          <w:rFonts w:ascii="Calibri" w:eastAsiaTheme="minorEastAsia" w:hAnsi="Calibri" w:cs="Calibri"/>
          <w:color w:val="000000" w:themeColor="text1"/>
          <w:sz w:val="22"/>
          <w:szCs w:val="22"/>
        </w:rPr>
        <w:t>AddPowerSetting</w:t>
      </w:r>
      <w:r w:rsidRPr="1C40C9D2">
        <w:rPr>
          <w:rStyle w:val="normaltextrun"/>
          <w:rFonts w:ascii="Calibri" w:hAnsi="Calibri" w:cs="Calibri"/>
          <w:color w:val="000000" w:themeColor="text1"/>
          <w:sz w:val="22"/>
          <w:szCs w:val="22"/>
        </w:rPr>
        <w:t xml:space="preserve"> </w:t>
      </w:r>
      <w:r w:rsidRPr="1C40C9D2">
        <w:rPr>
          <w:rStyle w:val="spellingerror"/>
          <w:rFonts w:ascii="Calibri" w:eastAsiaTheme="minorEastAsia" w:hAnsi="Calibri" w:cs="Calibri"/>
          <w:color w:val="000000" w:themeColor="text1"/>
          <w:sz w:val="22"/>
          <w:szCs w:val="22"/>
        </w:rPr>
        <w:t>MSDN</w:t>
      </w:r>
      <w:r w:rsidRPr="1C40C9D2">
        <w:rPr>
          <w:rStyle w:val="normaltextrun"/>
          <w:rFonts w:ascii="Calibri" w:hAnsi="Calibri" w:cs="Calibri"/>
          <w:color w:val="000000" w:themeColor="text1"/>
          <w:sz w:val="22"/>
          <w:szCs w:val="22"/>
        </w:rPr>
        <w:t xml:space="preserve"> documentation referenced above.</w:t>
      </w:r>
      <w:r w:rsidRPr="1C40C9D2">
        <w:rPr>
          <w:rStyle w:val="eop"/>
          <w:rFonts w:ascii="Calibri" w:hAnsi="Calibri" w:cs="Calibri"/>
          <w:color w:val="000000" w:themeColor="text1"/>
          <w:sz w:val="22"/>
          <w:szCs w:val="22"/>
        </w:rPr>
        <w:t> </w:t>
      </w:r>
    </w:p>
    <w:p w14:paraId="6F58B0F3" w14:textId="77777777" w:rsidR="00C424B0" w:rsidRDefault="00C424B0" w:rsidP="1C40C9D2">
      <w:pPr>
        <w:pStyle w:val="paragraph"/>
        <w:spacing w:before="0" w:beforeAutospacing="0" w:after="0" w:afterAutospacing="0"/>
        <w:textAlignment w:val="baseline"/>
        <w:rPr>
          <w:rStyle w:val="eop"/>
          <w:rFonts w:ascii="Calibri" w:hAnsi="Calibri" w:cs="Calibri"/>
          <w:color w:val="000000" w:themeColor="text1"/>
          <w:sz w:val="22"/>
          <w:szCs w:val="22"/>
        </w:rPr>
      </w:pPr>
    </w:p>
    <w:p w14:paraId="5C6C1032" w14:textId="77777777" w:rsidR="005B2F36" w:rsidRDefault="005B2F36" w:rsidP="00FB5F16">
      <w:pPr>
        <w:pStyle w:val="paragraph"/>
        <w:spacing w:before="0" w:beforeAutospacing="0" w:after="0" w:afterAutospacing="0"/>
        <w:textAlignment w:val="baseline"/>
        <w:rPr>
          <w:rFonts w:ascii="&amp;quot" w:hAnsi="&amp;quot"/>
          <w:color w:val="000000"/>
          <w:sz w:val="18"/>
          <w:szCs w:val="18"/>
        </w:rPr>
      </w:pPr>
    </w:p>
    <w:p w14:paraId="44902F74" w14:textId="77777777" w:rsidR="00C424B0" w:rsidRDefault="00C424B0">
      <w:pPr>
        <w:rPr>
          <w:rStyle w:val="normaltextrun"/>
          <w:rFonts w:eastAsiaTheme="majorEastAsia" w:cstheme="majorBidi"/>
          <w:sz w:val="26"/>
          <w:szCs w:val="26"/>
        </w:rPr>
      </w:pPr>
      <w:r>
        <w:rPr>
          <w:rStyle w:val="normaltextrun"/>
        </w:rPr>
        <w:br w:type="page"/>
      </w:r>
    </w:p>
    <w:p w14:paraId="577E04A7" w14:textId="05345AE8" w:rsidR="00FB5F16" w:rsidRPr="00FA36B5" w:rsidRDefault="00FB5F16" w:rsidP="00FA36B5">
      <w:pPr>
        <w:pStyle w:val="Heading2"/>
        <w:rPr>
          <w:rStyle w:val="normaltextrun"/>
        </w:rPr>
      </w:pPr>
      <w:r w:rsidRPr="00FA36B5">
        <w:rPr>
          <w:rStyle w:val="normaltextrun"/>
        </w:rPr>
        <w:lastRenderedPageBreak/>
        <w:t>Step 3 –  Verify your setting was added via powercfg  </w:t>
      </w:r>
    </w:p>
    <w:p w14:paraId="18857208" w14:textId="77777777" w:rsidR="00FB5F16" w:rsidRDefault="1C40C9D2" w:rsidP="1C40C9D2">
      <w:pPr>
        <w:pStyle w:val="paragraph"/>
        <w:spacing w:before="0" w:beforeAutospacing="0" w:after="0" w:afterAutospacing="0"/>
        <w:textAlignment w:val="baseline"/>
        <w:rPr>
          <w:rFonts w:ascii="&amp;quot" w:hAnsi="&amp;quot"/>
          <w:color w:val="000000" w:themeColor="text1"/>
          <w:sz w:val="18"/>
          <w:szCs w:val="18"/>
        </w:rPr>
      </w:pPr>
      <w:r w:rsidRPr="1C40C9D2">
        <w:rPr>
          <w:rStyle w:val="eop"/>
          <w:rFonts w:ascii="Calibri" w:hAnsi="Calibri" w:cs="Calibri"/>
          <w:color w:val="000000" w:themeColor="text1"/>
          <w:sz w:val="22"/>
          <w:szCs w:val="22"/>
        </w:rPr>
        <w:t> </w:t>
      </w:r>
    </w:p>
    <w:p w14:paraId="52745DF1" w14:textId="0C00D2FD" w:rsidR="00FB5F16" w:rsidRDefault="1C40C9D2" w:rsidP="1C40C9D2">
      <w:pPr>
        <w:pStyle w:val="paragraph"/>
        <w:spacing w:before="0" w:beforeAutospacing="0" w:after="0" w:afterAutospacing="0"/>
        <w:textAlignment w:val="baseline"/>
        <w:rPr>
          <w:rFonts w:ascii="&amp;quot" w:hAnsi="&amp;quot"/>
          <w:color w:val="000000" w:themeColor="text1"/>
          <w:sz w:val="18"/>
          <w:szCs w:val="18"/>
        </w:rPr>
      </w:pPr>
      <w:r w:rsidRPr="1C40C9D2">
        <w:rPr>
          <w:rStyle w:val="normaltextrun"/>
          <w:rFonts w:ascii="Calibri" w:hAnsi="Calibri" w:cs="Calibri"/>
          <w:color w:val="000000" w:themeColor="text1"/>
          <w:sz w:val="22"/>
          <w:szCs w:val="22"/>
        </w:rPr>
        <w:t xml:space="preserve">After you installed </w:t>
      </w:r>
      <w:r w:rsidR="0077382B">
        <w:rPr>
          <w:rStyle w:val="normaltextrun"/>
          <w:rFonts w:ascii="Calibri" w:hAnsi="Calibri" w:cs="Calibri"/>
          <w:color w:val="000000" w:themeColor="text1"/>
          <w:sz w:val="22"/>
          <w:szCs w:val="22"/>
        </w:rPr>
        <w:t>a</w:t>
      </w:r>
      <w:r w:rsidRPr="1C40C9D2">
        <w:rPr>
          <w:rStyle w:val="normaltextrun"/>
          <w:rFonts w:ascii="Calibri" w:hAnsi="Calibri" w:cs="Calibri"/>
          <w:color w:val="000000" w:themeColor="text1"/>
          <w:sz w:val="22"/>
          <w:szCs w:val="22"/>
        </w:rPr>
        <w:t xml:space="preserve"> driver </w:t>
      </w:r>
      <w:r w:rsidR="0077382B">
        <w:rPr>
          <w:rStyle w:val="normaltextrun"/>
          <w:rFonts w:ascii="Calibri" w:hAnsi="Calibri" w:cs="Calibri"/>
          <w:color w:val="000000" w:themeColor="text1"/>
          <w:sz w:val="22"/>
          <w:szCs w:val="22"/>
        </w:rPr>
        <w:t xml:space="preserve">that follows the guidance above, </w:t>
      </w:r>
      <w:r w:rsidRPr="1C40C9D2">
        <w:rPr>
          <w:rStyle w:val="contextualspellingandgrammarerror"/>
          <w:rFonts w:ascii="Calibri" w:hAnsi="Calibri" w:cs="Calibri"/>
          <w:color w:val="000000" w:themeColor="text1"/>
          <w:sz w:val="22"/>
          <w:szCs w:val="22"/>
        </w:rPr>
        <w:t>you</w:t>
      </w:r>
      <w:r w:rsidRPr="1C40C9D2">
        <w:rPr>
          <w:rStyle w:val="normaltextrun"/>
          <w:rFonts w:ascii="Calibri" w:hAnsi="Calibri" w:cs="Calibri"/>
          <w:color w:val="000000" w:themeColor="text1"/>
          <w:sz w:val="22"/>
          <w:szCs w:val="22"/>
        </w:rPr>
        <w:t xml:space="preserve"> should verify the custom settings across all slider positions. For example, below we’ll </w:t>
      </w:r>
      <w:r w:rsidRPr="1C40C9D2">
        <w:rPr>
          <w:rStyle w:val="advancedproofingissue"/>
          <w:rFonts w:ascii="Calibri" w:hAnsi="Calibri" w:cs="Calibri"/>
          <w:color w:val="000000" w:themeColor="text1"/>
          <w:sz w:val="22"/>
          <w:szCs w:val="22"/>
        </w:rPr>
        <w:t>take a look</w:t>
      </w:r>
      <w:r w:rsidRPr="1C40C9D2">
        <w:rPr>
          <w:rStyle w:val="normaltextrun"/>
          <w:rFonts w:ascii="Calibri" w:hAnsi="Calibri" w:cs="Calibri"/>
          <w:color w:val="000000" w:themeColor="text1"/>
          <w:sz w:val="22"/>
          <w:szCs w:val="22"/>
        </w:rPr>
        <w:t xml:space="preserve"> at the</w:t>
      </w:r>
      <w:r w:rsidR="00574929">
        <w:rPr>
          <w:rStyle w:val="normaltextrun"/>
          <w:rFonts w:ascii="Calibri" w:hAnsi="Calibri" w:cs="Calibri"/>
          <w:color w:val="000000" w:themeColor="text1"/>
          <w:sz w:val="22"/>
          <w:szCs w:val="22"/>
        </w:rPr>
        <w:t xml:space="preserve"> f</w:t>
      </w:r>
      <w:r w:rsidRPr="1C40C9D2">
        <w:rPr>
          <w:rStyle w:val="normaltextrun"/>
          <w:rFonts w:ascii="Calibri" w:hAnsi="Calibri" w:cs="Calibri"/>
          <w:color w:val="000000" w:themeColor="text1"/>
          <w:sz w:val="22"/>
          <w:szCs w:val="22"/>
        </w:rPr>
        <w:t xml:space="preserve">an </w:t>
      </w:r>
      <w:r w:rsidR="00574929">
        <w:rPr>
          <w:rStyle w:val="normaltextrun"/>
          <w:rFonts w:ascii="Calibri" w:hAnsi="Calibri" w:cs="Calibri"/>
          <w:color w:val="000000" w:themeColor="text1"/>
          <w:sz w:val="22"/>
          <w:szCs w:val="22"/>
        </w:rPr>
        <w:t>s</w:t>
      </w:r>
      <w:r w:rsidRPr="1C40C9D2">
        <w:rPr>
          <w:rStyle w:val="normaltextrun"/>
          <w:rFonts w:ascii="Calibri" w:hAnsi="Calibri" w:cs="Calibri"/>
          <w:color w:val="000000" w:themeColor="text1"/>
          <w:sz w:val="22"/>
          <w:szCs w:val="22"/>
        </w:rPr>
        <w:t>peed settings under the Best Performance slider position.</w:t>
      </w:r>
      <w:r w:rsidRPr="1C40C9D2">
        <w:rPr>
          <w:rStyle w:val="eop"/>
          <w:rFonts w:ascii="Calibri" w:hAnsi="Calibri" w:cs="Calibri"/>
          <w:color w:val="000000" w:themeColor="text1"/>
          <w:sz w:val="22"/>
          <w:szCs w:val="22"/>
        </w:rPr>
        <w:t> </w:t>
      </w:r>
    </w:p>
    <w:p w14:paraId="1C837D6A" w14:textId="1C721925" w:rsidR="1C40C9D2" w:rsidRDefault="1C40C9D2" w:rsidP="1C40C9D2">
      <w:pPr>
        <w:pStyle w:val="paragraph"/>
        <w:spacing w:before="0" w:beforeAutospacing="0" w:after="0" w:afterAutospacing="0"/>
        <w:rPr>
          <w:rStyle w:val="normaltextrun"/>
          <w:rFonts w:ascii="Calibri" w:hAnsi="Calibri" w:cs="Calibri"/>
          <w:color w:val="000000" w:themeColor="text1"/>
          <w:sz w:val="22"/>
          <w:szCs w:val="22"/>
        </w:rPr>
      </w:pPr>
    </w:p>
    <w:p w14:paraId="5544D9DD" w14:textId="2905279D" w:rsidR="00FB5F16" w:rsidRDefault="1C40C9D2" w:rsidP="1C40C9D2">
      <w:pPr>
        <w:pStyle w:val="paragraph"/>
        <w:spacing w:before="0" w:beforeAutospacing="0" w:after="0" w:afterAutospacing="0"/>
        <w:textAlignment w:val="baseline"/>
        <w:rPr>
          <w:rStyle w:val="eop"/>
          <w:rFonts w:ascii="Calibri" w:hAnsi="Calibri" w:cs="Calibri"/>
          <w:color w:val="000000" w:themeColor="text1"/>
          <w:sz w:val="22"/>
          <w:szCs w:val="22"/>
        </w:rPr>
      </w:pPr>
      <w:r w:rsidRPr="1C40C9D2">
        <w:rPr>
          <w:rStyle w:val="normaltextrun"/>
          <w:rFonts w:ascii="Calibri" w:hAnsi="Calibri" w:cs="Calibri"/>
          <w:color w:val="000000" w:themeColor="text1"/>
          <w:sz w:val="22"/>
          <w:szCs w:val="22"/>
        </w:rPr>
        <w:t>Run the following command to v</w:t>
      </w:r>
      <w:r w:rsidRPr="1C40C9D2">
        <w:rPr>
          <w:rFonts w:ascii="Calibri" w:eastAsia="Calibri" w:hAnsi="Calibri" w:cs="Calibri"/>
          <w:color w:val="000000" w:themeColor="text1"/>
          <w:sz w:val="21"/>
          <w:szCs w:val="21"/>
        </w:rPr>
        <w:t>erify the Fan speed setting exists</w:t>
      </w:r>
      <w:r w:rsidRPr="1C40C9D2">
        <w:rPr>
          <w:rStyle w:val="normaltextrun"/>
          <w:rFonts w:ascii="Calibri" w:hAnsi="Calibri" w:cs="Calibri"/>
          <w:color w:val="000000" w:themeColor="text1"/>
          <w:sz w:val="22"/>
          <w:szCs w:val="22"/>
        </w:rPr>
        <w:t>:</w:t>
      </w:r>
      <w:r w:rsidRPr="1C40C9D2">
        <w:rPr>
          <w:rStyle w:val="eop"/>
          <w:rFonts w:ascii="Calibri" w:hAnsi="Calibri" w:cs="Calibri"/>
          <w:color w:val="000000" w:themeColor="text1"/>
          <w:sz w:val="22"/>
          <w:szCs w:val="22"/>
        </w:rPr>
        <w:t> </w:t>
      </w:r>
    </w:p>
    <w:p w14:paraId="45CD6AD5" w14:textId="77777777" w:rsidR="005F5E38" w:rsidRDefault="005F5E38" w:rsidP="1C40C9D2">
      <w:pPr>
        <w:pStyle w:val="paragraph"/>
        <w:spacing w:before="0" w:beforeAutospacing="0" w:after="0" w:afterAutospacing="0"/>
        <w:textAlignment w:val="baseline"/>
        <w:rPr>
          <w:rFonts w:ascii="&amp;quot" w:hAnsi="&amp;quot"/>
          <w:color w:val="000000" w:themeColor="text1"/>
          <w:sz w:val="18"/>
          <w:szCs w:val="18"/>
        </w:rPr>
      </w:pPr>
    </w:p>
    <w:p w14:paraId="4D66E207" w14:textId="77777777" w:rsidR="00FB5F16" w:rsidRPr="00FA36B5" w:rsidRDefault="1C40C9D2" w:rsidP="1C40C9D2">
      <w:pPr>
        <w:pStyle w:val="paragraph"/>
        <w:spacing w:before="0" w:beforeAutospacing="0" w:after="0" w:afterAutospacing="0"/>
        <w:textAlignment w:val="baseline"/>
        <w:rPr>
          <w:rFonts w:ascii="&amp;quot" w:hAnsi="&amp;quot"/>
          <w:b/>
          <w:color w:val="000000" w:themeColor="text1"/>
          <w:sz w:val="20"/>
          <w:szCs w:val="20"/>
        </w:rPr>
      </w:pPr>
      <w:r w:rsidRPr="00FA36B5">
        <w:rPr>
          <w:rStyle w:val="spellingerror"/>
          <w:rFonts w:ascii="Consolas" w:eastAsiaTheme="minorEastAsia" w:hAnsi="Consolas"/>
          <w:b/>
          <w:color w:val="000000" w:themeColor="text1"/>
          <w:sz w:val="20"/>
          <w:szCs w:val="20"/>
        </w:rPr>
        <w:t>powercfg</w:t>
      </w:r>
      <w:r w:rsidRPr="00FA36B5">
        <w:rPr>
          <w:rStyle w:val="normaltextrun"/>
          <w:rFonts w:ascii="Consolas" w:hAnsi="Consolas"/>
          <w:b/>
          <w:color w:val="000000" w:themeColor="text1"/>
          <w:sz w:val="20"/>
          <w:szCs w:val="20"/>
        </w:rPr>
        <w:t xml:space="preserve"> /</w:t>
      </w:r>
      <w:r w:rsidRPr="00FA36B5">
        <w:rPr>
          <w:rStyle w:val="spellingerror"/>
          <w:rFonts w:ascii="Consolas" w:eastAsiaTheme="minorEastAsia" w:hAnsi="Consolas"/>
          <w:b/>
          <w:color w:val="000000" w:themeColor="text1"/>
          <w:sz w:val="20"/>
          <w:szCs w:val="20"/>
        </w:rPr>
        <w:t>qh</w:t>
      </w:r>
      <w:r w:rsidRPr="00FA36B5">
        <w:rPr>
          <w:rStyle w:val="normaltextrun"/>
          <w:rFonts w:ascii="Consolas" w:hAnsi="Consolas"/>
          <w:b/>
          <w:color w:val="000000" w:themeColor="text1"/>
          <w:sz w:val="20"/>
          <w:szCs w:val="20"/>
        </w:rPr>
        <w:t xml:space="preserve"> </w:t>
      </w:r>
      <w:r w:rsidRPr="00FA36B5">
        <w:rPr>
          <w:rStyle w:val="spellingerror"/>
          <w:rFonts w:ascii="Consolas" w:eastAsiaTheme="minorEastAsia" w:hAnsi="Consolas"/>
          <w:b/>
          <w:color w:val="000000" w:themeColor="text1"/>
          <w:sz w:val="20"/>
          <w:szCs w:val="20"/>
        </w:rPr>
        <w:t>overlay_scheme_max</w:t>
      </w:r>
      <w:r w:rsidRPr="00FA36B5">
        <w:rPr>
          <w:rStyle w:val="normaltextrun"/>
          <w:rFonts w:ascii="Consolas" w:hAnsi="Consolas"/>
          <w:b/>
          <w:color w:val="000000" w:themeColor="text1"/>
          <w:sz w:val="20"/>
          <w:szCs w:val="20"/>
        </w:rPr>
        <w:t xml:space="preserve"> &gt; max_overlay.txt</w:t>
      </w:r>
      <w:r w:rsidRPr="00FA36B5">
        <w:rPr>
          <w:rStyle w:val="normaltextrun"/>
          <w:rFonts w:ascii="Calibri" w:hAnsi="Calibri" w:cs="Calibri"/>
          <w:b/>
          <w:color w:val="000000" w:themeColor="text1"/>
          <w:sz w:val="20"/>
          <w:szCs w:val="20"/>
        </w:rPr>
        <w:t> </w:t>
      </w:r>
      <w:r w:rsidRPr="00FA36B5">
        <w:rPr>
          <w:rStyle w:val="eop"/>
          <w:rFonts w:ascii="Calibri" w:hAnsi="Calibri" w:cs="Calibri"/>
          <w:b/>
          <w:color w:val="000000" w:themeColor="text1"/>
          <w:sz w:val="20"/>
          <w:szCs w:val="20"/>
        </w:rPr>
        <w:t> </w:t>
      </w:r>
    </w:p>
    <w:p w14:paraId="7EFA1236" w14:textId="7B1D05A0" w:rsidR="00FB5F16" w:rsidRPr="00FA36B5" w:rsidRDefault="1C40C9D2" w:rsidP="1C40C9D2">
      <w:pPr>
        <w:pStyle w:val="paragraph"/>
        <w:spacing w:before="0" w:beforeAutospacing="0" w:after="0" w:afterAutospacing="0"/>
        <w:textAlignment w:val="baseline"/>
        <w:rPr>
          <w:rFonts w:ascii="&amp;quot" w:hAnsi="&amp;quot"/>
          <w:color w:val="000000" w:themeColor="text1"/>
          <w:sz w:val="20"/>
          <w:szCs w:val="20"/>
        </w:rPr>
      </w:pPr>
      <w:r w:rsidRPr="00FA36B5">
        <w:rPr>
          <w:rStyle w:val="eop"/>
          <w:rFonts w:ascii="Calibri" w:hAnsi="Calibri" w:cs="Calibri"/>
          <w:color w:val="000000" w:themeColor="text1"/>
          <w:sz w:val="20"/>
          <w:szCs w:val="20"/>
        </w:rPr>
        <w:t> </w:t>
      </w:r>
    </w:p>
    <w:p w14:paraId="5A99A27E" w14:textId="77777777" w:rsidR="00FB5F16" w:rsidRPr="00FA36B5" w:rsidRDefault="1C40C9D2" w:rsidP="00A92042">
      <w:pPr>
        <w:pStyle w:val="code"/>
      </w:pPr>
      <w:r w:rsidRPr="00FA36B5">
        <w:rPr>
          <w:rStyle w:val="normaltextrun"/>
          <w:rFonts w:cs="Calibri"/>
          <w:color w:val="000000" w:themeColor="text1"/>
          <w:sz w:val="20"/>
          <w:szCs w:val="20"/>
        </w:rPr>
        <w:t>  Subgroup GUID: {Custom OEM GUID} (OEM Settings)</w:t>
      </w:r>
      <w:r w:rsidRPr="00FA36B5">
        <w:rPr>
          <w:rStyle w:val="eop"/>
          <w:rFonts w:cs="Calibri"/>
          <w:color w:val="000000" w:themeColor="text1"/>
          <w:sz w:val="20"/>
          <w:szCs w:val="20"/>
        </w:rPr>
        <w:t> </w:t>
      </w:r>
    </w:p>
    <w:p w14:paraId="52FBA5CC" w14:textId="77777777" w:rsidR="00FB5F16" w:rsidRPr="00FA36B5" w:rsidRDefault="1C40C9D2" w:rsidP="00A92042">
      <w:pPr>
        <w:pStyle w:val="code"/>
      </w:pPr>
      <w:r w:rsidRPr="00FA36B5">
        <w:rPr>
          <w:rStyle w:val="normaltextrun"/>
          <w:rFonts w:cs="Calibri"/>
          <w:color w:val="000000" w:themeColor="text1"/>
          <w:sz w:val="20"/>
          <w:szCs w:val="20"/>
        </w:rPr>
        <w:t>    Power Setting GUID: SETTING_</w:t>
      </w:r>
      <w:r w:rsidRPr="00FA36B5">
        <w:rPr>
          <w:rStyle w:val="contextualspellingandgrammarerror"/>
          <w:rFonts w:cs="Calibri"/>
          <w:color w:val="000000" w:themeColor="text1"/>
          <w:sz w:val="20"/>
          <w:szCs w:val="20"/>
        </w:rPr>
        <w:t>GUID  (</w:t>
      </w:r>
      <w:r w:rsidRPr="00FA36B5">
        <w:rPr>
          <w:rStyle w:val="normaltextrun"/>
          <w:rFonts w:cs="Calibri"/>
          <w:color w:val="000000" w:themeColor="text1"/>
          <w:sz w:val="20"/>
          <w:szCs w:val="20"/>
        </w:rPr>
        <w:t>Fan Speed)</w:t>
      </w:r>
      <w:r w:rsidRPr="00FA36B5">
        <w:rPr>
          <w:rStyle w:val="eop"/>
          <w:rFonts w:cs="Calibri"/>
          <w:color w:val="000000" w:themeColor="text1"/>
          <w:sz w:val="20"/>
          <w:szCs w:val="20"/>
        </w:rPr>
        <w:t> </w:t>
      </w:r>
    </w:p>
    <w:p w14:paraId="1B145DC6" w14:textId="77777777" w:rsidR="00FB5F16" w:rsidRPr="00FA36B5" w:rsidRDefault="1C40C9D2" w:rsidP="00A92042">
      <w:pPr>
        <w:pStyle w:val="code"/>
      </w:pPr>
      <w:r w:rsidRPr="00FA36B5">
        <w:rPr>
          <w:rStyle w:val="normaltextrun"/>
          <w:rFonts w:cs="Calibri"/>
          <w:color w:val="000000" w:themeColor="text1"/>
          <w:sz w:val="20"/>
          <w:szCs w:val="20"/>
        </w:rPr>
        <w:t>      Possible Setting Index: 000</w:t>
      </w:r>
      <w:r w:rsidRPr="00FA36B5">
        <w:rPr>
          <w:rStyle w:val="eop"/>
          <w:rFonts w:cs="Calibri"/>
          <w:color w:val="000000" w:themeColor="text1"/>
          <w:sz w:val="20"/>
          <w:szCs w:val="20"/>
        </w:rPr>
        <w:t> </w:t>
      </w:r>
    </w:p>
    <w:p w14:paraId="775E4686" w14:textId="77777777" w:rsidR="00FB5F16" w:rsidRPr="00FA36B5" w:rsidRDefault="1C40C9D2" w:rsidP="00A92042">
      <w:pPr>
        <w:pStyle w:val="code"/>
      </w:pPr>
      <w:r w:rsidRPr="00FA36B5">
        <w:rPr>
          <w:rStyle w:val="normaltextrun"/>
          <w:rFonts w:cs="Calibri"/>
          <w:color w:val="000000" w:themeColor="text1"/>
          <w:sz w:val="20"/>
          <w:szCs w:val="20"/>
        </w:rPr>
        <w:t>      Possible Setting Friendly Name: Low</w:t>
      </w:r>
      <w:r w:rsidRPr="00FA36B5">
        <w:rPr>
          <w:rStyle w:val="eop"/>
          <w:rFonts w:cs="Calibri"/>
          <w:color w:val="000000" w:themeColor="text1"/>
          <w:sz w:val="20"/>
          <w:szCs w:val="20"/>
        </w:rPr>
        <w:t> </w:t>
      </w:r>
    </w:p>
    <w:p w14:paraId="76C47B76" w14:textId="77777777" w:rsidR="00FB5F16" w:rsidRPr="00FA36B5" w:rsidRDefault="1C40C9D2" w:rsidP="00A92042">
      <w:pPr>
        <w:pStyle w:val="code"/>
      </w:pPr>
      <w:r w:rsidRPr="00FA36B5">
        <w:rPr>
          <w:rStyle w:val="normaltextrun"/>
          <w:rFonts w:cs="Calibri"/>
          <w:color w:val="000000" w:themeColor="text1"/>
          <w:sz w:val="20"/>
          <w:szCs w:val="20"/>
        </w:rPr>
        <w:t>      Possible Setting Index: 001</w:t>
      </w:r>
      <w:r w:rsidRPr="00FA36B5">
        <w:rPr>
          <w:rStyle w:val="eop"/>
          <w:rFonts w:cs="Calibri"/>
          <w:color w:val="000000" w:themeColor="text1"/>
          <w:sz w:val="20"/>
          <w:szCs w:val="20"/>
        </w:rPr>
        <w:t> </w:t>
      </w:r>
    </w:p>
    <w:p w14:paraId="6AC15693" w14:textId="77777777" w:rsidR="00FB5F16" w:rsidRPr="00FA36B5" w:rsidRDefault="1C40C9D2" w:rsidP="00A92042">
      <w:pPr>
        <w:pStyle w:val="code"/>
      </w:pPr>
      <w:r w:rsidRPr="00FA36B5">
        <w:rPr>
          <w:rStyle w:val="normaltextrun"/>
          <w:rFonts w:cs="Calibri"/>
          <w:color w:val="000000" w:themeColor="text1"/>
          <w:sz w:val="20"/>
          <w:szCs w:val="20"/>
        </w:rPr>
        <w:t>      Possible Setting Friendly Name: Medium</w:t>
      </w:r>
      <w:r w:rsidRPr="00FA36B5">
        <w:rPr>
          <w:rStyle w:val="eop"/>
          <w:rFonts w:cs="Calibri"/>
          <w:color w:val="000000" w:themeColor="text1"/>
          <w:sz w:val="20"/>
          <w:szCs w:val="20"/>
        </w:rPr>
        <w:t> </w:t>
      </w:r>
    </w:p>
    <w:p w14:paraId="16233739" w14:textId="77777777" w:rsidR="00FB5F16" w:rsidRPr="00FA36B5" w:rsidRDefault="1C40C9D2" w:rsidP="00A92042">
      <w:pPr>
        <w:pStyle w:val="code"/>
      </w:pPr>
      <w:r w:rsidRPr="00FA36B5">
        <w:rPr>
          <w:rStyle w:val="normaltextrun"/>
          <w:rFonts w:cs="Calibri"/>
          <w:color w:val="000000" w:themeColor="text1"/>
          <w:sz w:val="20"/>
          <w:szCs w:val="20"/>
        </w:rPr>
        <w:t>      Possible Setting Index: 002</w:t>
      </w:r>
      <w:r w:rsidRPr="00FA36B5">
        <w:rPr>
          <w:rStyle w:val="eop"/>
          <w:rFonts w:cs="Calibri"/>
          <w:color w:val="000000" w:themeColor="text1"/>
          <w:sz w:val="20"/>
          <w:szCs w:val="20"/>
        </w:rPr>
        <w:t> </w:t>
      </w:r>
    </w:p>
    <w:p w14:paraId="600A35CF" w14:textId="77777777" w:rsidR="00FB5F16" w:rsidRPr="00FA36B5" w:rsidRDefault="1C40C9D2" w:rsidP="00A92042">
      <w:pPr>
        <w:pStyle w:val="code"/>
      </w:pPr>
      <w:r w:rsidRPr="00FA36B5">
        <w:rPr>
          <w:rStyle w:val="normaltextrun"/>
          <w:rFonts w:cs="Calibri"/>
          <w:color w:val="000000" w:themeColor="text1"/>
          <w:sz w:val="20"/>
          <w:szCs w:val="20"/>
        </w:rPr>
        <w:t>      Possible Setting Friendly Name: High</w:t>
      </w:r>
      <w:r w:rsidRPr="00FA36B5">
        <w:rPr>
          <w:rStyle w:val="eop"/>
          <w:rFonts w:cs="Calibri"/>
          <w:color w:val="000000" w:themeColor="text1"/>
          <w:sz w:val="20"/>
          <w:szCs w:val="20"/>
        </w:rPr>
        <w:t> </w:t>
      </w:r>
    </w:p>
    <w:p w14:paraId="02BF3792" w14:textId="77777777" w:rsidR="00FB5F16" w:rsidRPr="00FA36B5" w:rsidRDefault="1C40C9D2" w:rsidP="00A92042">
      <w:pPr>
        <w:pStyle w:val="code"/>
      </w:pPr>
      <w:r w:rsidRPr="00FA36B5">
        <w:rPr>
          <w:rStyle w:val="normaltextrun"/>
          <w:rFonts w:cs="Calibri"/>
          <w:color w:val="000000" w:themeColor="text1"/>
          <w:sz w:val="20"/>
          <w:szCs w:val="20"/>
        </w:rPr>
        <w:t>    Current AC Power Setting Index: 0x00000002</w:t>
      </w:r>
      <w:r w:rsidRPr="00FA36B5">
        <w:rPr>
          <w:rStyle w:val="eop"/>
          <w:rFonts w:cs="Calibri"/>
          <w:color w:val="000000" w:themeColor="text1"/>
          <w:sz w:val="20"/>
          <w:szCs w:val="20"/>
        </w:rPr>
        <w:t> </w:t>
      </w:r>
    </w:p>
    <w:p w14:paraId="7CC388B1" w14:textId="77777777" w:rsidR="00FB5F16" w:rsidRPr="00FA36B5" w:rsidRDefault="1C40C9D2" w:rsidP="00A92042">
      <w:pPr>
        <w:pStyle w:val="code"/>
        <w:rPr>
          <w:rFonts w:ascii="&amp;quot" w:hAnsi="&amp;quot"/>
        </w:rPr>
      </w:pPr>
      <w:r w:rsidRPr="00FA36B5">
        <w:rPr>
          <w:rStyle w:val="normaltextrun"/>
          <w:rFonts w:cs="Calibri"/>
          <w:color w:val="000000" w:themeColor="text1"/>
          <w:sz w:val="20"/>
          <w:szCs w:val="20"/>
        </w:rPr>
        <w:t>    Current DC Power Setting Index: 0x00000002</w:t>
      </w:r>
      <w:r w:rsidRPr="00FA36B5">
        <w:rPr>
          <w:rStyle w:val="eop"/>
          <w:rFonts w:cs="Calibri"/>
          <w:color w:val="000000" w:themeColor="text1"/>
          <w:sz w:val="20"/>
          <w:szCs w:val="20"/>
        </w:rPr>
        <w:t> </w:t>
      </w:r>
    </w:p>
    <w:p w14:paraId="745FF865" w14:textId="77777777" w:rsidR="00FB5F16" w:rsidRDefault="1C40C9D2" w:rsidP="1C40C9D2">
      <w:pPr>
        <w:pStyle w:val="paragraph"/>
        <w:spacing w:before="0" w:beforeAutospacing="0" w:after="0" w:afterAutospacing="0"/>
        <w:textAlignment w:val="baseline"/>
        <w:rPr>
          <w:rFonts w:ascii="&amp;quot" w:hAnsi="&amp;quot"/>
          <w:color w:val="000000" w:themeColor="text1"/>
          <w:sz w:val="18"/>
          <w:szCs w:val="18"/>
        </w:rPr>
      </w:pPr>
      <w:r w:rsidRPr="1C40C9D2">
        <w:rPr>
          <w:rStyle w:val="eop"/>
          <w:rFonts w:ascii="Calibri" w:hAnsi="Calibri" w:cs="Calibri"/>
          <w:color w:val="000000" w:themeColor="text1"/>
          <w:sz w:val="22"/>
          <w:szCs w:val="22"/>
        </w:rPr>
        <w:t> </w:t>
      </w:r>
    </w:p>
    <w:p w14:paraId="320C0F5E" w14:textId="20098AD0" w:rsidR="00E73E2B" w:rsidRPr="00574929" w:rsidRDefault="1C40C9D2" w:rsidP="00574929">
      <w:pPr>
        <w:pStyle w:val="paragraph"/>
        <w:spacing w:before="0" w:beforeAutospacing="0" w:after="0" w:afterAutospacing="0"/>
        <w:textAlignment w:val="baseline"/>
        <w:rPr>
          <w:rFonts w:ascii="&amp;quot" w:hAnsi="&amp;quot"/>
          <w:color w:val="000000" w:themeColor="text1"/>
          <w:sz w:val="18"/>
          <w:szCs w:val="18"/>
        </w:rPr>
      </w:pPr>
      <w:r w:rsidRPr="1C40C9D2">
        <w:rPr>
          <w:rStyle w:val="normaltextrun"/>
          <w:rFonts w:ascii="Calibri" w:hAnsi="Calibri" w:cs="Calibri"/>
          <w:b/>
          <w:bCs/>
          <w:color w:val="000000" w:themeColor="text1"/>
          <w:sz w:val="22"/>
          <w:szCs w:val="22"/>
        </w:rPr>
        <w:t xml:space="preserve">Note: </w:t>
      </w:r>
      <w:r w:rsidRPr="1C40C9D2">
        <w:rPr>
          <w:rStyle w:val="normaltextrun"/>
          <w:rFonts w:ascii="Calibri" w:hAnsi="Calibri" w:cs="Calibri"/>
          <w:color w:val="000000" w:themeColor="text1"/>
          <w:sz w:val="22"/>
          <w:szCs w:val="22"/>
        </w:rPr>
        <w:t>This exercise covered</w:t>
      </w:r>
      <w:r w:rsidR="00574929">
        <w:rPr>
          <w:rStyle w:val="normaltextrun"/>
          <w:rFonts w:ascii="Calibri" w:hAnsi="Calibri" w:cs="Calibri"/>
          <w:color w:val="000000" w:themeColor="text1"/>
          <w:sz w:val="22"/>
          <w:szCs w:val="22"/>
        </w:rPr>
        <w:t xml:space="preserve"> the</w:t>
      </w:r>
      <w:r w:rsidRPr="1C40C9D2">
        <w:rPr>
          <w:rStyle w:val="normaltextrun"/>
          <w:rFonts w:ascii="Calibri" w:hAnsi="Calibri" w:cs="Calibri"/>
          <w:color w:val="000000" w:themeColor="text1"/>
          <w:sz w:val="22"/>
          <w:szCs w:val="22"/>
        </w:rPr>
        <w:t xml:space="preserve"> creation and initialization of a custom setting. After you’ve created and specified defaults for a custom you should register for the PoRegisterPowerSettingCallback </w:t>
      </w:r>
      <w:hyperlink r:id="rId52">
        <w:r w:rsidRPr="1C40C9D2">
          <w:rPr>
            <w:rStyle w:val="Hyperlink"/>
            <w:rFonts w:ascii="Calibri" w:hAnsi="Calibri" w:cs="Calibri"/>
            <w:sz w:val="22"/>
            <w:szCs w:val="22"/>
          </w:rPr>
          <w:t>https://aka.ms/PoRegisterPowerSettingCallback</w:t>
        </w:r>
      </w:hyperlink>
      <w:r w:rsidRPr="1C40C9D2">
        <w:rPr>
          <w:rStyle w:val="normaltextrun"/>
          <w:rFonts w:ascii="Calibri" w:hAnsi="Calibri" w:cs="Calibri"/>
          <w:color w:val="000000" w:themeColor="text1"/>
          <w:sz w:val="22"/>
          <w:szCs w:val="22"/>
        </w:rPr>
        <w:t xml:space="preserve"> (kernel-node) or PowerSettingRegisterNotification </w:t>
      </w:r>
      <w:hyperlink r:id="rId53">
        <w:r w:rsidRPr="1C40C9D2">
          <w:rPr>
            <w:rStyle w:val="Hyperlink"/>
            <w:rFonts w:ascii="Calibri" w:hAnsi="Calibri" w:cs="Calibri"/>
            <w:sz w:val="22"/>
            <w:szCs w:val="22"/>
          </w:rPr>
          <w:t>https://aka.ms/PowerSettingRegisterNotification</w:t>
        </w:r>
      </w:hyperlink>
      <w:r w:rsidRPr="1C40C9D2">
        <w:rPr>
          <w:rStyle w:val="normaltextrun"/>
          <w:rFonts w:ascii="Calibri" w:hAnsi="Calibri" w:cs="Calibri"/>
          <w:color w:val="000000" w:themeColor="text1"/>
          <w:sz w:val="22"/>
          <w:szCs w:val="22"/>
        </w:rPr>
        <w:t xml:space="preserve"> (user-mode) to register a power-setting callback routine to receive notifications of changes in the specified power setting.</w:t>
      </w:r>
      <w:r w:rsidRPr="1C40C9D2">
        <w:rPr>
          <w:rStyle w:val="eop"/>
          <w:rFonts w:ascii="Calibri" w:hAnsi="Calibri" w:cs="Calibri"/>
          <w:color w:val="000000" w:themeColor="text1"/>
          <w:sz w:val="22"/>
          <w:szCs w:val="22"/>
        </w:rPr>
        <w:t> </w:t>
      </w:r>
    </w:p>
    <w:p w14:paraId="398EC869" w14:textId="77777777" w:rsidR="00FA36B5" w:rsidRDefault="00FA36B5">
      <w:pPr>
        <w:rPr>
          <w:rFonts w:asciiTheme="majorHAnsi" w:eastAsiaTheme="majorEastAsia" w:hAnsiTheme="majorHAnsi" w:cstheme="majorBidi"/>
          <w:b/>
          <w:sz w:val="32"/>
          <w:szCs w:val="32"/>
        </w:rPr>
      </w:pPr>
      <w:bookmarkStart w:id="16" w:name="_Toc412194462"/>
      <w:r>
        <w:br w:type="page"/>
      </w:r>
    </w:p>
    <w:p w14:paraId="7097F0E1" w14:textId="2AD7F2EA" w:rsidR="001A68C8" w:rsidRDefault="1C40C9D2" w:rsidP="000E3B8D">
      <w:pPr>
        <w:pStyle w:val="Heading1"/>
      </w:pPr>
      <w:bookmarkStart w:id="17" w:name="_Toc527031435"/>
      <w:r>
        <w:lastRenderedPageBreak/>
        <w:t>Exercise 3A – Accessing Energy Estimation Engine (E3) data using PowerCfg</w:t>
      </w:r>
      <w:bookmarkEnd w:id="16"/>
      <w:bookmarkEnd w:id="17"/>
    </w:p>
    <w:p w14:paraId="24456B17" w14:textId="078B8923" w:rsidR="00543A84" w:rsidRDefault="1C40C9D2" w:rsidP="00455F91">
      <w:r w:rsidRPr="00A92042">
        <w:rPr>
          <w:b/>
        </w:rPr>
        <w:t>Estimated Time</w:t>
      </w:r>
      <w:r>
        <w:t>: 10 minutes</w:t>
      </w:r>
      <w:r w:rsidR="7CAEADF1">
        <w:br/>
      </w:r>
      <w:r w:rsidRPr="00A92042">
        <w:rPr>
          <w:b/>
        </w:rPr>
        <w:t>Level</w:t>
      </w:r>
      <w:r>
        <w:t>: 200</w:t>
      </w:r>
    </w:p>
    <w:p w14:paraId="178E5E63" w14:textId="363DDBF8" w:rsidR="001A68C8" w:rsidRDefault="1C40C9D2" w:rsidP="001A68C8">
      <w:r>
        <w:t>In this exercise, you will use PowerCfg to output the Energy Estimation Engine data which is stored in a local SRUM database into a CSV</w:t>
      </w:r>
      <w:r w:rsidR="0006629B">
        <w:t xml:space="preserve"> </w:t>
      </w:r>
      <w:r>
        <w:t>or XML</w:t>
      </w:r>
      <w:r w:rsidR="0006629B">
        <w:t xml:space="preserve"> f</w:t>
      </w:r>
      <w:r>
        <w:t>ormatted file.</w:t>
      </w:r>
    </w:p>
    <w:p w14:paraId="7E2C93AE" w14:textId="77777777" w:rsidR="00A92042" w:rsidRDefault="00A92042" w:rsidP="001A68C8"/>
    <w:p w14:paraId="3491DA43" w14:textId="6AF9E172" w:rsidR="00A92042" w:rsidRPr="00A92042" w:rsidRDefault="1C40C9D2" w:rsidP="00A92042">
      <w:pPr>
        <w:pStyle w:val="Heading2"/>
      </w:pPr>
      <w:bookmarkStart w:id="18" w:name="_Toc412194463"/>
      <w:r>
        <w:t>Step 1 – View PowerCfg /SRUMUTIL usage</w:t>
      </w:r>
      <w:bookmarkEnd w:id="18"/>
    </w:p>
    <w:p w14:paraId="0BAC4689" w14:textId="329E5675" w:rsidR="005A179F" w:rsidRPr="00A92042" w:rsidRDefault="1C40C9D2" w:rsidP="00FE6D3D">
      <w:pPr>
        <w:pStyle w:val="ListParagraph"/>
        <w:numPr>
          <w:ilvl w:val="0"/>
          <w:numId w:val="5"/>
        </w:numPr>
        <w:rPr>
          <w:i/>
          <w:iCs/>
        </w:rPr>
      </w:pPr>
      <w:r w:rsidRPr="00A92042">
        <w:rPr>
          <w:i/>
          <w:iCs/>
        </w:rPr>
        <w:t xml:space="preserve">From the start menu, type </w:t>
      </w:r>
      <w:r w:rsidRPr="1C40C9D2">
        <w:rPr>
          <w:i/>
          <w:iCs/>
        </w:rPr>
        <w:t>Command Prompt</w:t>
      </w:r>
      <w:r w:rsidRPr="00A92042">
        <w:rPr>
          <w:i/>
          <w:iCs/>
        </w:rPr>
        <w:t>, right click and select “</w:t>
      </w:r>
      <w:r w:rsidRPr="1C40C9D2">
        <w:rPr>
          <w:i/>
          <w:iCs/>
        </w:rPr>
        <w:t>Run as administrator</w:t>
      </w:r>
      <w:r w:rsidRPr="00A92042">
        <w:rPr>
          <w:i/>
          <w:iCs/>
        </w:rPr>
        <w:t>”</w:t>
      </w:r>
    </w:p>
    <w:p w14:paraId="3580D5AE" w14:textId="60C99472" w:rsidR="007F48FD" w:rsidRPr="00A92042" w:rsidRDefault="1C40C9D2" w:rsidP="1C40C9D2">
      <w:pPr>
        <w:pStyle w:val="ListParagraph"/>
        <w:numPr>
          <w:ilvl w:val="0"/>
          <w:numId w:val="5"/>
        </w:numPr>
        <w:rPr>
          <w:i/>
          <w:iCs/>
        </w:rPr>
      </w:pPr>
      <w:r w:rsidRPr="00A92042">
        <w:rPr>
          <w:i/>
          <w:iCs/>
        </w:rPr>
        <w:t>Run “powercfg /SRUMUTIL /?”</w:t>
      </w:r>
    </w:p>
    <w:p w14:paraId="2057ED57" w14:textId="5F073DA1" w:rsidR="008F441E" w:rsidRPr="008F441E" w:rsidRDefault="1C40C9D2" w:rsidP="1C40C9D2">
      <w:pPr>
        <w:pStyle w:val="ListParagraph"/>
        <w:numPr>
          <w:ilvl w:val="0"/>
          <w:numId w:val="5"/>
        </w:numPr>
        <w:rPr>
          <w:i/>
          <w:iCs/>
        </w:rPr>
      </w:pPr>
      <w:r>
        <w:t xml:space="preserve">This command provides the usage instructions (also shown below). </w:t>
      </w:r>
    </w:p>
    <w:p w14:paraId="6838F7A6" w14:textId="77777777" w:rsidR="008F441E" w:rsidRPr="008F441E" w:rsidRDefault="1C40C9D2" w:rsidP="000D0C13">
      <w:pPr>
        <w:pStyle w:val="code"/>
      </w:pPr>
      <w:r w:rsidRPr="1C40C9D2">
        <w:t>POWERCFG /SRUMUTIL [/OUTPUT &lt;FILENAME&gt;] [/XML | /CSV]</w:t>
      </w:r>
    </w:p>
    <w:p w14:paraId="73794E05" w14:textId="1273AA67" w:rsidR="008F441E" w:rsidRPr="007F48FD" w:rsidRDefault="1C40C9D2" w:rsidP="000D0C13">
      <w:pPr>
        <w:pStyle w:val="code"/>
        <w:rPr>
          <w:sz w:val="18"/>
          <w:szCs w:val="18"/>
        </w:rPr>
      </w:pPr>
      <w:r w:rsidRPr="1C40C9D2">
        <w:rPr>
          <w:sz w:val="18"/>
          <w:szCs w:val="18"/>
        </w:rPr>
        <w:t>Description: Dumps entire SRUM DB for energy estimation provider in XML or CSV format</w:t>
      </w:r>
    </w:p>
    <w:p w14:paraId="63D695C5" w14:textId="77777777" w:rsidR="008F441E" w:rsidRPr="007F48FD" w:rsidRDefault="1C40C9D2" w:rsidP="000D0C13">
      <w:pPr>
        <w:pStyle w:val="code"/>
        <w:rPr>
          <w:sz w:val="18"/>
          <w:szCs w:val="18"/>
        </w:rPr>
      </w:pPr>
      <w:r w:rsidRPr="1C40C9D2">
        <w:rPr>
          <w:sz w:val="18"/>
          <w:szCs w:val="18"/>
        </w:rPr>
        <w:t>Parameter List:</w:t>
      </w:r>
    </w:p>
    <w:p w14:paraId="3FF6F1DB" w14:textId="3C7D59CB" w:rsidR="008F441E" w:rsidRPr="007F48FD" w:rsidRDefault="1C40C9D2" w:rsidP="000D0C13">
      <w:pPr>
        <w:pStyle w:val="code"/>
        <w:rPr>
          <w:sz w:val="18"/>
          <w:szCs w:val="18"/>
        </w:rPr>
      </w:pPr>
      <w:r w:rsidRPr="1C40C9D2">
        <w:rPr>
          <w:sz w:val="18"/>
          <w:szCs w:val="18"/>
        </w:rPr>
        <w:t xml:space="preserve">  /OUTPUT &lt;FILENAME&gt;     Specify the path and filename to store the SRUM data in CSV or XML file.</w:t>
      </w:r>
    </w:p>
    <w:p w14:paraId="1A2D4F7F" w14:textId="77777777" w:rsidR="008F441E" w:rsidRPr="007F48FD" w:rsidRDefault="1C40C9D2" w:rsidP="000D0C13">
      <w:pPr>
        <w:pStyle w:val="code"/>
        <w:rPr>
          <w:sz w:val="18"/>
          <w:szCs w:val="18"/>
        </w:rPr>
      </w:pPr>
      <w:r w:rsidRPr="1C40C9D2">
        <w:rPr>
          <w:sz w:val="18"/>
          <w:szCs w:val="18"/>
        </w:rPr>
        <w:t xml:space="preserve">  /XML                   Format the report file as XML.</w:t>
      </w:r>
    </w:p>
    <w:p w14:paraId="1F13BA89" w14:textId="77777777" w:rsidR="008F441E" w:rsidRPr="007F48FD" w:rsidRDefault="1C40C9D2" w:rsidP="000D0C13">
      <w:pPr>
        <w:pStyle w:val="code"/>
        <w:rPr>
          <w:sz w:val="18"/>
          <w:szCs w:val="18"/>
        </w:rPr>
      </w:pPr>
      <w:r w:rsidRPr="1C40C9D2">
        <w:rPr>
          <w:sz w:val="18"/>
          <w:szCs w:val="18"/>
        </w:rPr>
        <w:t xml:space="preserve">  /CSV                   Format the report file as CSV.</w:t>
      </w:r>
    </w:p>
    <w:p w14:paraId="695F806E" w14:textId="5DC4CEB6" w:rsidR="00A92042" w:rsidRDefault="1C40C9D2" w:rsidP="000D0C13">
      <w:pPr>
        <w:pStyle w:val="code"/>
        <w:rPr>
          <w:sz w:val="18"/>
          <w:szCs w:val="18"/>
        </w:rPr>
      </w:pPr>
      <w:r w:rsidRPr="1C40C9D2">
        <w:rPr>
          <w:sz w:val="18"/>
          <w:szCs w:val="18"/>
        </w:rPr>
        <w:t>Examples:   POWERCFG /SRUMUTIL /OUTPUT "srumdbout.xml" /XML</w:t>
      </w:r>
    </w:p>
    <w:p w14:paraId="623AF821" w14:textId="77777777" w:rsidR="00A92042" w:rsidRPr="007F48FD" w:rsidRDefault="00A92042" w:rsidP="00A92042">
      <w:pPr>
        <w:ind w:left="360" w:firstLine="360"/>
        <w:rPr>
          <w:i/>
          <w:iCs/>
          <w:sz w:val="18"/>
          <w:szCs w:val="18"/>
        </w:rPr>
      </w:pPr>
    </w:p>
    <w:p w14:paraId="79EFA282" w14:textId="64F0A50D" w:rsidR="008A1742" w:rsidRPr="00AE3859" w:rsidRDefault="1C40C9D2" w:rsidP="00246730">
      <w:pPr>
        <w:pStyle w:val="Heading2"/>
      </w:pPr>
      <w:bookmarkStart w:id="19" w:name="_Toc412194464"/>
      <w:r>
        <w:t>Step 2 – Output SRUM data to CSV format</w:t>
      </w:r>
      <w:bookmarkEnd w:id="19"/>
    </w:p>
    <w:p w14:paraId="688971B8" w14:textId="2366D6DB" w:rsidR="007F48FD" w:rsidRPr="00CF3206" w:rsidRDefault="1C40C9D2" w:rsidP="1C40C9D2">
      <w:pPr>
        <w:pStyle w:val="ListParagraph"/>
        <w:numPr>
          <w:ilvl w:val="0"/>
          <w:numId w:val="6"/>
        </w:numPr>
        <w:rPr>
          <w:i/>
          <w:iCs/>
        </w:rPr>
      </w:pPr>
      <w:r>
        <w:t>Using the same elevated command prompt, output the Energy Estimation Engine data to a CSV file by running the following command: “</w:t>
      </w:r>
      <w:r w:rsidRPr="1C40C9D2">
        <w:rPr>
          <w:b/>
          <w:bCs/>
        </w:rPr>
        <w:t>powercfg /srumutil /output E3-log.csv</w:t>
      </w:r>
      <w:r>
        <w:t>”</w:t>
      </w:r>
    </w:p>
    <w:p w14:paraId="3EE945BB" w14:textId="379F2217" w:rsidR="00574609" w:rsidRDefault="00E5697C" w:rsidP="00CF3206">
      <w:pPr>
        <w:pStyle w:val="ListParagraph"/>
        <w:ind w:left="555"/>
        <w:rPr>
          <w:i/>
          <w:shd w:val="pct15" w:color="auto" w:fill="FFFFFF"/>
        </w:rPr>
      </w:pPr>
      <w:r>
        <w:rPr>
          <w:i/>
          <w:noProof/>
        </w:rPr>
        <mc:AlternateContent>
          <mc:Choice Requires="wps">
            <w:drawing>
              <wp:anchor distT="0" distB="0" distL="114300" distR="114300" simplePos="0" relativeHeight="251658245" behindDoc="0" locked="0" layoutInCell="1" allowOverlap="1" wp14:anchorId="719975B3" wp14:editId="726CFE78">
                <wp:simplePos x="0" y="0"/>
                <wp:positionH relativeFrom="column">
                  <wp:posOffset>645470</wp:posOffset>
                </wp:positionH>
                <wp:positionV relativeFrom="paragraph">
                  <wp:posOffset>373380</wp:posOffset>
                </wp:positionV>
                <wp:extent cx="1490277" cy="119691"/>
                <wp:effectExtent l="0" t="0" r="15240" b="13970"/>
                <wp:wrapNone/>
                <wp:docPr id="27" name="Rectangle: Rounded Corners 27"/>
                <wp:cNvGraphicFramePr/>
                <a:graphic xmlns:a="http://schemas.openxmlformats.org/drawingml/2006/main">
                  <a:graphicData uri="http://schemas.microsoft.com/office/word/2010/wordprocessingShape">
                    <wps:wsp>
                      <wps:cNvSpPr/>
                      <wps:spPr>
                        <a:xfrm>
                          <a:off x="0" y="0"/>
                          <a:ext cx="1490277" cy="11969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73971244">
              <v:roundrect id="Rectangle: Rounded Corners 27" style="position:absolute;margin-left:50.8pt;margin-top:29.4pt;width:117.35pt;height:9.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1EBA80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">
                <v:stroke joinstyle="miter"/>
              </v:roundrect>
            </w:pict>
          </mc:Fallback>
        </mc:AlternateContent>
      </w:r>
      <w:r w:rsidR="00CF3206">
        <w:rPr>
          <w:noProof/>
        </w:rPr>
        <w:drawing>
          <wp:inline distT="0" distB="0" distL="0" distR="0" wp14:anchorId="7D38DE71" wp14:editId="0FD86D67">
            <wp:extent cx="2011680" cy="1446444"/>
            <wp:effectExtent l="152400" t="152400" r="369570" b="3638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4513" cy="14556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EEBAAA6" w14:textId="20513BCB" w:rsidR="001B258A" w:rsidRPr="001B258A" w:rsidRDefault="1C40C9D2" w:rsidP="1C40C9D2">
      <w:pPr>
        <w:pStyle w:val="ListParagraph"/>
        <w:numPr>
          <w:ilvl w:val="0"/>
          <w:numId w:val="6"/>
        </w:numPr>
        <w:rPr>
          <w:i/>
          <w:iCs/>
        </w:rPr>
      </w:pPr>
      <w:r>
        <w:t>Generate an Energy Estimation Engine log formatted in XML by running the following command: “</w:t>
      </w:r>
      <w:r w:rsidRPr="1C40C9D2">
        <w:rPr>
          <w:b/>
          <w:bCs/>
        </w:rPr>
        <w:t>powercfg /srumutil /xml /output E3-log.xml</w:t>
      </w:r>
      <w:r>
        <w:t>”</w:t>
      </w:r>
    </w:p>
    <w:p w14:paraId="20D43F99" w14:textId="77777777" w:rsidR="000D0C13" w:rsidRDefault="000D0C13">
      <w:pPr>
        <w:rPr>
          <w:rFonts w:asciiTheme="majorHAnsi" w:eastAsiaTheme="majorEastAsia" w:hAnsiTheme="majorHAnsi" w:cstheme="majorBidi"/>
          <w:b/>
          <w:sz w:val="32"/>
          <w:szCs w:val="32"/>
        </w:rPr>
      </w:pPr>
      <w:bookmarkStart w:id="20" w:name="_Toc412194466"/>
      <w:r>
        <w:br w:type="page"/>
      </w:r>
    </w:p>
    <w:p w14:paraId="1E7DACAF" w14:textId="6FBC2B41" w:rsidR="00F27C54" w:rsidRPr="000A0EF2" w:rsidRDefault="1C40C9D2" w:rsidP="000E3B8D">
      <w:pPr>
        <w:pStyle w:val="Heading1"/>
      </w:pPr>
      <w:bookmarkStart w:id="21" w:name="_Toc527031436"/>
      <w:r>
        <w:lastRenderedPageBreak/>
        <w:t xml:space="preserve">Exercise 3B – Visualizing Energy Estimation Engine data in </w:t>
      </w:r>
      <w:bookmarkEnd w:id="20"/>
      <w:r w:rsidR="003B33BD">
        <w:t>PowerView</w:t>
      </w:r>
      <w:bookmarkEnd w:id="21"/>
    </w:p>
    <w:p w14:paraId="26EBFDD7" w14:textId="28B8B718" w:rsidR="0009155D" w:rsidRDefault="1C40C9D2" w:rsidP="00F27C54">
      <w:r w:rsidRPr="003B05A9">
        <w:rPr>
          <w:b/>
        </w:rPr>
        <w:t>Estimated Time</w:t>
      </w:r>
      <w:r>
        <w:t>: 15 minutes</w:t>
      </w:r>
      <w:r w:rsidR="7CAEADF1">
        <w:br/>
      </w:r>
      <w:r w:rsidRPr="003B05A9">
        <w:rPr>
          <w:b/>
        </w:rPr>
        <w:t>Level</w:t>
      </w:r>
      <w:r>
        <w:t xml:space="preserve">: </w:t>
      </w:r>
      <w:r w:rsidR="00673B45">
        <w:t>3</w:t>
      </w:r>
      <w:r>
        <w:t>00</w:t>
      </w:r>
    </w:p>
    <w:p w14:paraId="77E74604" w14:textId="44E1DE8F" w:rsidR="003A52E9" w:rsidRPr="00A43F48" w:rsidRDefault="1C40C9D2" w:rsidP="00E5697C">
      <w:pPr>
        <w:pStyle w:val="CommentText"/>
      </w:pPr>
      <w:r w:rsidRPr="1C40C9D2">
        <w:rPr>
          <w:sz w:val="22"/>
          <w:szCs w:val="22"/>
        </w:rPr>
        <w:t xml:space="preserve">In this exercise, you will learn how to visualize energy data collected in the previous exercise using </w:t>
      </w:r>
      <w:r w:rsidR="005F112D">
        <w:rPr>
          <w:sz w:val="22"/>
          <w:szCs w:val="22"/>
        </w:rPr>
        <w:t>PowerView</w:t>
      </w:r>
      <w:r w:rsidRPr="1C40C9D2">
        <w:rPr>
          <w:sz w:val="22"/>
          <w:szCs w:val="22"/>
        </w:rPr>
        <w:t>.  A variation of this exercise can be viewed in this online training video:</w:t>
      </w:r>
      <w:r w:rsidRPr="1C40C9D2">
        <w:rPr>
          <w:sz w:val="16"/>
          <w:szCs w:val="16"/>
        </w:rPr>
        <w:t xml:space="preserve"> </w:t>
      </w:r>
      <w:hyperlink r:id="rId55">
        <w:r w:rsidRPr="1C40C9D2">
          <w:rPr>
            <w:rStyle w:val="Hyperlink"/>
          </w:rPr>
          <w:t>https://aka.ms/DefragTools-E3</w:t>
        </w:r>
      </w:hyperlink>
      <w:r>
        <w:t xml:space="preserve"> </w:t>
      </w:r>
      <w:r w:rsidRPr="1C40C9D2">
        <w:rPr>
          <w:sz w:val="22"/>
          <w:szCs w:val="22"/>
        </w:rPr>
        <w:t xml:space="preserve"> Before jumping into pivot tables, we’ll review the meaning of the columns in the E3 logs.  </w:t>
      </w:r>
    </w:p>
    <w:p w14:paraId="7BD097C7" w14:textId="77777777" w:rsidR="00CF3206" w:rsidRPr="00AE3859" w:rsidRDefault="1C40C9D2" w:rsidP="00CF3206">
      <w:pPr>
        <w:pStyle w:val="Heading2"/>
      </w:pPr>
      <w:bookmarkStart w:id="22" w:name="_Toc412194465"/>
      <w:r>
        <w:t>Step 1 – Understanding the meaning of E3 Logs</w:t>
      </w:r>
      <w:bookmarkEnd w:id="22"/>
    </w:p>
    <w:p w14:paraId="0C5B9D8A" w14:textId="2773F580" w:rsidR="00CF3206" w:rsidRDefault="1C40C9D2" w:rsidP="00FE6D3D">
      <w:pPr>
        <w:pStyle w:val="ListParagraph"/>
        <w:numPr>
          <w:ilvl w:val="0"/>
          <w:numId w:val="8"/>
        </w:numPr>
      </w:pPr>
      <w:r>
        <w:t xml:space="preserve">The E3 SRUMUtil data provides the estimated energy usage per application/process per component. The unit of the reported energy is in milli-joules, which is equal to (seconds * milli-watts). Each log includes </w:t>
      </w:r>
      <w:r w:rsidR="00AB532A">
        <w:t>a</w:t>
      </w:r>
      <w:r w:rsidR="00450100">
        <w:t xml:space="preserve"> large number of </w:t>
      </w:r>
      <w:r>
        <w:t>fields</w:t>
      </w:r>
      <w:r w:rsidR="003B05A9">
        <w:t>.</w:t>
      </w:r>
    </w:p>
    <w:p w14:paraId="2FD3A372" w14:textId="382EBE3A" w:rsidR="00450100" w:rsidRDefault="00450100" w:rsidP="00450100">
      <w:pPr>
        <w:pStyle w:val="Notes"/>
      </w:pPr>
      <w:r>
        <w:t>For a definition of all E3 log fields, refer to Annex II</w:t>
      </w:r>
    </w:p>
    <w:p w14:paraId="74448452" w14:textId="77777777" w:rsidR="00450100" w:rsidRPr="00450100" w:rsidRDefault="00450100" w:rsidP="00450100"/>
    <w:p w14:paraId="3C855F9D" w14:textId="20C1F7BC" w:rsidR="001F0791" w:rsidRDefault="1C40C9D2" w:rsidP="00FE6D3D">
      <w:pPr>
        <w:pStyle w:val="ListParagraph"/>
        <w:numPr>
          <w:ilvl w:val="0"/>
          <w:numId w:val="8"/>
        </w:numPr>
      </w:pPr>
      <w:r>
        <w:t>A common question is what’s the difference between software estimation and hardware measurements?  The following table calls out the approximate difference:</w:t>
      </w:r>
      <w:r w:rsidR="7CAEADF1">
        <w:br/>
      </w:r>
    </w:p>
    <w:tbl>
      <w:tblPr>
        <w:tblStyle w:val="TableGrid"/>
        <w:tblW w:w="0" w:type="auto"/>
        <w:tblInd w:w="1075" w:type="dxa"/>
        <w:tblLook w:val="04A0" w:firstRow="1" w:lastRow="0" w:firstColumn="1" w:lastColumn="0" w:noHBand="0" w:noVBand="1"/>
      </w:tblPr>
      <w:tblGrid>
        <w:gridCol w:w="2790"/>
        <w:gridCol w:w="1260"/>
        <w:gridCol w:w="1260"/>
        <w:gridCol w:w="1530"/>
        <w:gridCol w:w="1435"/>
      </w:tblGrid>
      <w:tr w:rsidR="004557CE" w14:paraId="4C6E6175" w14:textId="77777777" w:rsidTr="1C40C9D2">
        <w:tc>
          <w:tcPr>
            <w:tcW w:w="2790" w:type="dxa"/>
            <w:vMerge w:val="restart"/>
            <w:shd w:val="clear" w:color="auto" w:fill="9CC2E5" w:themeFill="accent1" w:themeFillTint="99"/>
            <w:vAlign w:val="center"/>
          </w:tcPr>
          <w:p w14:paraId="30C87F5C" w14:textId="3E9503D1" w:rsidR="004557CE" w:rsidRDefault="1C40C9D2" w:rsidP="00E05C43">
            <w:pPr>
              <w:pStyle w:val="ListParagraph"/>
              <w:ind w:left="0"/>
              <w:jc w:val="center"/>
            </w:pPr>
            <w:r>
              <w:t>E3 Configuration</w:t>
            </w:r>
          </w:p>
        </w:tc>
        <w:tc>
          <w:tcPr>
            <w:tcW w:w="5485" w:type="dxa"/>
            <w:gridSpan w:val="4"/>
            <w:shd w:val="clear" w:color="auto" w:fill="9CC2E5" w:themeFill="accent1" w:themeFillTint="99"/>
          </w:tcPr>
          <w:p w14:paraId="6487E523" w14:textId="7EB1A8BB" w:rsidR="004557CE" w:rsidRDefault="1C40C9D2" w:rsidP="00E05C43">
            <w:pPr>
              <w:pStyle w:val="ListParagraph"/>
              <w:ind w:left="0"/>
              <w:jc w:val="center"/>
            </w:pPr>
            <w:r w:rsidRPr="1C40C9D2">
              <w:rPr>
                <w:sz w:val="28"/>
                <w:szCs w:val="28"/>
              </w:rPr>
              <w:t>Approximate accuracy per E3 power model</w:t>
            </w:r>
          </w:p>
        </w:tc>
      </w:tr>
      <w:tr w:rsidR="004557CE" w14:paraId="7BFD0875" w14:textId="77777777" w:rsidTr="1C40C9D2">
        <w:tc>
          <w:tcPr>
            <w:tcW w:w="2790" w:type="dxa"/>
            <w:vMerge/>
            <w:shd w:val="clear" w:color="auto" w:fill="DEEAF6" w:themeFill="accent1" w:themeFillTint="33"/>
          </w:tcPr>
          <w:p w14:paraId="419D9501" w14:textId="77777777" w:rsidR="004557CE" w:rsidRDefault="004557CE" w:rsidP="00B4423A">
            <w:pPr>
              <w:pStyle w:val="ListParagraph"/>
              <w:ind w:left="0"/>
            </w:pPr>
          </w:p>
        </w:tc>
        <w:tc>
          <w:tcPr>
            <w:tcW w:w="1260" w:type="dxa"/>
            <w:shd w:val="clear" w:color="auto" w:fill="DEEAF6" w:themeFill="accent1" w:themeFillTint="33"/>
          </w:tcPr>
          <w:p w14:paraId="556A167D" w14:textId="380648ED" w:rsidR="004557CE" w:rsidRPr="004557CE" w:rsidRDefault="1C40C9D2" w:rsidP="1C40C9D2">
            <w:pPr>
              <w:pStyle w:val="ListParagraph"/>
              <w:ind w:left="0"/>
              <w:jc w:val="center"/>
              <w:rPr>
                <w:b/>
                <w:bCs/>
              </w:rPr>
            </w:pPr>
            <w:r w:rsidRPr="1C40C9D2">
              <w:rPr>
                <w:b/>
                <w:bCs/>
              </w:rPr>
              <w:t>CPU</w:t>
            </w:r>
          </w:p>
        </w:tc>
        <w:tc>
          <w:tcPr>
            <w:tcW w:w="1260" w:type="dxa"/>
            <w:shd w:val="clear" w:color="auto" w:fill="DEEAF6" w:themeFill="accent1" w:themeFillTint="33"/>
          </w:tcPr>
          <w:p w14:paraId="61ED8C0E" w14:textId="41D7DBA3" w:rsidR="004557CE" w:rsidRPr="004557CE" w:rsidRDefault="1C40C9D2" w:rsidP="1C40C9D2">
            <w:pPr>
              <w:pStyle w:val="ListParagraph"/>
              <w:ind w:left="0"/>
              <w:jc w:val="center"/>
              <w:rPr>
                <w:b/>
                <w:bCs/>
              </w:rPr>
            </w:pPr>
            <w:r w:rsidRPr="1C40C9D2">
              <w:rPr>
                <w:b/>
                <w:bCs/>
              </w:rPr>
              <w:t>Disk</w:t>
            </w:r>
          </w:p>
        </w:tc>
        <w:tc>
          <w:tcPr>
            <w:tcW w:w="1530" w:type="dxa"/>
            <w:shd w:val="clear" w:color="auto" w:fill="DEEAF6" w:themeFill="accent1" w:themeFillTint="33"/>
          </w:tcPr>
          <w:p w14:paraId="7122DC56" w14:textId="5C9FA6AF" w:rsidR="004557CE" w:rsidRPr="004557CE" w:rsidRDefault="1C40C9D2" w:rsidP="1C40C9D2">
            <w:pPr>
              <w:pStyle w:val="ListParagraph"/>
              <w:ind w:left="0"/>
              <w:jc w:val="center"/>
              <w:rPr>
                <w:b/>
                <w:bCs/>
              </w:rPr>
            </w:pPr>
            <w:r w:rsidRPr="1C40C9D2">
              <w:rPr>
                <w:b/>
                <w:bCs/>
              </w:rPr>
              <w:t>Display</w:t>
            </w:r>
          </w:p>
        </w:tc>
        <w:tc>
          <w:tcPr>
            <w:tcW w:w="1435" w:type="dxa"/>
            <w:shd w:val="clear" w:color="auto" w:fill="DEEAF6" w:themeFill="accent1" w:themeFillTint="33"/>
          </w:tcPr>
          <w:p w14:paraId="616BB49E" w14:textId="14D0DE9D" w:rsidR="004557CE" w:rsidRPr="004557CE" w:rsidRDefault="1C40C9D2" w:rsidP="1C40C9D2">
            <w:pPr>
              <w:pStyle w:val="ListParagraph"/>
              <w:ind w:left="0"/>
              <w:jc w:val="center"/>
              <w:rPr>
                <w:b/>
                <w:bCs/>
              </w:rPr>
            </w:pPr>
            <w:r w:rsidRPr="1C40C9D2">
              <w:rPr>
                <w:b/>
                <w:bCs/>
              </w:rPr>
              <w:t>Network</w:t>
            </w:r>
          </w:p>
        </w:tc>
      </w:tr>
      <w:tr w:rsidR="004557CE" w14:paraId="1AF54D72" w14:textId="77777777" w:rsidTr="1C40C9D2">
        <w:tc>
          <w:tcPr>
            <w:tcW w:w="2790" w:type="dxa"/>
            <w:shd w:val="clear" w:color="auto" w:fill="DEEAF6" w:themeFill="accent1" w:themeFillTint="33"/>
          </w:tcPr>
          <w:p w14:paraId="353A6265" w14:textId="4B6BD5D4" w:rsidR="00FE3034" w:rsidRPr="004557CE" w:rsidRDefault="1C40C9D2" w:rsidP="00B4423A">
            <w:pPr>
              <w:pStyle w:val="ListParagraph"/>
              <w:ind w:left="0"/>
            </w:pPr>
            <w:r>
              <w:t>Software Estimation *</w:t>
            </w:r>
          </w:p>
        </w:tc>
        <w:tc>
          <w:tcPr>
            <w:tcW w:w="1260" w:type="dxa"/>
            <w:tcBorders>
              <w:bottom w:val="single" w:sz="4" w:space="0" w:color="auto"/>
            </w:tcBorders>
            <w:shd w:val="clear" w:color="auto" w:fill="FFFF00"/>
          </w:tcPr>
          <w:p w14:paraId="1BDD9A21" w14:textId="0089B74E" w:rsidR="00FE3034" w:rsidRDefault="1C40C9D2" w:rsidP="00E05C43">
            <w:pPr>
              <w:pStyle w:val="ListParagraph"/>
              <w:ind w:left="0"/>
              <w:jc w:val="center"/>
            </w:pPr>
            <w:r>
              <w:t>89% ***</w:t>
            </w:r>
          </w:p>
        </w:tc>
        <w:tc>
          <w:tcPr>
            <w:tcW w:w="1260" w:type="dxa"/>
            <w:tcBorders>
              <w:bottom w:val="single" w:sz="4" w:space="0" w:color="auto"/>
            </w:tcBorders>
            <w:shd w:val="clear" w:color="auto" w:fill="FF0000"/>
          </w:tcPr>
          <w:p w14:paraId="1F6EAADF" w14:textId="356F9365" w:rsidR="00FE3034" w:rsidRDefault="1C40C9D2" w:rsidP="00E05C43">
            <w:pPr>
              <w:pStyle w:val="ListParagraph"/>
              <w:ind w:left="0"/>
              <w:jc w:val="center"/>
            </w:pPr>
            <w:r>
              <w:t>&lt;70%</w:t>
            </w:r>
          </w:p>
        </w:tc>
        <w:tc>
          <w:tcPr>
            <w:tcW w:w="1530" w:type="dxa"/>
            <w:tcBorders>
              <w:bottom w:val="single" w:sz="4" w:space="0" w:color="auto"/>
            </w:tcBorders>
            <w:shd w:val="clear" w:color="auto" w:fill="FF0000"/>
          </w:tcPr>
          <w:p w14:paraId="739E0067" w14:textId="0BA103EF" w:rsidR="00FE3034" w:rsidRDefault="1C40C9D2" w:rsidP="00E05C43">
            <w:pPr>
              <w:pStyle w:val="ListParagraph"/>
              <w:ind w:left="0"/>
              <w:jc w:val="center"/>
            </w:pPr>
            <w:r>
              <w:t>&lt;70%</w:t>
            </w:r>
          </w:p>
        </w:tc>
        <w:tc>
          <w:tcPr>
            <w:tcW w:w="1435" w:type="dxa"/>
            <w:tcBorders>
              <w:bottom w:val="single" w:sz="4" w:space="0" w:color="auto"/>
            </w:tcBorders>
            <w:shd w:val="clear" w:color="auto" w:fill="FF0000"/>
          </w:tcPr>
          <w:p w14:paraId="0F8275FE" w14:textId="3B2095C2" w:rsidR="00FE3034" w:rsidRDefault="1C40C9D2" w:rsidP="00E05C43">
            <w:pPr>
              <w:pStyle w:val="ListParagraph"/>
              <w:ind w:left="0"/>
              <w:jc w:val="center"/>
            </w:pPr>
            <w:r>
              <w:t>&lt;70%</w:t>
            </w:r>
          </w:p>
        </w:tc>
      </w:tr>
      <w:tr w:rsidR="00E27BCC" w14:paraId="26A1DBFB" w14:textId="77777777" w:rsidTr="1C40C9D2">
        <w:tc>
          <w:tcPr>
            <w:tcW w:w="2790" w:type="dxa"/>
            <w:shd w:val="clear" w:color="auto" w:fill="DEEAF6" w:themeFill="accent1" w:themeFillTint="33"/>
          </w:tcPr>
          <w:p w14:paraId="12C9D0EA" w14:textId="23DE8150" w:rsidR="00FE3034" w:rsidRPr="004557CE" w:rsidRDefault="1C40C9D2" w:rsidP="00B4423A">
            <w:pPr>
              <w:pStyle w:val="ListParagraph"/>
              <w:ind w:left="0"/>
            </w:pPr>
            <w:r>
              <w:t>Hardware Measurement **</w:t>
            </w:r>
          </w:p>
        </w:tc>
        <w:tc>
          <w:tcPr>
            <w:tcW w:w="1260" w:type="dxa"/>
            <w:shd w:val="clear" w:color="auto" w:fill="538135" w:themeFill="accent6" w:themeFillShade="BF"/>
          </w:tcPr>
          <w:p w14:paraId="63606C3C" w14:textId="47842ED9" w:rsidR="00FE3034" w:rsidRDefault="1C40C9D2" w:rsidP="00E05C43">
            <w:pPr>
              <w:pStyle w:val="ListParagraph"/>
              <w:ind w:left="0"/>
              <w:jc w:val="center"/>
            </w:pPr>
            <w:r>
              <w:t>&gt;98%</w:t>
            </w:r>
          </w:p>
        </w:tc>
        <w:tc>
          <w:tcPr>
            <w:tcW w:w="1260" w:type="dxa"/>
            <w:shd w:val="clear" w:color="auto" w:fill="538135" w:themeFill="accent6" w:themeFillShade="BF"/>
          </w:tcPr>
          <w:p w14:paraId="052521BA" w14:textId="21E0C8CD" w:rsidR="00FE3034" w:rsidRDefault="1C40C9D2" w:rsidP="00E05C43">
            <w:pPr>
              <w:pStyle w:val="ListParagraph"/>
              <w:ind w:left="0"/>
              <w:jc w:val="center"/>
            </w:pPr>
            <w:r>
              <w:t>&gt;98%</w:t>
            </w:r>
          </w:p>
        </w:tc>
        <w:tc>
          <w:tcPr>
            <w:tcW w:w="1530" w:type="dxa"/>
            <w:shd w:val="clear" w:color="auto" w:fill="538135" w:themeFill="accent6" w:themeFillShade="BF"/>
          </w:tcPr>
          <w:p w14:paraId="7C8B8D92" w14:textId="3B1EA65B" w:rsidR="00FE3034" w:rsidRDefault="1C40C9D2" w:rsidP="00E05C43">
            <w:pPr>
              <w:pStyle w:val="ListParagraph"/>
              <w:ind w:left="0"/>
              <w:jc w:val="center"/>
            </w:pPr>
            <w:r>
              <w:t>&gt;98%</w:t>
            </w:r>
          </w:p>
        </w:tc>
        <w:tc>
          <w:tcPr>
            <w:tcW w:w="1435" w:type="dxa"/>
            <w:shd w:val="clear" w:color="auto" w:fill="538135" w:themeFill="accent6" w:themeFillShade="BF"/>
          </w:tcPr>
          <w:p w14:paraId="10C3124D" w14:textId="0291A608" w:rsidR="00FE3034" w:rsidRDefault="1C40C9D2" w:rsidP="00E05C43">
            <w:pPr>
              <w:pStyle w:val="ListParagraph"/>
              <w:ind w:left="0"/>
              <w:jc w:val="center"/>
            </w:pPr>
            <w:r>
              <w:t>&gt;98%</w:t>
            </w:r>
          </w:p>
        </w:tc>
      </w:tr>
    </w:tbl>
    <w:p w14:paraId="467A7A59" w14:textId="6D059394" w:rsidR="001F0791" w:rsidRDefault="001F0791" w:rsidP="00BD0872"/>
    <w:p w14:paraId="7E2B9B06" w14:textId="308ADF25" w:rsidR="001F0791" w:rsidRDefault="001F0791" w:rsidP="00133182">
      <w:pPr>
        <w:ind w:left="360"/>
      </w:pPr>
      <w:r>
        <w:t xml:space="preserve">* Actual accuracy </w:t>
      </w:r>
      <w:r w:rsidR="005D2B7B">
        <w:t xml:space="preserve">of the software estimation code path </w:t>
      </w:r>
      <w:r>
        <w:t xml:space="preserve">varies depending on how different the hardware power characteristics are from </w:t>
      </w:r>
      <w:r w:rsidR="002F2442">
        <w:t>a</w:t>
      </w:r>
      <w:r>
        <w:t xml:space="preserve"> device Microsoft used to generate the default </w:t>
      </w:r>
      <w:r w:rsidR="006C435D">
        <w:t xml:space="preserve">inbox </w:t>
      </w:r>
      <w:r>
        <w:t>power profiles</w:t>
      </w:r>
      <w:r w:rsidR="00A73690">
        <w:t>.</w:t>
      </w:r>
    </w:p>
    <w:p w14:paraId="63FDD91C" w14:textId="04CE0857" w:rsidR="001F0791" w:rsidRDefault="001F0791" w:rsidP="00133182">
      <w:pPr>
        <w:ind w:left="360"/>
      </w:pPr>
      <w:r>
        <w:t>** Hardware based power monitoring chips can be included in pre-production and retail devices</w:t>
      </w:r>
      <w:r w:rsidR="00A73690">
        <w:t>.</w:t>
      </w:r>
    </w:p>
    <w:p w14:paraId="30ED5AA5" w14:textId="19766AD7" w:rsidR="00E27BCC" w:rsidRDefault="00E27BCC" w:rsidP="00133182">
      <w:pPr>
        <w:ind w:left="360"/>
      </w:pPr>
      <w:r>
        <w:t xml:space="preserve">*** This </w:t>
      </w:r>
      <w:r w:rsidR="00A73690">
        <w:t>varies from processor to processor, but the 89% value is based on energy data reported by Intel MSRs on recent Intel chipsets.</w:t>
      </w:r>
    </w:p>
    <w:p w14:paraId="50F07BE9" w14:textId="0395220C" w:rsidR="001F0791" w:rsidRDefault="001F0791" w:rsidP="00133182">
      <w:pPr>
        <w:ind w:left="360"/>
      </w:pPr>
      <w:r>
        <w:t>Note: the accuracy data above is specific to screen-on scenarios</w:t>
      </w:r>
      <w:r w:rsidR="00A73690">
        <w:t>.</w:t>
      </w:r>
    </w:p>
    <w:p w14:paraId="0B47DB56" w14:textId="77777777" w:rsidR="00450100" w:rsidRDefault="00450100" w:rsidP="00133182">
      <w:pPr>
        <w:ind w:left="360"/>
      </w:pPr>
    </w:p>
    <w:p w14:paraId="1F55C4CE" w14:textId="6DC77FFC" w:rsidR="001F0791" w:rsidRDefault="1C40C9D2" w:rsidP="001F0791">
      <w:pPr>
        <w:pStyle w:val="Heading2"/>
      </w:pPr>
      <w:r>
        <w:t>Step 2 – Listing the top processes/Power Rails Consuming energy</w:t>
      </w:r>
    </w:p>
    <w:p w14:paraId="461CCD45" w14:textId="62A307E1" w:rsidR="00722B19" w:rsidRDefault="00722B19" w:rsidP="00EB3EC4">
      <w:pPr>
        <w:pStyle w:val="ListParagraph"/>
        <w:numPr>
          <w:ilvl w:val="0"/>
          <w:numId w:val="12"/>
        </w:numPr>
      </w:pPr>
      <w:r>
        <w:t xml:space="preserve">Open </w:t>
      </w:r>
      <w:r w:rsidRPr="00ED0DC6">
        <w:rPr>
          <w:b/>
        </w:rPr>
        <w:t>PowerView</w:t>
      </w:r>
      <w:r>
        <w:t xml:space="preserve"> from the Start menu</w:t>
      </w:r>
    </w:p>
    <w:p w14:paraId="57556FAD" w14:textId="5EF82B43" w:rsidR="005A280F" w:rsidRDefault="1C40C9D2" w:rsidP="00EB3EC4">
      <w:pPr>
        <w:pStyle w:val="ListParagraph"/>
        <w:numPr>
          <w:ilvl w:val="0"/>
          <w:numId w:val="12"/>
        </w:numPr>
      </w:pPr>
      <w:r>
        <w:t xml:space="preserve">Open </w:t>
      </w:r>
      <w:r w:rsidRPr="1C40C9D2">
        <w:rPr>
          <w:b/>
          <w:bCs/>
        </w:rPr>
        <w:t xml:space="preserve">E3-log.csv </w:t>
      </w:r>
      <w:r w:rsidR="00ED0DC6" w:rsidRPr="002227C2">
        <w:rPr>
          <w:bCs/>
        </w:rPr>
        <w:t xml:space="preserve">by clicking on </w:t>
      </w:r>
      <w:r w:rsidR="00EF7F34" w:rsidRPr="002227C2">
        <w:rPr>
          <w:bCs/>
        </w:rPr>
        <w:t>the</w:t>
      </w:r>
      <w:r w:rsidR="00EF7F34">
        <w:rPr>
          <w:b/>
          <w:bCs/>
        </w:rPr>
        <w:t xml:space="preserve"> “View” </w:t>
      </w:r>
      <w:r w:rsidR="00EF7F34" w:rsidRPr="002227C2">
        <w:rPr>
          <w:bCs/>
        </w:rPr>
        <w:t>button</w:t>
      </w:r>
      <w:r w:rsidR="7CAEADF1">
        <w:br/>
      </w:r>
      <w:r>
        <w:t>Note: A sample E3 log generated on a device with a hardware power meter is available in "C:\BatteryLife\EnergyEstimation\srumutil.csv"</w:t>
      </w:r>
    </w:p>
    <w:p w14:paraId="683766A8" w14:textId="7CD1C0DF" w:rsidR="00824CD9" w:rsidRDefault="00824CD9" w:rsidP="00EB3EC4">
      <w:pPr>
        <w:pStyle w:val="ListParagraph"/>
        <w:numPr>
          <w:ilvl w:val="0"/>
          <w:numId w:val="12"/>
        </w:numPr>
      </w:pPr>
      <w:r>
        <w:t>You now see the list of all processes sorted by total energy consumed</w:t>
      </w:r>
    </w:p>
    <w:p w14:paraId="15E12021" w14:textId="55762F36" w:rsidR="00552B68" w:rsidRDefault="00552B68" w:rsidP="00EB3EC4">
      <w:pPr>
        <w:pStyle w:val="ListParagraph"/>
        <w:numPr>
          <w:ilvl w:val="1"/>
          <w:numId w:val="12"/>
        </w:numPr>
      </w:pPr>
      <w:r>
        <w:t>Total %</w:t>
      </w:r>
      <w:r w:rsidR="0057337A">
        <w:t xml:space="preserve"> represents the percentage of total </w:t>
      </w:r>
      <w:r w:rsidR="00C107BC">
        <w:t xml:space="preserve">system </w:t>
      </w:r>
      <w:r w:rsidR="0057337A">
        <w:t>energy consumption attributed to the process</w:t>
      </w:r>
      <w:r w:rsidR="00401022">
        <w:t xml:space="preserve"> (e.g. 41.7 % of the total energy consumption was due to ZuneVideo)</w:t>
      </w:r>
    </w:p>
    <w:p w14:paraId="33011BDB" w14:textId="6D5EB2FC" w:rsidR="00552B68" w:rsidRDefault="00552B68" w:rsidP="00EB3EC4">
      <w:pPr>
        <w:pStyle w:val="ListParagraph"/>
        <w:numPr>
          <w:ilvl w:val="1"/>
          <w:numId w:val="12"/>
        </w:numPr>
      </w:pPr>
      <w:r>
        <w:lastRenderedPageBreak/>
        <w:t>Tier 1 %</w:t>
      </w:r>
      <w:r w:rsidR="00C107BC">
        <w:t xml:space="preserve"> represents </w:t>
      </w:r>
      <w:r w:rsidR="00897FD9">
        <w:t xml:space="preserve">the percentage of </w:t>
      </w:r>
      <w:r w:rsidR="00A03EF5">
        <w:t>process energy consumption attributed to the top power rail (e.g. 74.1% of the energy consumed by ZuneVideo was due to the display)</w:t>
      </w:r>
    </w:p>
    <w:p w14:paraId="01E167E5" w14:textId="6D8E580F" w:rsidR="00811254" w:rsidRPr="00A03EF5" w:rsidRDefault="00552B68" w:rsidP="00EB3EC4">
      <w:pPr>
        <w:pStyle w:val="ListParagraph"/>
        <w:numPr>
          <w:ilvl w:val="1"/>
          <w:numId w:val="12"/>
        </w:numPr>
      </w:pPr>
      <w:r>
        <w:t>Tier 2 %</w:t>
      </w:r>
      <w:r w:rsidR="00A03EF5" w:rsidRPr="00A03EF5">
        <w:t xml:space="preserve"> </w:t>
      </w:r>
      <w:r w:rsidR="00A03EF5">
        <w:t>represents the percentage of process energy consumption attributed to the second top power rail (e.g. 14.9% of the energy consumed by ZuneVideo was due to the network)</w:t>
      </w:r>
    </w:p>
    <w:p w14:paraId="5A9AC010" w14:textId="5EB635D3" w:rsidR="00811254" w:rsidRDefault="00811254" w:rsidP="00811254">
      <w:pPr>
        <w:rPr>
          <w:i/>
          <w:iCs/>
        </w:rPr>
      </w:pPr>
      <w:r>
        <w:rPr>
          <w:noProof/>
        </w:rPr>
        <w:drawing>
          <wp:inline distT="0" distB="0" distL="0" distR="0" wp14:anchorId="4B8C85FC" wp14:editId="43F72F7E">
            <wp:extent cx="5943600" cy="2009140"/>
            <wp:effectExtent l="0" t="0" r="0" b="0"/>
            <wp:docPr id="15297809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943600" cy="2009140"/>
                    </a:xfrm>
                    <a:prstGeom prst="rect">
                      <a:avLst/>
                    </a:prstGeom>
                  </pic:spPr>
                </pic:pic>
              </a:graphicData>
            </a:graphic>
          </wp:inline>
        </w:drawing>
      </w:r>
    </w:p>
    <w:p w14:paraId="0F3BD9B7" w14:textId="77777777" w:rsidR="00450100" w:rsidRPr="00811254" w:rsidRDefault="00450100" w:rsidP="00811254">
      <w:pPr>
        <w:rPr>
          <w:i/>
          <w:iCs/>
        </w:rPr>
      </w:pPr>
    </w:p>
    <w:p w14:paraId="0BCA8D8E" w14:textId="0B003390" w:rsidR="000604F6" w:rsidRDefault="1C40C9D2" w:rsidP="00276763">
      <w:pPr>
        <w:pStyle w:val="Heading2"/>
      </w:pPr>
      <w:r>
        <w:t>Step 3 – Visualizing Energy consumption per E3 Power Model</w:t>
      </w:r>
    </w:p>
    <w:p w14:paraId="21C6C580" w14:textId="3059441D" w:rsidR="007D688D" w:rsidRDefault="00DB0E5A" w:rsidP="00DA7B83">
      <w:pPr>
        <w:pStyle w:val="ListParagraph"/>
        <w:numPr>
          <w:ilvl w:val="0"/>
          <w:numId w:val="59"/>
        </w:numPr>
        <w:rPr>
          <w:lang w:eastAsia="ja-JP"/>
        </w:rPr>
      </w:pPr>
      <w:r>
        <w:rPr>
          <w:lang w:eastAsia="ja-JP"/>
        </w:rPr>
        <w:t xml:space="preserve">On the right side of the </w:t>
      </w:r>
      <w:r w:rsidR="00D279D1">
        <w:rPr>
          <w:lang w:eastAsia="ja-JP"/>
        </w:rPr>
        <w:t>PowerView UI, you can see the distribution of total energy consumed</w:t>
      </w:r>
      <w:r w:rsidR="00872209">
        <w:rPr>
          <w:lang w:eastAsia="ja-JP"/>
        </w:rPr>
        <w:t xml:space="preserve"> and segmented </w:t>
      </w:r>
      <w:r w:rsidR="00D279D1">
        <w:rPr>
          <w:lang w:eastAsia="ja-JP"/>
        </w:rPr>
        <w:t>by power rails</w:t>
      </w:r>
      <w:r w:rsidR="0062275E">
        <w:rPr>
          <w:lang w:eastAsia="ja-JP"/>
        </w:rPr>
        <w:t>.</w:t>
      </w:r>
    </w:p>
    <w:p w14:paraId="2CF966C2" w14:textId="2B1B051B" w:rsidR="00D279D1" w:rsidRDefault="00D279D1" w:rsidP="00DA7B83">
      <w:pPr>
        <w:pStyle w:val="ListParagraph"/>
        <w:numPr>
          <w:ilvl w:val="0"/>
          <w:numId w:val="59"/>
        </w:numPr>
        <w:rPr>
          <w:lang w:eastAsia="ja-JP"/>
        </w:rPr>
      </w:pPr>
      <w:r>
        <w:rPr>
          <w:lang w:eastAsia="ja-JP"/>
        </w:rPr>
        <w:t>Different views can be selected by clicking on Stacked, Bar or Time</w:t>
      </w:r>
      <w:r w:rsidR="0062275E">
        <w:rPr>
          <w:lang w:eastAsia="ja-JP"/>
        </w:rPr>
        <w:t>.</w:t>
      </w:r>
    </w:p>
    <w:p w14:paraId="642F5888" w14:textId="067E8150" w:rsidR="00DB0E5A" w:rsidRDefault="00062A97" w:rsidP="00DA7B83">
      <w:pPr>
        <w:pStyle w:val="ListParagraph"/>
        <w:numPr>
          <w:ilvl w:val="0"/>
          <w:numId w:val="59"/>
        </w:numPr>
        <w:rPr>
          <w:lang w:eastAsia="ja-JP"/>
        </w:rPr>
      </w:pPr>
      <w:r>
        <w:rPr>
          <w:lang w:eastAsia="ja-JP"/>
        </w:rPr>
        <w:t>In this example, you c</w:t>
      </w:r>
      <w:r w:rsidR="00872209">
        <w:rPr>
          <w:lang w:eastAsia="ja-JP"/>
        </w:rPr>
        <w:t xml:space="preserve">an see that Display, CPU and Network </w:t>
      </w:r>
      <w:r w:rsidR="00285926">
        <w:rPr>
          <w:lang w:eastAsia="ja-JP"/>
        </w:rPr>
        <w:t>are the top power rails where energy is consumed.</w:t>
      </w:r>
    </w:p>
    <w:p w14:paraId="45122BAF" w14:textId="0D31ED52" w:rsidR="00DB0E5A" w:rsidRPr="007D688D" w:rsidRDefault="00DB0E5A" w:rsidP="00A408FB">
      <w:pPr>
        <w:jc w:val="center"/>
        <w:rPr>
          <w:lang w:eastAsia="ja-JP"/>
        </w:rPr>
      </w:pPr>
      <w:r>
        <w:rPr>
          <w:noProof/>
        </w:rPr>
        <w:drawing>
          <wp:inline distT="0" distB="0" distL="0" distR="0" wp14:anchorId="4F6A0C60" wp14:editId="608665B1">
            <wp:extent cx="4422766" cy="2984422"/>
            <wp:effectExtent l="0" t="0" r="0" b="6985"/>
            <wp:docPr id="1645246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422766" cy="2984422"/>
                    </a:xfrm>
                    <a:prstGeom prst="rect">
                      <a:avLst/>
                    </a:prstGeom>
                  </pic:spPr>
                </pic:pic>
              </a:graphicData>
            </a:graphic>
          </wp:inline>
        </w:drawing>
      </w:r>
    </w:p>
    <w:p w14:paraId="351BCF6F" w14:textId="19C25C1D" w:rsidR="009D2394" w:rsidRDefault="1C40C9D2" w:rsidP="009D2394">
      <w:pPr>
        <w:pStyle w:val="Heading2"/>
      </w:pPr>
      <w:r>
        <w:lastRenderedPageBreak/>
        <w:t>Step 4 – Clearing the E3 SRUMUTIL database for test purposes</w:t>
      </w:r>
    </w:p>
    <w:p w14:paraId="3E5C6D9D" w14:textId="5F6497E4" w:rsidR="009D2394" w:rsidRDefault="1C40C9D2" w:rsidP="00EB3EC4">
      <w:pPr>
        <w:pStyle w:val="ListParagraph"/>
        <w:numPr>
          <w:ilvl w:val="0"/>
          <w:numId w:val="13"/>
        </w:numPr>
        <w:rPr>
          <w:lang w:val="en-CA"/>
        </w:rPr>
      </w:pPr>
      <w:r w:rsidRPr="1C40C9D2">
        <w:rPr>
          <w:lang w:val="en-CA"/>
        </w:rPr>
        <w:t>Partners interested in using the E3 data to track energy consumption from build to build or to compare setting A vs. B can clear the E3 data in order to start an energy efficiency workload in a controlled test environment.  The battery life assessments in the ADK use this technique to collect E3 logs.</w:t>
      </w:r>
    </w:p>
    <w:p w14:paraId="3806F754" w14:textId="0B20193F" w:rsidR="001B258A" w:rsidRPr="00A56668" w:rsidRDefault="1C40C9D2" w:rsidP="00EB3EC4">
      <w:pPr>
        <w:pStyle w:val="ListParagraph"/>
        <w:numPr>
          <w:ilvl w:val="0"/>
          <w:numId w:val="13"/>
        </w:numPr>
        <w:rPr>
          <w:lang w:val="en-CA"/>
        </w:rPr>
      </w:pPr>
      <w:r w:rsidRPr="1C40C9D2">
        <w:rPr>
          <w:lang w:val="en-CA"/>
        </w:rPr>
        <w:t>Launch an elevated command prompt and type the following commands:</w:t>
      </w:r>
      <w:r w:rsidR="7CAEADF1">
        <w:br/>
      </w:r>
      <w:r w:rsidRPr="1C40C9D2">
        <w:rPr>
          <w:i/>
          <w:iCs/>
          <w:lang w:val="en-CA"/>
        </w:rPr>
        <w:t>sc stop dps</w:t>
      </w:r>
      <w:r w:rsidR="7CAEADF1">
        <w:br/>
      </w:r>
      <w:r w:rsidRPr="1C40C9D2">
        <w:rPr>
          <w:i/>
          <w:iCs/>
          <w:lang w:val="en-CA"/>
        </w:rPr>
        <w:t>move /y %windir%\system32\sru\srudb.dat srudb.dat.bak</w:t>
      </w:r>
      <w:r w:rsidR="7CAEADF1">
        <w:br/>
      </w:r>
      <w:r w:rsidRPr="1C40C9D2">
        <w:rPr>
          <w:i/>
          <w:iCs/>
          <w:lang w:val="en-CA"/>
        </w:rPr>
        <w:t>sc start dps</w:t>
      </w:r>
    </w:p>
    <w:p w14:paraId="78F313C9" w14:textId="77777777" w:rsidR="00450100" w:rsidRDefault="00450100">
      <w:pPr>
        <w:rPr>
          <w:rFonts w:asciiTheme="majorHAnsi" w:eastAsiaTheme="majorEastAsia" w:hAnsiTheme="majorHAnsi" w:cstheme="majorBidi"/>
          <w:b/>
          <w:sz w:val="32"/>
          <w:szCs w:val="32"/>
        </w:rPr>
      </w:pPr>
      <w:bookmarkStart w:id="23" w:name="_Toc412194468"/>
      <w:r>
        <w:br w:type="page"/>
      </w:r>
    </w:p>
    <w:p w14:paraId="2FBBA671" w14:textId="061BF0D7" w:rsidR="008A1742" w:rsidRPr="008A1742" w:rsidRDefault="1C40C9D2" w:rsidP="000E3B8D">
      <w:pPr>
        <w:pStyle w:val="Heading1"/>
      </w:pPr>
      <w:bookmarkStart w:id="24" w:name="_Toc527031437"/>
      <w:r>
        <w:lastRenderedPageBreak/>
        <w:t>Exercise 3C – Collecting &amp; Visualizing Energy Estimation ETW events in WPA</w:t>
      </w:r>
      <w:bookmarkEnd w:id="23"/>
      <w:bookmarkEnd w:id="24"/>
    </w:p>
    <w:p w14:paraId="4CECFE8A" w14:textId="21C1098C" w:rsidR="008A1742" w:rsidRDefault="1C40C9D2" w:rsidP="008A1742">
      <w:r w:rsidRPr="00B325F4">
        <w:rPr>
          <w:b/>
        </w:rPr>
        <w:t>Estimated Tim</w:t>
      </w:r>
      <w:r>
        <w:t>e: 15 minutes</w:t>
      </w:r>
      <w:r w:rsidR="7CAEADF1">
        <w:br/>
      </w:r>
      <w:r w:rsidRPr="00B325F4">
        <w:rPr>
          <w:b/>
        </w:rPr>
        <w:t>Level</w:t>
      </w:r>
      <w:r>
        <w:t>: 300</w:t>
      </w:r>
    </w:p>
    <w:p w14:paraId="4A6C3160" w14:textId="77777777" w:rsidR="005C593A" w:rsidRDefault="1C40C9D2" w:rsidP="0092039B">
      <w:r>
        <w:t>The following ETW provider can also be used to collect Energy Estimation Engine data:</w:t>
      </w:r>
    </w:p>
    <w:p w14:paraId="36DB4A48" w14:textId="77777777" w:rsidR="005C593A" w:rsidRDefault="1C40C9D2" w:rsidP="005C593A">
      <w:pPr>
        <w:ind w:firstLine="720"/>
      </w:pPr>
      <w:r>
        <w:t>Microsoft-Windows-Energy-Estimation-Engine</w:t>
      </w:r>
    </w:p>
    <w:p w14:paraId="7AB214EB" w14:textId="1BB414D7" w:rsidR="007A4F4E" w:rsidRDefault="1C40C9D2" w:rsidP="0092039B">
      <w:r>
        <w:t>In contrast to PowerCfg /SRUMUTIL which queries the SRUM database for historical information, ETW providers log current energy information. By default, the Energy Estimation Engine ETW provider collects Energy Estimation Engine data once per minute.</w:t>
      </w:r>
    </w:p>
    <w:p w14:paraId="53230D61" w14:textId="1BB414D7" w:rsidR="0092039B" w:rsidRDefault="1C40C9D2">
      <w:pPr>
        <w:pStyle w:val="Heading2"/>
      </w:pPr>
      <w:bookmarkStart w:id="25" w:name="_Toc412194469"/>
      <w:r>
        <w:t>Step 1 - Collect an ETW trace using WPR</w:t>
      </w:r>
      <w:bookmarkEnd w:id="25"/>
    </w:p>
    <w:p w14:paraId="15CED6F8" w14:textId="77777777" w:rsidR="004D7244" w:rsidRDefault="1C40C9D2" w:rsidP="00DA7B83">
      <w:pPr>
        <w:pStyle w:val="ListParagraph"/>
        <w:numPr>
          <w:ilvl w:val="0"/>
          <w:numId w:val="35"/>
        </w:numPr>
      </w:pPr>
      <w:r>
        <w:t>From the start menu, type “</w:t>
      </w:r>
      <w:r w:rsidRPr="1C40C9D2">
        <w:rPr>
          <w:i/>
          <w:iCs/>
        </w:rPr>
        <w:t>Command Prompt</w:t>
      </w:r>
      <w:r>
        <w:t>”, right click and select “</w:t>
      </w:r>
      <w:r w:rsidRPr="1C40C9D2">
        <w:rPr>
          <w:i/>
          <w:iCs/>
        </w:rPr>
        <w:t>Run as administrator</w:t>
      </w:r>
      <w:r>
        <w:t>”.</w:t>
      </w:r>
    </w:p>
    <w:p w14:paraId="7C2A578F" w14:textId="5DD83A5B" w:rsidR="00716867" w:rsidRPr="008A2228" w:rsidRDefault="1C40C9D2" w:rsidP="00DA7B83">
      <w:pPr>
        <w:pStyle w:val="ListParagraph"/>
        <w:numPr>
          <w:ilvl w:val="0"/>
          <w:numId w:val="35"/>
        </w:numPr>
        <w:rPr>
          <w:i/>
          <w:iCs/>
        </w:rPr>
      </w:pPr>
      <w:r>
        <w:t>Run “</w:t>
      </w:r>
      <w:r w:rsidRPr="1C40C9D2">
        <w:rPr>
          <w:i/>
          <w:iCs/>
        </w:rPr>
        <w:t>cd /d C:\BatteryLife\EnergyEstimation</w:t>
      </w:r>
      <w:r>
        <w:t>”</w:t>
      </w:r>
    </w:p>
    <w:p w14:paraId="3A8CBC6C" w14:textId="17FA84CA" w:rsidR="00716867" w:rsidRDefault="1C40C9D2" w:rsidP="00DA7B83">
      <w:pPr>
        <w:pStyle w:val="ListParagraph"/>
        <w:numPr>
          <w:ilvl w:val="0"/>
          <w:numId w:val="35"/>
        </w:numPr>
        <w:rPr>
          <w:i/>
          <w:iCs/>
        </w:rPr>
      </w:pPr>
      <w:r w:rsidRPr="1C40C9D2">
        <w:rPr>
          <w:i/>
          <w:iCs/>
        </w:rPr>
        <w:t>wpr -cancel</w:t>
      </w:r>
    </w:p>
    <w:p w14:paraId="7269A29D" w14:textId="77777777" w:rsidR="00D978D2" w:rsidRDefault="1C40C9D2" w:rsidP="00DA7B83">
      <w:pPr>
        <w:pStyle w:val="ListParagraph"/>
        <w:numPr>
          <w:ilvl w:val="1"/>
          <w:numId w:val="35"/>
        </w:numPr>
        <w:rPr>
          <w:i/>
          <w:iCs/>
        </w:rPr>
      </w:pPr>
      <w:r w:rsidRPr="1C40C9D2">
        <w:rPr>
          <w:i/>
          <w:iCs/>
        </w:rPr>
        <w:t>Note: Ignore any errors that are returned by this command</w:t>
      </w:r>
    </w:p>
    <w:p w14:paraId="4EAFD5DB" w14:textId="517E737A" w:rsidR="00716867" w:rsidRDefault="1C40C9D2" w:rsidP="00DA7B83">
      <w:pPr>
        <w:pStyle w:val="ListParagraph"/>
        <w:numPr>
          <w:ilvl w:val="0"/>
          <w:numId w:val="35"/>
        </w:numPr>
        <w:rPr>
          <w:i/>
          <w:iCs/>
        </w:rPr>
      </w:pPr>
      <w:r w:rsidRPr="1C40C9D2">
        <w:rPr>
          <w:i/>
          <w:iCs/>
        </w:rPr>
        <w:t>wpr -start EnergyEstimationEngine.wprp -filemode</w:t>
      </w:r>
    </w:p>
    <w:p w14:paraId="0D8C05B2" w14:textId="0353E091" w:rsidR="00716867" w:rsidRPr="00246730" w:rsidRDefault="1C40C9D2" w:rsidP="00DA7B83">
      <w:pPr>
        <w:pStyle w:val="ListParagraph"/>
        <w:numPr>
          <w:ilvl w:val="0"/>
          <w:numId w:val="35"/>
        </w:numPr>
        <w:rPr>
          <w:i/>
          <w:iCs/>
        </w:rPr>
      </w:pPr>
      <w:r>
        <w:t>Wait at least 5 minutes. You can use this time to look at the next exercise.</w:t>
      </w:r>
    </w:p>
    <w:p w14:paraId="74A79287" w14:textId="25B1E4AF" w:rsidR="0092039B" w:rsidRDefault="1C40C9D2" w:rsidP="00DA7B83">
      <w:pPr>
        <w:pStyle w:val="ListParagraph"/>
        <w:numPr>
          <w:ilvl w:val="0"/>
          <w:numId w:val="35"/>
        </w:numPr>
        <w:rPr>
          <w:i/>
          <w:iCs/>
        </w:rPr>
      </w:pPr>
      <w:r w:rsidRPr="1C40C9D2">
        <w:rPr>
          <w:i/>
          <w:iCs/>
        </w:rPr>
        <w:t>wpr -stop E3.etl</w:t>
      </w:r>
    </w:p>
    <w:p w14:paraId="349EDB33" w14:textId="77777777" w:rsidR="007A4F4E" w:rsidRDefault="007A4F4E" w:rsidP="007A4F4E">
      <w:pPr>
        <w:pStyle w:val="ListParagraph"/>
        <w:rPr>
          <w:i/>
          <w:iCs/>
        </w:rPr>
      </w:pPr>
    </w:p>
    <w:p w14:paraId="548E7C67" w14:textId="409D891C" w:rsidR="0092039B" w:rsidRDefault="1C40C9D2">
      <w:pPr>
        <w:pStyle w:val="Heading2"/>
      </w:pPr>
      <w:bookmarkStart w:id="26" w:name="_Toc412194470"/>
      <w:r>
        <w:t>Step 2 - Visualize the ETW trace in WPA</w:t>
      </w:r>
      <w:bookmarkEnd w:id="26"/>
    </w:p>
    <w:p w14:paraId="069315AD" w14:textId="3E14A90C" w:rsidR="00EE0E4E" w:rsidRPr="00400A94" w:rsidRDefault="1C40C9D2" w:rsidP="00FE6D3D">
      <w:pPr>
        <w:pStyle w:val="ListParagraph"/>
        <w:numPr>
          <w:ilvl w:val="0"/>
          <w:numId w:val="9"/>
        </w:numPr>
      </w:pPr>
      <w:r>
        <w:t>Open the E3.etl file using WPA (Windows Performance Analyzer) by running</w:t>
      </w:r>
      <w:r w:rsidR="7CAEADF1">
        <w:br/>
      </w:r>
      <w:r w:rsidRPr="1C40C9D2">
        <w:rPr>
          <w:i/>
          <w:iCs/>
        </w:rPr>
        <w:t>wpa E3.etl</w:t>
      </w:r>
    </w:p>
    <w:p w14:paraId="39A618B0" w14:textId="7D883449" w:rsidR="00400A94" w:rsidRPr="00400A94" w:rsidRDefault="1C40C9D2" w:rsidP="1C40C9D2">
      <w:pPr>
        <w:pStyle w:val="ListParagraph"/>
        <w:rPr>
          <w:i/>
          <w:iCs/>
        </w:rPr>
      </w:pPr>
      <w:r w:rsidRPr="1C40C9D2">
        <w:rPr>
          <w:i/>
          <w:iCs/>
        </w:rPr>
        <w:t>Note: A sample E3 ETW log can be found here: "C:\BatteryLife\EnergyEstimation\E3.etl"</w:t>
      </w:r>
    </w:p>
    <w:p w14:paraId="3F290B8C" w14:textId="06617842" w:rsidR="009D61A4" w:rsidRDefault="1C40C9D2" w:rsidP="00FE6D3D">
      <w:pPr>
        <w:pStyle w:val="ListParagraph"/>
        <w:numPr>
          <w:ilvl w:val="0"/>
          <w:numId w:val="9"/>
        </w:numPr>
      </w:pPr>
      <w:r>
        <w:t>Expand the Power node in Graph Explorer.</w:t>
      </w:r>
    </w:p>
    <w:p w14:paraId="548BD51C" w14:textId="1AD2F5A0" w:rsidR="009D61A4" w:rsidRDefault="009D61A4" w:rsidP="00FE6D3D">
      <w:pPr>
        <w:pStyle w:val="ListParagraph"/>
        <w:numPr>
          <w:ilvl w:val="0"/>
          <w:numId w:val="9"/>
        </w:numPr>
      </w:pPr>
      <w:r>
        <w:t>Notice how the energy views are broken down by process, component, and system &amp; app state.</w:t>
      </w:r>
      <w:r w:rsidR="00133182">
        <w:br/>
      </w:r>
      <w:r w:rsidR="00E00308">
        <w:rPr>
          <w:noProof/>
        </w:rPr>
        <w:drawing>
          <wp:inline distT="0" distB="0" distL="0" distR="0" wp14:anchorId="2A25ACBB" wp14:editId="71A3667C">
            <wp:extent cx="4438650" cy="2390775"/>
            <wp:effectExtent l="152400" t="152400" r="361950" b="3714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8650" cy="2390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2EFAEA" w14:textId="19F55D9D" w:rsidR="005062E3" w:rsidRDefault="1C40C9D2" w:rsidP="00FE6D3D">
      <w:pPr>
        <w:pStyle w:val="ListParagraph"/>
        <w:numPr>
          <w:ilvl w:val="0"/>
          <w:numId w:val="9"/>
        </w:numPr>
      </w:pPr>
      <w:r>
        <w:lastRenderedPageBreak/>
        <w:t>Double click on each of the Energy Estimation Engine views to display the analysis charts and tables. Expand the various nodes, filter the views to specific components or processes, and experiment with the views.</w:t>
      </w:r>
    </w:p>
    <w:p w14:paraId="605F8B19" w14:textId="77777777" w:rsidR="007B5CCD" w:rsidRDefault="007B5CCD" w:rsidP="005062E3">
      <w:pPr>
        <w:pStyle w:val="ListParagraph"/>
        <w:rPr>
          <w:noProof/>
        </w:rPr>
      </w:pPr>
    </w:p>
    <w:p w14:paraId="24792AC9" w14:textId="7F917205" w:rsidR="007B5CCD" w:rsidRPr="00DE3A3A" w:rsidRDefault="00DE3A3A" w:rsidP="005062E3">
      <w:pPr>
        <w:pStyle w:val="ListParagraph"/>
        <w:rPr>
          <w:noProof/>
          <w:u w:val="single"/>
        </w:rPr>
      </w:pPr>
      <w:r w:rsidRPr="00DE3A3A">
        <w:rPr>
          <w:noProof/>
          <w:u w:val="single"/>
        </w:rPr>
        <w:t>Energy Estimation By Process:</w:t>
      </w:r>
    </w:p>
    <w:p w14:paraId="47E177BF" w14:textId="2C06E6A6" w:rsidR="008A1742" w:rsidRDefault="007B5CCD" w:rsidP="005062E3">
      <w:pPr>
        <w:pStyle w:val="ListParagraph"/>
        <w:rPr>
          <w:noProof/>
        </w:rPr>
      </w:pPr>
      <w:r>
        <w:rPr>
          <w:noProof/>
        </w:rPr>
        <w:drawing>
          <wp:inline distT="0" distB="0" distL="0" distR="0" wp14:anchorId="35D6BE25" wp14:editId="6F9E7F17">
            <wp:extent cx="5943600" cy="1793240"/>
            <wp:effectExtent l="0" t="0" r="0" b="0"/>
            <wp:docPr id="9254716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r w:rsidR="568154C5" w:rsidRPr="568154C5">
        <w:rPr>
          <w:noProof/>
        </w:rPr>
        <w:t xml:space="preserve">  </w:t>
      </w:r>
    </w:p>
    <w:p w14:paraId="30B9432E" w14:textId="77777777" w:rsidR="00DE3A3A" w:rsidRDefault="00DE3A3A" w:rsidP="00DE3A3A">
      <w:pPr>
        <w:pStyle w:val="ListParagraph"/>
        <w:rPr>
          <w:noProof/>
          <w:u w:val="single"/>
        </w:rPr>
      </w:pPr>
    </w:p>
    <w:p w14:paraId="023C0927" w14:textId="0507EF6C" w:rsidR="00FA55F9" w:rsidRDefault="00DE3A3A" w:rsidP="00DE3A3A">
      <w:pPr>
        <w:pStyle w:val="ListParagraph"/>
        <w:rPr>
          <w:noProof/>
          <w:u w:val="single"/>
        </w:rPr>
      </w:pPr>
      <w:r w:rsidRPr="00DE3A3A">
        <w:rPr>
          <w:noProof/>
          <w:u w:val="single"/>
        </w:rPr>
        <w:t xml:space="preserve">Energy Estimation By </w:t>
      </w:r>
      <w:r>
        <w:rPr>
          <w:noProof/>
          <w:u w:val="single"/>
        </w:rPr>
        <w:t>Component</w:t>
      </w:r>
      <w:r w:rsidRPr="00DE3A3A">
        <w:rPr>
          <w:noProof/>
          <w:u w:val="single"/>
        </w:rPr>
        <w:t>:</w:t>
      </w:r>
    </w:p>
    <w:p w14:paraId="467C0EF9" w14:textId="77777777" w:rsidR="00DE3A3A" w:rsidRPr="00DE3A3A" w:rsidRDefault="00DE3A3A" w:rsidP="00DE3A3A">
      <w:pPr>
        <w:pStyle w:val="ListParagraph"/>
        <w:rPr>
          <w:noProof/>
          <w:u w:val="single"/>
        </w:rPr>
      </w:pPr>
    </w:p>
    <w:p w14:paraId="1FCB4B5E" w14:textId="60286928" w:rsidR="00FA55F9" w:rsidRDefault="00FA55F9" w:rsidP="005062E3">
      <w:pPr>
        <w:pStyle w:val="ListParagraph"/>
      </w:pPr>
      <w:r>
        <w:rPr>
          <w:noProof/>
        </w:rPr>
        <w:drawing>
          <wp:inline distT="0" distB="0" distL="0" distR="0" wp14:anchorId="24875363" wp14:editId="796A00AD">
            <wp:extent cx="5943600" cy="1810385"/>
            <wp:effectExtent l="0" t="0" r="0" b="0"/>
            <wp:docPr id="17848232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09570B63" w14:textId="313697D2" w:rsidR="00053D49" w:rsidRDefault="00053D49" w:rsidP="005062E3">
      <w:pPr>
        <w:pStyle w:val="ListParagraph"/>
      </w:pPr>
    </w:p>
    <w:p w14:paraId="231AFFD0" w14:textId="1D44C808" w:rsidR="00053D49" w:rsidRDefault="00053D49" w:rsidP="00053D49">
      <w:pPr>
        <w:pStyle w:val="ListParagraph"/>
        <w:rPr>
          <w:noProof/>
          <w:u w:val="single"/>
        </w:rPr>
      </w:pPr>
      <w:r w:rsidRPr="00DE3A3A">
        <w:rPr>
          <w:noProof/>
          <w:u w:val="single"/>
        </w:rPr>
        <w:t xml:space="preserve">Energy Estimation By </w:t>
      </w:r>
      <w:r>
        <w:rPr>
          <w:noProof/>
          <w:u w:val="single"/>
        </w:rPr>
        <w:t>System and App State</w:t>
      </w:r>
      <w:r w:rsidRPr="00DE3A3A">
        <w:rPr>
          <w:noProof/>
          <w:u w:val="single"/>
        </w:rPr>
        <w:t>:</w:t>
      </w:r>
    </w:p>
    <w:p w14:paraId="72BAAEF9" w14:textId="77777777" w:rsidR="0092601B" w:rsidRPr="00DE3A3A" w:rsidRDefault="0092601B" w:rsidP="00053D49">
      <w:pPr>
        <w:pStyle w:val="ListParagraph"/>
        <w:rPr>
          <w:noProof/>
          <w:u w:val="single"/>
        </w:rPr>
      </w:pPr>
    </w:p>
    <w:p w14:paraId="166B215F" w14:textId="661291BA" w:rsidR="00053D49" w:rsidRDefault="0092601B" w:rsidP="005062E3">
      <w:pPr>
        <w:pStyle w:val="ListParagraph"/>
      </w:pPr>
      <w:r>
        <w:rPr>
          <w:noProof/>
        </w:rPr>
        <w:drawing>
          <wp:inline distT="0" distB="0" distL="0" distR="0" wp14:anchorId="716D7B76" wp14:editId="37E6FF65">
            <wp:extent cx="5943600" cy="1847215"/>
            <wp:effectExtent l="0" t="0" r="0" b="635"/>
            <wp:docPr id="1004851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21629430" w14:textId="673A904A" w:rsidR="009A01E4" w:rsidRDefault="1C40C9D2">
      <w:pPr>
        <w:pStyle w:val="Heading2"/>
      </w:pPr>
      <w:bookmarkStart w:id="27" w:name="_Toc412194471"/>
      <w:r>
        <w:t>Step 3 - Understanding the meaning of the ETW event property payloads</w:t>
      </w:r>
      <w:bookmarkEnd w:id="27"/>
    </w:p>
    <w:p w14:paraId="1B4839F4" w14:textId="7941708A" w:rsidR="00574609" w:rsidRPr="00A22658" w:rsidRDefault="1C40C9D2" w:rsidP="00246730">
      <w:r>
        <w:t>Please refer to the column definitions in the “Visualizing Energy Estimation Engine data in Excel” exercise.</w:t>
      </w:r>
    </w:p>
    <w:p w14:paraId="4BD7E420" w14:textId="61E5603A" w:rsidR="009A01E4" w:rsidRDefault="1C40C9D2" w:rsidP="000E3B8D">
      <w:pPr>
        <w:pStyle w:val="Heading1"/>
      </w:pPr>
      <w:bookmarkStart w:id="28" w:name="_Toc412194472"/>
      <w:bookmarkStart w:id="29" w:name="_Toc527031438"/>
      <w:r>
        <w:lastRenderedPageBreak/>
        <w:t>Exercise 4 – Battery Life Assessments</w:t>
      </w:r>
      <w:bookmarkEnd w:id="28"/>
      <w:bookmarkEnd w:id="29"/>
    </w:p>
    <w:p w14:paraId="1CEBD648" w14:textId="77777777" w:rsidR="007A4F4E" w:rsidRDefault="1C40C9D2" w:rsidP="00F17DE6">
      <w:r w:rsidRPr="007A4F4E">
        <w:rPr>
          <w:b/>
        </w:rPr>
        <w:t>Estimated Time</w:t>
      </w:r>
      <w:r>
        <w:t xml:space="preserve">: 30 min to several hours  </w:t>
      </w:r>
    </w:p>
    <w:p w14:paraId="3BBCCD2F" w14:textId="6BD6724D" w:rsidR="00F17DE6" w:rsidRDefault="7CAEADF1" w:rsidP="00F17DE6">
      <w:r>
        <w:br/>
      </w:r>
      <w:r w:rsidR="1C40C9D2">
        <w:t>Actual test execution time depends on how long the assessment is configured to run for and the drain rate of the device under test.  Tip: when evaluating ADK jobs, you can increase the screen brightness to 100% to increase the drain rate and decrease the test execution time.</w:t>
      </w:r>
    </w:p>
    <w:p w14:paraId="00FBBA10" w14:textId="75308709" w:rsidR="0070615E" w:rsidRDefault="1C40C9D2" w:rsidP="00F17DE6">
      <w:r>
        <w:t>Level: 200</w:t>
      </w:r>
    </w:p>
    <w:p w14:paraId="56B345FD" w14:textId="77777777" w:rsidR="00712D24" w:rsidRDefault="1C40C9D2" w:rsidP="00272AE5">
      <w:r>
        <w:t xml:space="preserve">In this exercise, we’ll execute Energy Efficiency assessments (also referred to as workloads) in the Assessment and Deployment Kit (ADK), view the high-level metrics in the Windows Assessment Console (WAC), and look at the location of the ETW &amp; E3 logs that are generated by the assessment.  The high-level metric that we’ll focus on while viewing results in the WAC is “Projected Time to Shutdown”.  Details on how to analyze the ETW logs can be found in a subsequent exercise in this lab.  Details on how to visualize the E3 data in Excel are described in a previous exercise within this lab.  </w:t>
      </w:r>
    </w:p>
    <w:p w14:paraId="6E8F7CF0" w14:textId="437DE2E8" w:rsidR="007412CC" w:rsidRDefault="1C40C9D2" w:rsidP="00272AE5">
      <w:r>
        <w:t>Note: Assessments are supported on Windows on Snapdragon, however, the assessments must be packaged up into jobs on an X86/AMD64 device then executed from the command line.  Microsoft recommends installing the Windows ADK Insider Preview build 17040 or greater when running assessments on Windows on Snapdragon.</w:t>
      </w:r>
    </w:p>
    <w:p w14:paraId="6D310A6F" w14:textId="1E357C75" w:rsidR="00272AE5" w:rsidRDefault="1C40C9D2" w:rsidP="00272AE5">
      <w:r>
        <w:t>Before continuing in this exercise, please ensure each of the following required pre-requisites are met:</w:t>
      </w:r>
    </w:p>
    <w:tbl>
      <w:tblPr>
        <w:tblStyle w:val="TableGrid"/>
        <w:tblW w:w="0" w:type="auto"/>
        <w:tblInd w:w="355" w:type="dxa"/>
        <w:tblLook w:val="04A0" w:firstRow="1" w:lastRow="0" w:firstColumn="1" w:lastColumn="0" w:noHBand="0" w:noVBand="1"/>
      </w:tblPr>
      <w:tblGrid>
        <w:gridCol w:w="2261"/>
        <w:gridCol w:w="6734"/>
      </w:tblGrid>
      <w:tr w:rsidR="00DB6026" w14:paraId="7E9E644E" w14:textId="77777777" w:rsidTr="568154C5">
        <w:tc>
          <w:tcPr>
            <w:tcW w:w="3600" w:type="dxa"/>
            <w:shd w:val="clear" w:color="auto" w:fill="BDD6EE" w:themeFill="accent1" w:themeFillTint="66"/>
          </w:tcPr>
          <w:p w14:paraId="181BE888" w14:textId="765FACF4" w:rsidR="00DB6026" w:rsidRPr="00DB6026" w:rsidRDefault="1C40C9D2" w:rsidP="1C40C9D2">
            <w:pPr>
              <w:rPr>
                <w:b/>
                <w:bCs/>
              </w:rPr>
            </w:pPr>
            <w:r w:rsidRPr="1C40C9D2">
              <w:rPr>
                <w:b/>
                <w:bCs/>
              </w:rPr>
              <w:t>Assessment</w:t>
            </w:r>
          </w:p>
        </w:tc>
        <w:tc>
          <w:tcPr>
            <w:tcW w:w="5395" w:type="dxa"/>
            <w:shd w:val="clear" w:color="auto" w:fill="BDD6EE" w:themeFill="accent1" w:themeFillTint="66"/>
          </w:tcPr>
          <w:p w14:paraId="01B457F1" w14:textId="440FDB04" w:rsidR="00DB6026" w:rsidRPr="00DB6026" w:rsidRDefault="1C40C9D2" w:rsidP="1C40C9D2">
            <w:pPr>
              <w:rPr>
                <w:b/>
                <w:bCs/>
              </w:rPr>
            </w:pPr>
            <w:r w:rsidRPr="1C40C9D2">
              <w:rPr>
                <w:b/>
                <w:bCs/>
              </w:rPr>
              <w:t>Required pre-requisites</w:t>
            </w:r>
          </w:p>
        </w:tc>
      </w:tr>
      <w:tr w:rsidR="00DB6026" w14:paraId="26C9E70E" w14:textId="77777777" w:rsidTr="568154C5">
        <w:tc>
          <w:tcPr>
            <w:tcW w:w="3600" w:type="dxa"/>
          </w:tcPr>
          <w:p w14:paraId="369C55B7" w14:textId="0C8C64DC" w:rsidR="00DB6026" w:rsidRDefault="1C40C9D2" w:rsidP="00DB6026">
            <w:r>
              <w:t>Local Full Screen Video playback (FSVP) in Movies &amp; TV app – 1080p Soccer clip</w:t>
            </w:r>
          </w:p>
        </w:tc>
        <w:tc>
          <w:tcPr>
            <w:tcW w:w="5395" w:type="dxa"/>
          </w:tcPr>
          <w:p w14:paraId="26911470" w14:textId="7A4D8F22" w:rsidR="00DB6026" w:rsidRDefault="1C40C9D2" w:rsidP="00DA7B83">
            <w:pPr>
              <w:pStyle w:val="ListParagraph"/>
              <w:numPr>
                <w:ilvl w:val="0"/>
                <w:numId w:val="50"/>
              </w:numPr>
            </w:pPr>
            <w:r>
              <w:t>The user logged into Windows must be a local (non-domain) user.  This assessment does not work when logged in as a domain user.</w:t>
            </w:r>
          </w:p>
        </w:tc>
      </w:tr>
      <w:tr w:rsidR="00DB6026" w14:paraId="2DC49658" w14:textId="77777777" w:rsidTr="568154C5">
        <w:tc>
          <w:tcPr>
            <w:tcW w:w="3600" w:type="dxa"/>
          </w:tcPr>
          <w:p w14:paraId="22FBC301" w14:textId="2367C185" w:rsidR="00DB6026" w:rsidRDefault="1C40C9D2" w:rsidP="00DB6026">
            <w:r>
              <w:t>Streaming FSVP (premium content) in Movies &amp; TV app – Halo 2 clip</w:t>
            </w:r>
          </w:p>
        </w:tc>
        <w:tc>
          <w:tcPr>
            <w:tcW w:w="5395" w:type="dxa"/>
          </w:tcPr>
          <w:p w14:paraId="0F47279A" w14:textId="592DE966" w:rsidR="00994060" w:rsidRDefault="1C40C9D2" w:rsidP="00DA7B83">
            <w:pPr>
              <w:pStyle w:val="ListParagraph"/>
              <w:numPr>
                <w:ilvl w:val="0"/>
                <w:numId w:val="49"/>
              </w:numPr>
            </w:pPr>
            <w:r>
              <w:t>The user logged into Windows must be a local (non-domain) user.  This assessment does not work when logged in as a domain user.</w:t>
            </w:r>
          </w:p>
          <w:p w14:paraId="1DC140DC" w14:textId="5831F314" w:rsidR="0074128C" w:rsidRDefault="1C40C9D2" w:rsidP="00DA7B83">
            <w:pPr>
              <w:pStyle w:val="ListParagraph"/>
              <w:numPr>
                <w:ilvl w:val="0"/>
                <w:numId w:val="49"/>
              </w:numPr>
            </w:pPr>
            <w:r>
              <w:t>Sign into the Microsoft Store and the Movies &amp; TV app using a valid Microsoft Account.  This is required in order to add the Halo 2 clip to a user’s library.</w:t>
            </w:r>
          </w:p>
          <w:p w14:paraId="2F74C55F" w14:textId="5C5DE6F8" w:rsidR="00615BE2" w:rsidRDefault="568154C5" w:rsidP="00DA7B83">
            <w:pPr>
              <w:pStyle w:val="ListParagraph"/>
              <w:numPr>
                <w:ilvl w:val="0"/>
                <w:numId w:val="49"/>
              </w:numPr>
            </w:pPr>
            <w:r>
              <w:lastRenderedPageBreak/>
              <w:t>Set the region in Windows to United States.</w:t>
            </w:r>
            <w:r w:rsidR="1C40C9D2">
              <w:br/>
            </w:r>
            <w:r w:rsidR="1C40C9D2">
              <w:rPr>
                <w:noProof/>
              </w:rPr>
              <w:drawing>
                <wp:inline distT="0" distB="0" distL="0" distR="0" wp14:anchorId="3FAAE1FE" wp14:editId="443E81E8">
                  <wp:extent cx="3910330" cy="4299585"/>
                  <wp:effectExtent l="0" t="0" r="0" b="5715"/>
                  <wp:docPr id="1053427579" name="picture" descr="cid:image002.jpg@01D35E67.9876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3910330" cy="4299585"/>
                          </a:xfrm>
                          <a:prstGeom prst="rect">
                            <a:avLst/>
                          </a:prstGeom>
                        </pic:spPr>
                      </pic:pic>
                    </a:graphicData>
                  </a:graphic>
                </wp:inline>
              </w:drawing>
            </w:r>
          </w:p>
        </w:tc>
      </w:tr>
      <w:tr w:rsidR="00DB6026" w14:paraId="34C43E4E" w14:textId="77777777" w:rsidTr="568154C5">
        <w:tc>
          <w:tcPr>
            <w:tcW w:w="3600" w:type="dxa"/>
          </w:tcPr>
          <w:p w14:paraId="3FC1158A" w14:textId="5D194AD7" w:rsidR="00DB6026" w:rsidRDefault="1C40C9D2" w:rsidP="00DB6026">
            <w:r>
              <w:lastRenderedPageBreak/>
              <w:t>Netflix streaming</w:t>
            </w:r>
          </w:p>
        </w:tc>
        <w:tc>
          <w:tcPr>
            <w:tcW w:w="5395" w:type="dxa"/>
          </w:tcPr>
          <w:p w14:paraId="376933CD" w14:textId="7C2055DB" w:rsidR="00DB6026" w:rsidRDefault="1C40C9D2" w:rsidP="00DA7B83">
            <w:pPr>
              <w:pStyle w:val="ListParagraph"/>
              <w:numPr>
                <w:ilvl w:val="0"/>
                <w:numId w:val="51"/>
              </w:numPr>
            </w:pPr>
            <w:r>
              <w:t>Install the Netflix UWP app from the Microsoft Store.</w:t>
            </w:r>
          </w:p>
          <w:p w14:paraId="03F2EE82" w14:textId="77777777" w:rsidR="00AF2085" w:rsidRDefault="1C40C9D2" w:rsidP="00DA7B83">
            <w:pPr>
              <w:pStyle w:val="ListParagraph"/>
              <w:numPr>
                <w:ilvl w:val="0"/>
                <w:numId w:val="51"/>
              </w:numPr>
            </w:pPr>
            <w:r>
              <w:t>Log into Netflix using a valid Netflix account that supports streaming.</w:t>
            </w:r>
          </w:p>
          <w:p w14:paraId="6D641D48" w14:textId="07BCCA91" w:rsidR="00EB68E5" w:rsidRDefault="1C40C9D2" w:rsidP="00DA7B83">
            <w:pPr>
              <w:pStyle w:val="ListParagraph"/>
              <w:numPr>
                <w:ilvl w:val="0"/>
                <w:numId w:val="51"/>
              </w:numPr>
            </w:pPr>
            <w:r>
              <w:t>If multiple users exist for the account, select a user.</w:t>
            </w:r>
          </w:p>
        </w:tc>
      </w:tr>
      <w:tr w:rsidR="00DB6026" w14:paraId="3F350816" w14:textId="77777777" w:rsidTr="568154C5">
        <w:tc>
          <w:tcPr>
            <w:tcW w:w="3600" w:type="dxa"/>
          </w:tcPr>
          <w:p w14:paraId="7C7B98F5" w14:textId="3ADF8862" w:rsidR="00DB6026" w:rsidRDefault="1C40C9D2" w:rsidP="00DB6026">
            <w:r>
              <w:t>Office Productivity</w:t>
            </w:r>
          </w:p>
        </w:tc>
        <w:tc>
          <w:tcPr>
            <w:tcW w:w="5395" w:type="dxa"/>
          </w:tcPr>
          <w:p w14:paraId="19C133E9" w14:textId="44FDFEA2" w:rsidR="0074128C" w:rsidRDefault="1C40C9D2" w:rsidP="00DA7B83">
            <w:pPr>
              <w:pStyle w:val="ListParagraph"/>
              <w:numPr>
                <w:ilvl w:val="0"/>
                <w:numId w:val="48"/>
              </w:numPr>
            </w:pPr>
            <w:r>
              <w:t>Install Office 2016 (Word, Excel, Power Point, Outlook, and OneNote).</w:t>
            </w:r>
          </w:p>
          <w:p w14:paraId="3BF2F23E" w14:textId="70E6D493" w:rsidR="0074128C" w:rsidRDefault="1C40C9D2" w:rsidP="00DA7B83">
            <w:pPr>
              <w:pStyle w:val="ListParagraph"/>
              <w:numPr>
                <w:ilvl w:val="0"/>
                <w:numId w:val="48"/>
              </w:numPr>
            </w:pPr>
            <w:r>
              <w:t>Sign into Outlook and OneNote using a valid email account.</w:t>
            </w:r>
          </w:p>
          <w:p w14:paraId="2CA7DF7A" w14:textId="3E482F55" w:rsidR="00DB6026" w:rsidRDefault="1C40C9D2" w:rsidP="00DA7B83">
            <w:pPr>
              <w:pStyle w:val="ListParagraph"/>
              <w:numPr>
                <w:ilvl w:val="0"/>
                <w:numId w:val="48"/>
              </w:numPr>
            </w:pPr>
            <w:r w:rsidRPr="1C40C9D2">
              <w:rPr>
                <w:b/>
                <w:bCs/>
                <w:color w:val="FF0000"/>
              </w:rPr>
              <w:t>IMPORTANT NOTE</w:t>
            </w:r>
            <w:r>
              <w:t>:  This assessment will respond (reply all) to the last email that was sent to the email address, so it is highly recommended that a test email account be used for this assessment.</w:t>
            </w:r>
          </w:p>
        </w:tc>
      </w:tr>
    </w:tbl>
    <w:p w14:paraId="46B997E6" w14:textId="77777777" w:rsidR="00E47304" w:rsidRDefault="00E47304" w:rsidP="00272AE5"/>
    <w:p w14:paraId="66DA5EA8" w14:textId="222DBE3B" w:rsidR="0070615E" w:rsidRDefault="1C40C9D2" w:rsidP="00246730">
      <w:pPr>
        <w:pStyle w:val="Heading2"/>
      </w:pPr>
      <w:bookmarkStart w:id="30" w:name="_Toc412194473"/>
      <w:r>
        <w:t>Step 1 – Prepare the device for the assessments</w:t>
      </w:r>
      <w:bookmarkEnd w:id="30"/>
    </w:p>
    <w:p w14:paraId="1D64D4BE" w14:textId="3C5F2A50" w:rsidR="0070615E" w:rsidRPr="00C164B0" w:rsidRDefault="1C40C9D2" w:rsidP="00246730">
      <w:r>
        <w:t>On the device under test, follow these steps to prepare the system for the assessment:</w:t>
      </w:r>
    </w:p>
    <w:p w14:paraId="50AF3401" w14:textId="650ED414" w:rsidR="00034B02" w:rsidRPr="00C164B0" w:rsidRDefault="1C40C9D2" w:rsidP="1C40C9D2">
      <w:pPr>
        <w:pStyle w:val="ListParagraph"/>
        <w:numPr>
          <w:ilvl w:val="0"/>
          <w:numId w:val="10"/>
        </w:numPr>
      </w:pPr>
      <w:r>
        <w:t xml:space="preserve">Install latest version of </w:t>
      </w:r>
      <w:r w:rsidRPr="1C40C9D2">
        <w:rPr>
          <w:b/>
          <w:bCs/>
        </w:rPr>
        <w:t>Windows, Windows Updates, and OEM updates</w:t>
      </w:r>
      <w:r>
        <w:t>.</w:t>
      </w:r>
    </w:p>
    <w:p w14:paraId="56BDF781" w14:textId="650D9FB0" w:rsidR="009A126F" w:rsidRPr="00C164B0" w:rsidRDefault="1C40C9D2" w:rsidP="1C40C9D2">
      <w:pPr>
        <w:pStyle w:val="ListParagraph"/>
        <w:numPr>
          <w:ilvl w:val="0"/>
          <w:numId w:val="10"/>
        </w:numPr>
      </w:pPr>
      <w:r w:rsidRPr="1C40C9D2">
        <w:rPr>
          <w:b/>
          <w:bCs/>
        </w:rPr>
        <w:t>Connect the device to the internet</w:t>
      </w:r>
      <w:r>
        <w:t xml:space="preserve"> by connecting to a Wi-Fi access point or mobile broadband connection.</w:t>
      </w:r>
    </w:p>
    <w:p w14:paraId="5A861EFE" w14:textId="77777777" w:rsidR="00C164B0" w:rsidRDefault="1C40C9D2" w:rsidP="7CAEADF1">
      <w:pPr>
        <w:pStyle w:val="ListParagraph"/>
        <w:numPr>
          <w:ilvl w:val="0"/>
          <w:numId w:val="10"/>
        </w:numPr>
      </w:pPr>
      <w:r w:rsidRPr="1C40C9D2">
        <w:rPr>
          <w:b/>
          <w:bCs/>
        </w:rPr>
        <w:t>Activate Windows</w:t>
      </w:r>
      <w:r>
        <w:t xml:space="preserve">.  </w:t>
      </w:r>
    </w:p>
    <w:p w14:paraId="6B4A4889" w14:textId="1586415C" w:rsidR="004713CB" w:rsidRPr="00C164B0" w:rsidRDefault="1C40C9D2" w:rsidP="00C164B0">
      <w:pPr>
        <w:pStyle w:val="ListParagraph"/>
        <w:numPr>
          <w:ilvl w:val="1"/>
          <w:numId w:val="10"/>
        </w:numPr>
      </w:pPr>
      <w:r>
        <w:lastRenderedPageBreak/>
        <w:t>If Windows is not activated, then the video playback workloads will not utilize all of the power saving features in Windows due to the “Activate Windows” overlay that is displayed on top of the video.</w:t>
      </w:r>
    </w:p>
    <w:p w14:paraId="762EFEC0" w14:textId="0E54CA9E" w:rsidR="009C0B59" w:rsidRPr="00C164B0" w:rsidRDefault="1C40C9D2" w:rsidP="1C40C9D2">
      <w:pPr>
        <w:pStyle w:val="ListParagraph"/>
        <w:numPr>
          <w:ilvl w:val="0"/>
          <w:numId w:val="10"/>
        </w:numPr>
      </w:pPr>
      <w:r w:rsidRPr="1C40C9D2">
        <w:rPr>
          <w:b/>
          <w:bCs/>
        </w:rPr>
        <w:t>Complete all pre-requisites</w:t>
      </w:r>
      <w:r>
        <w:t xml:space="preserve"> listed in the beginning of this exercise.</w:t>
      </w:r>
    </w:p>
    <w:p w14:paraId="5CB39531" w14:textId="426D0F29" w:rsidR="00E10401" w:rsidRPr="00C164B0" w:rsidRDefault="1C40C9D2" w:rsidP="1C40C9D2">
      <w:pPr>
        <w:pStyle w:val="ListParagraph"/>
        <w:numPr>
          <w:ilvl w:val="0"/>
          <w:numId w:val="10"/>
        </w:numPr>
      </w:pPr>
      <w:r>
        <w:t xml:space="preserve">Verify the device is </w:t>
      </w:r>
      <w:r w:rsidRPr="1C40C9D2">
        <w:rPr>
          <w:b/>
          <w:bCs/>
        </w:rPr>
        <w:t>logged on as a local admin user</w:t>
      </w:r>
      <w:r>
        <w:t xml:space="preserve">. </w:t>
      </w:r>
    </w:p>
    <w:p w14:paraId="1D5058F0" w14:textId="302A4B89" w:rsidR="00034B02" w:rsidRPr="00C164B0" w:rsidRDefault="1C40C9D2" w:rsidP="00FE6D3D">
      <w:pPr>
        <w:pStyle w:val="ListParagraph"/>
        <w:numPr>
          <w:ilvl w:val="0"/>
          <w:numId w:val="10"/>
        </w:numPr>
      </w:pPr>
      <w:r w:rsidRPr="1C40C9D2">
        <w:rPr>
          <w:b/>
          <w:bCs/>
        </w:rPr>
        <w:t>Charge the device</w:t>
      </w:r>
      <w:r>
        <w:t xml:space="preserve"> to 98% battery life, or the battery life level that you’d like to start the assessment at.</w:t>
      </w:r>
    </w:p>
    <w:p w14:paraId="251DFDC8" w14:textId="42243426" w:rsidR="00166C98" w:rsidRPr="00C164B0" w:rsidRDefault="1C40C9D2" w:rsidP="00FE6D3D">
      <w:pPr>
        <w:pStyle w:val="ListParagraph"/>
        <w:numPr>
          <w:ilvl w:val="0"/>
          <w:numId w:val="10"/>
        </w:numPr>
      </w:pPr>
      <w:r>
        <w:t xml:space="preserve">Set the </w:t>
      </w:r>
      <w:r w:rsidRPr="1C40C9D2">
        <w:rPr>
          <w:b/>
          <w:bCs/>
        </w:rPr>
        <w:t>volume level to 50%</w:t>
      </w:r>
      <w:r>
        <w:t>, or any consistent volume level</w:t>
      </w:r>
      <w:r w:rsidRPr="1C40C9D2">
        <w:rPr>
          <w:b/>
          <w:bCs/>
        </w:rPr>
        <w:t>.</w:t>
      </w:r>
    </w:p>
    <w:p w14:paraId="7520B3F3" w14:textId="29498EEC" w:rsidR="002D442F" w:rsidRPr="00C164B0" w:rsidRDefault="1C40C9D2" w:rsidP="1C40C9D2">
      <w:pPr>
        <w:pStyle w:val="ListParagraph"/>
        <w:numPr>
          <w:ilvl w:val="0"/>
          <w:numId w:val="10"/>
        </w:numPr>
      </w:pPr>
      <w:r>
        <w:t xml:space="preserve">If a nit meter is available, </w:t>
      </w:r>
      <w:r w:rsidRPr="1C40C9D2">
        <w:rPr>
          <w:b/>
          <w:bCs/>
        </w:rPr>
        <w:t>set the screen brightness</w:t>
      </w:r>
      <w:r>
        <w:t xml:space="preserve"> to a level that matches 150 nits.  If a nit meter is not available, use the default screen brightness for the device.</w:t>
      </w:r>
    </w:p>
    <w:p w14:paraId="74616D2B" w14:textId="2D48A5B6" w:rsidR="00034B02" w:rsidRDefault="1C40C9D2" w:rsidP="00FE6D3D">
      <w:pPr>
        <w:pStyle w:val="ListParagraph"/>
        <w:numPr>
          <w:ilvl w:val="0"/>
          <w:numId w:val="10"/>
        </w:numPr>
      </w:pPr>
      <w:r w:rsidRPr="1C40C9D2">
        <w:rPr>
          <w:b/>
          <w:bCs/>
        </w:rPr>
        <w:t>The date, time, and location</w:t>
      </w:r>
      <w:r>
        <w:t xml:space="preserve"> on the test device must be set appropriately in order for the tests to run (PlayReady requirement).</w:t>
      </w:r>
      <w:bookmarkStart w:id="31" w:name="_Toc427855320"/>
    </w:p>
    <w:p w14:paraId="570A02DE" w14:textId="77777777" w:rsidR="00E36DF2" w:rsidRPr="00C164B0" w:rsidRDefault="00E36DF2" w:rsidP="00E36DF2">
      <w:pPr>
        <w:pStyle w:val="ListParagraph"/>
      </w:pPr>
    </w:p>
    <w:bookmarkEnd w:id="31"/>
    <w:p w14:paraId="1E46476B" w14:textId="667D93EF" w:rsidR="00034B02" w:rsidRDefault="1C40C9D2" w:rsidP="00034B02">
      <w:pPr>
        <w:pStyle w:val="Heading2"/>
      </w:pPr>
      <w:r>
        <w:t>Step 2 – Execute an Energy Efficiency Assessment</w:t>
      </w:r>
    </w:p>
    <w:p w14:paraId="554927CB" w14:textId="3A8D636D" w:rsidR="00CF33D4" w:rsidRPr="00CF33D4" w:rsidRDefault="1C40C9D2" w:rsidP="00EB3EC4">
      <w:pPr>
        <w:pStyle w:val="ListParagraph"/>
        <w:numPr>
          <w:ilvl w:val="0"/>
          <w:numId w:val="14"/>
        </w:numPr>
        <w:rPr>
          <w:i/>
          <w:iCs/>
        </w:rPr>
      </w:pPr>
      <w:r>
        <w:t xml:space="preserve">Launch the </w:t>
      </w:r>
      <w:r w:rsidRPr="1C40C9D2">
        <w:rPr>
          <w:b/>
          <w:bCs/>
        </w:rPr>
        <w:t>Windows Assessment Console</w:t>
      </w:r>
      <w:r>
        <w:t xml:space="preserve"> (WAC) and follow these steps:</w:t>
      </w:r>
    </w:p>
    <w:p w14:paraId="3B6B5518" w14:textId="606A862F" w:rsidR="00166C98" w:rsidRPr="00CF33D4" w:rsidRDefault="00CF33D4" w:rsidP="00EB3EC4">
      <w:pPr>
        <w:pStyle w:val="ListParagraph"/>
        <w:numPr>
          <w:ilvl w:val="1"/>
          <w:numId w:val="14"/>
        </w:numPr>
        <w:rPr>
          <w:i/>
          <w:iCs/>
        </w:rPr>
      </w:pPr>
      <w:r>
        <w:t xml:space="preserve">Click </w:t>
      </w:r>
      <w:r w:rsidRPr="1C40C9D2">
        <w:rPr>
          <w:b/>
          <w:bCs/>
        </w:rPr>
        <w:t>Options</w:t>
      </w:r>
      <w:r>
        <w:t xml:space="preserve">, then </w:t>
      </w:r>
      <w:r w:rsidRPr="1C40C9D2">
        <w:rPr>
          <w:b/>
          <w:bCs/>
        </w:rPr>
        <w:t>New Job</w:t>
      </w:r>
      <w:r w:rsidRPr="004A0E57">
        <w:rPr>
          <w:b/>
        </w:rPr>
        <w:br/>
      </w:r>
      <w:r w:rsidR="00916DA2" w:rsidRPr="00916DA2">
        <w:rPr>
          <w:i/>
          <w:iCs/>
          <w:noProof/>
        </w:rPr>
        <mc:AlternateContent>
          <mc:Choice Requires="wpg">
            <w:drawing>
              <wp:inline distT="0" distB="0" distL="0" distR="0" wp14:anchorId="71AAA81E" wp14:editId="712E8AB2">
                <wp:extent cx="2395956" cy="2938148"/>
                <wp:effectExtent l="152400" t="133350" r="366395" b="357505"/>
                <wp:docPr id="39"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395956" cy="2938148"/>
                          <a:chOff x="0" y="0"/>
                          <a:chExt cx="2513962" cy="3082858"/>
                        </a:xfrm>
                      </wpg:grpSpPr>
                      <pic:pic xmlns:pic="http://schemas.openxmlformats.org/drawingml/2006/picture">
                        <pic:nvPicPr>
                          <pic:cNvPr id="40" name="Picture 40">
                            <a:extLst/>
                          </pic:cNvPr>
                          <pic:cNvPicPr>
                            <a:picLocks noChangeAspect="1"/>
                          </pic:cNvPicPr>
                        </pic:nvPicPr>
                        <pic:blipFill>
                          <a:blip r:embed="rId63"/>
                          <a:stretch>
                            <a:fillRect/>
                          </a:stretch>
                        </pic:blipFill>
                        <pic:spPr>
                          <a:xfrm>
                            <a:off x="0" y="19870"/>
                            <a:ext cx="2513962" cy="3062988"/>
                          </a:xfrm>
                          <a:prstGeom prst="rect">
                            <a:avLst/>
                          </a:prstGeom>
                          <a:ln>
                            <a:noFill/>
                          </a:ln>
                          <a:effectLst>
                            <a:outerShdw blurRad="292100" dist="139700" dir="2700000" algn="tl" rotWithShape="0">
                              <a:srgbClr val="333333">
                                <a:alpha val="65000"/>
                              </a:srgbClr>
                            </a:outerShdw>
                          </a:effectLst>
                        </pic:spPr>
                      </pic:pic>
                      <wps:wsp>
                        <wps:cNvPr id="46" name="Rectangle 46">
                          <a:extLst/>
                        </wps:cNvPr>
                        <wps:cNvSpPr/>
                        <wps:spPr bwMode="auto">
                          <a:xfrm>
                            <a:off x="146366" y="172039"/>
                            <a:ext cx="860872" cy="281602"/>
                          </a:xfrm>
                          <a:prstGeom prst="rect">
                            <a:avLst/>
                          </a:prstGeom>
                          <a:noFill/>
                          <a:ln w="38100">
                            <a:solidFill>
                              <a:schemeClr val="tx2"/>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vert="horz" wrap="square" lIns="0" tIns="46637" rIns="0" bIns="46637" numCol="1" rtlCol="0" anchor="ctr" anchorCtr="0" compatLnSpc="1">
                          <a:prstTxWarp prst="textNoShape">
                            <a:avLst/>
                          </a:prstTxWarp>
                        </wps:bodyPr>
                      </wps:wsp>
                      <wps:wsp>
                        <wps:cNvPr id="55" name="Rectangle 55">
                          <a:extLst/>
                        </wps:cNvPr>
                        <wps:cNvSpPr/>
                        <wps:spPr bwMode="auto">
                          <a:xfrm>
                            <a:off x="1942479" y="0"/>
                            <a:ext cx="571483" cy="281601"/>
                          </a:xfrm>
                          <a:prstGeom prst="rect">
                            <a:avLst/>
                          </a:prstGeom>
                          <a:noFill/>
                          <a:ln w="38100">
                            <a:solidFill>
                              <a:schemeClr val="tx2"/>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vert="horz" wrap="square" lIns="0" tIns="46637" rIns="0" bIns="46637" numCol="1" rtlCol="0" anchor="ctr" anchorCtr="0" compatLnSpc="1">
                          <a:prstTxWarp prst="textNoShape">
                            <a:avLst/>
                          </a:prstTxWarp>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w:pict w14:anchorId="50B605A5">
              <v:group id="Group 4" style="width:188.65pt;height:231.35pt;mso-position-horizontal-relative:char;mso-position-vertical-relative:line" coordsize="25139,30828" o:spid="_x0000_s1026" w14:anchorId="10A79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0" style="position:absolute;top:198;width:25139;height:3063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">
                  <v:imagedata o:title="" r:id="rId72"/>
                  <v:shadow on="t" color="#333" opacity="42598f" offset="2.74397mm,2.74397mm" origin="-.5,-.5"/>
                </v:shape>
                <v:rect id="Rectangle 46" style="position:absolute;left:1463;top:1720;width:8609;height:2816;visibility:visible;mso-wrap-style:square;v-text-anchor:middle" o:spid="_x0000_s1028" filled="f" strokecolor="#44546a [3215]"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">
                  <v:textbox inset="0,1.2955mm,0,1.2955mm"/>
                </v:rect>
                <v:rect id="Rectangle 55" style="position:absolute;left:19424;width:5715;height:2816;visibility:visible;mso-wrap-style:square;v-text-anchor:middle" o:spid="_x0000_s1029" filled="f" strokecolor="#44546a [3215]"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">
                  <v:textbox inset="0,1.2955mm,0,1.2955mm"/>
                </v:rect>
                <w10:anchorlock/>
              </v:group>
            </w:pict>
          </mc:Fallback>
        </mc:AlternateContent>
      </w:r>
    </w:p>
    <w:p w14:paraId="5095CF6D" w14:textId="2696D124" w:rsidR="00CF33D4" w:rsidRDefault="1C40C9D2" w:rsidP="00EB3EC4">
      <w:pPr>
        <w:pStyle w:val="ListParagraph"/>
        <w:numPr>
          <w:ilvl w:val="1"/>
          <w:numId w:val="14"/>
        </w:numPr>
      </w:pPr>
      <w:r>
        <w:t>Select “</w:t>
      </w:r>
      <w:r w:rsidRPr="1C40C9D2">
        <w:rPr>
          <w:b/>
          <w:bCs/>
        </w:rPr>
        <w:t>Create an energy efficiency job</w:t>
      </w:r>
      <w:r>
        <w:t>”</w:t>
      </w:r>
    </w:p>
    <w:p w14:paraId="02E21EBC" w14:textId="0A93469E" w:rsidR="00916DA2" w:rsidRDefault="00916DA2" w:rsidP="00916DA2">
      <w:pPr>
        <w:pStyle w:val="ListParagraph"/>
        <w:ind w:left="1440"/>
      </w:pPr>
      <w:r w:rsidRPr="00916DA2">
        <w:rPr>
          <w:noProof/>
        </w:rPr>
        <w:lastRenderedPageBreak/>
        <mc:AlternateContent>
          <mc:Choice Requires="wpg">
            <w:drawing>
              <wp:inline distT="0" distB="0" distL="0" distR="0" wp14:anchorId="4F08D624" wp14:editId="5BA4F884">
                <wp:extent cx="3815288" cy="2401054"/>
                <wp:effectExtent l="152400" t="152400" r="356870" b="361315"/>
                <wp:docPr id="34"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815288" cy="2401054"/>
                          <a:chOff x="0" y="0"/>
                          <a:chExt cx="4460222" cy="2806927"/>
                        </a:xfrm>
                      </wpg:grpSpPr>
                      <pic:pic xmlns:pic="http://schemas.openxmlformats.org/drawingml/2006/picture">
                        <pic:nvPicPr>
                          <pic:cNvPr id="35" name="Picture 35">
                            <a:extLst/>
                          </pic:cNvPr>
                          <pic:cNvPicPr>
                            <a:picLocks noChangeAspect="1"/>
                          </pic:cNvPicPr>
                        </pic:nvPicPr>
                        <pic:blipFill>
                          <a:blip r:embed="rId73"/>
                          <a:stretch>
                            <a:fillRect/>
                          </a:stretch>
                        </pic:blipFill>
                        <pic:spPr>
                          <a:xfrm>
                            <a:off x="0" y="0"/>
                            <a:ext cx="4460222" cy="2806927"/>
                          </a:xfrm>
                          <a:prstGeom prst="rect">
                            <a:avLst/>
                          </a:prstGeom>
                          <a:ln>
                            <a:noFill/>
                          </a:ln>
                          <a:effectLst>
                            <a:outerShdw blurRad="292100" dist="139700" dir="2700000" algn="tl" rotWithShape="0">
                              <a:srgbClr val="333333">
                                <a:alpha val="65000"/>
                              </a:srgbClr>
                            </a:outerShdw>
                          </a:effectLst>
                        </pic:spPr>
                      </pic:pic>
                      <wps:wsp>
                        <wps:cNvPr id="36" name="Rectangle 36">
                          <a:extLst/>
                        </wps:cNvPr>
                        <wps:cNvSpPr/>
                        <wps:spPr bwMode="auto">
                          <a:xfrm>
                            <a:off x="16628" y="1787251"/>
                            <a:ext cx="4443593" cy="596740"/>
                          </a:xfrm>
                          <a:prstGeom prst="rect">
                            <a:avLst/>
                          </a:prstGeom>
                          <a:noFill/>
                          <a:ln w="38100">
                            <a:solidFill>
                              <a:schemeClr val="tx2"/>
                            </a:solidFill>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vert="horz" wrap="square" lIns="0" tIns="46637" rIns="0" bIns="46637" numCol="1" rtlCol="0" anchor="ctr" anchorCtr="0" compatLnSpc="1">
                          <a:prstTxWarp prst="textNoShape">
                            <a:avLst/>
                          </a:prstTxWarp>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w:pict w14:anchorId="27A2309C">
              <v:group id="Group 2" style="width:300.4pt;height:189.05pt;mso-position-horizontal-relative:char;mso-position-vertical-relative:line" coordsize="44602,28069" o:spid="_x0000_s1026" w14:anchorId="4DD0086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">
                <v:shape id="Picture 35" style="position:absolute;width:44602;height:2806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">
                  <v:imagedata o:title="" r:id="rId74"/>
                  <v:shadow on="t" color="#333" opacity="42598f" offset="2.74397mm,2.74397mm" origin="-.5,-.5"/>
                </v:shape>
                <v:rect id="Rectangle 36" style="position:absolute;left:166;top:17872;width:44436;height:5967;visibility:visible;mso-wrap-style:square;v-text-anchor:middle" o:spid="_x0000_s1028" filled="f" strokecolor="#44546a [3215]"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">
                  <v:textbox inset="0,1.2955mm,0,1.2955mm"/>
                </v:rect>
                <w10:anchorlock/>
              </v:group>
            </w:pict>
          </mc:Fallback>
        </mc:AlternateContent>
      </w:r>
    </w:p>
    <w:p w14:paraId="127C4FC4" w14:textId="7BA0440A" w:rsidR="00013102" w:rsidRPr="00833CC9" w:rsidRDefault="7CAEADF1" w:rsidP="00EB3EC4">
      <w:pPr>
        <w:pStyle w:val="ListParagraph"/>
        <w:numPr>
          <w:ilvl w:val="1"/>
          <w:numId w:val="14"/>
        </w:numPr>
      </w:pPr>
      <w:r w:rsidRPr="1C40C9D2">
        <w:rPr>
          <w:b/>
          <w:bCs/>
        </w:rPr>
        <w:t xml:space="preserve">Select </w:t>
      </w:r>
      <w:r w:rsidR="007B7CE2" w:rsidRPr="1C40C9D2">
        <w:rPr>
          <w:b/>
          <w:bCs/>
        </w:rPr>
        <w:t xml:space="preserve">an energy efficiency </w:t>
      </w:r>
      <w:r w:rsidR="004A0E57" w:rsidRPr="1C40C9D2">
        <w:rPr>
          <w:b/>
          <w:bCs/>
        </w:rPr>
        <w:t>workload</w:t>
      </w:r>
      <w:r w:rsidR="007B7CE2">
        <w:t xml:space="preserve"> to run or package up to be run on another device.</w:t>
      </w:r>
      <w:r w:rsidR="007B7CE2">
        <w:br/>
      </w:r>
      <w:r w:rsidR="007B7CE2" w:rsidRPr="00833CC9">
        <w:rPr>
          <w:noProof/>
        </w:rPr>
        <w:drawing>
          <wp:inline distT="0" distB="0" distL="0" distR="0" wp14:anchorId="04D8D6B2" wp14:editId="0DB12B41">
            <wp:extent cx="4137689" cy="1861291"/>
            <wp:effectExtent l="152400" t="152400" r="358140" b="367665"/>
            <wp:docPr id="56" name="Picture 6">
              <a:extLst xmlns:a="http://schemas.openxmlformats.org/drawingml/2006/main">
                <a:ext uri="{FF2B5EF4-FFF2-40B4-BE49-F238E27FC236}">
                  <a16:creationId xmlns:a16="http://schemas.microsoft.com/office/drawing/2014/main" id="{7EDE70BE-B7D4-47A4-BB8E-A73B270B9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EDE70BE-B7D4-47A4-BB8E-A73B270B9B42}"/>
                        </a:ext>
                      </a:extLst>
                    </pic:cNvPr>
                    <pic:cNvPicPr>
                      <a:picLocks noChangeAspect="1"/>
                    </pic:cNvPicPr>
                  </pic:nvPicPr>
                  <pic:blipFill>
                    <a:blip r:embed="rId75"/>
                    <a:stretch>
                      <a:fillRect/>
                    </a:stretch>
                  </pic:blipFill>
                  <pic:spPr>
                    <a:xfrm>
                      <a:off x="0" y="0"/>
                      <a:ext cx="4137689" cy="1861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8453433" w14:textId="77777777" w:rsidR="00B002EA" w:rsidRPr="00833CC9" w:rsidRDefault="1C40C9D2" w:rsidP="00EB3EC4">
      <w:pPr>
        <w:pStyle w:val="ListParagraph"/>
        <w:numPr>
          <w:ilvl w:val="0"/>
          <w:numId w:val="14"/>
        </w:numPr>
      </w:pPr>
      <w:r>
        <w:t xml:space="preserve">Configure the </w:t>
      </w:r>
      <w:r w:rsidRPr="1C40C9D2">
        <w:rPr>
          <w:b/>
          <w:bCs/>
        </w:rPr>
        <w:t>assessment parameters</w:t>
      </w:r>
      <w:r>
        <w:t>.</w:t>
      </w:r>
    </w:p>
    <w:p w14:paraId="32F40825" w14:textId="62A7AE3E" w:rsidR="00C71703" w:rsidRDefault="1C40C9D2" w:rsidP="00EB3EC4">
      <w:pPr>
        <w:pStyle w:val="ListParagraph"/>
        <w:numPr>
          <w:ilvl w:val="1"/>
          <w:numId w:val="14"/>
        </w:numPr>
      </w:pPr>
      <w:r>
        <w:t>Full Screen Media Playback (FSVP): Select a scenario to run (Local 1080p in Movies &amp; TV, Stream Halo 2 clip in Movies &amp; TV, Netflix streaming, etc.</w:t>
      </w:r>
    </w:p>
    <w:p w14:paraId="3C367B4D" w14:textId="0A931118" w:rsidR="004A0E57" w:rsidRDefault="00E71130" w:rsidP="004A0E57">
      <w:pPr>
        <w:pStyle w:val="ListParagraph"/>
        <w:ind w:left="1440"/>
        <w:rPr>
          <w:iCs/>
        </w:rPr>
      </w:pPr>
      <w:r w:rsidRPr="00E71130">
        <w:rPr>
          <w:iCs/>
          <w:noProof/>
        </w:rPr>
        <w:lastRenderedPageBreak/>
        <w:drawing>
          <wp:inline distT="0" distB="0" distL="0" distR="0" wp14:anchorId="122B4FDB" wp14:editId="22A34560">
            <wp:extent cx="3815288" cy="1861290"/>
            <wp:effectExtent l="152400" t="152400" r="356870" b="367665"/>
            <wp:docPr id="57" name="Picture 15">
              <a:extLst xmlns:a="http://schemas.openxmlformats.org/drawingml/2006/main">
                <a:ext uri="{FF2B5EF4-FFF2-40B4-BE49-F238E27FC236}">
                  <a16:creationId xmlns:a16="http://schemas.microsoft.com/office/drawing/2014/main" id="{7B3DA6EF-B6DF-40CE-BCE2-BEF093C9D3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B3DA6EF-B6DF-40CE-BCE2-BEF093C9D34F}"/>
                        </a:ext>
                      </a:extLst>
                    </pic:cNvPr>
                    <pic:cNvPicPr>
                      <a:picLocks noChangeAspect="1"/>
                    </pic:cNvPicPr>
                  </pic:nvPicPr>
                  <pic:blipFill>
                    <a:blip r:embed="rId76"/>
                    <a:stretch>
                      <a:fillRect/>
                    </a:stretch>
                  </pic:blipFill>
                  <pic:spPr>
                    <a:xfrm>
                      <a:off x="0" y="0"/>
                      <a:ext cx="3815288" cy="1861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037107" w14:textId="2D7F58AF" w:rsidR="004A0E57" w:rsidRPr="004A0E57" w:rsidRDefault="00851194" w:rsidP="00EB3EC4">
      <w:pPr>
        <w:pStyle w:val="ListParagraph"/>
        <w:numPr>
          <w:ilvl w:val="1"/>
          <w:numId w:val="14"/>
        </w:numPr>
      </w:pPr>
      <w:r>
        <w:rPr>
          <w:noProof/>
        </w:rPr>
        <mc:AlternateContent>
          <mc:Choice Requires="wps">
            <w:drawing>
              <wp:anchor distT="0" distB="0" distL="114300" distR="114300" simplePos="0" relativeHeight="251663367" behindDoc="0" locked="0" layoutInCell="1" allowOverlap="1" wp14:anchorId="1457D6F7" wp14:editId="0FB06E8F">
                <wp:simplePos x="0" y="0"/>
                <wp:positionH relativeFrom="column">
                  <wp:posOffset>2794000</wp:posOffset>
                </wp:positionH>
                <wp:positionV relativeFrom="paragraph">
                  <wp:posOffset>1536065</wp:posOffset>
                </wp:positionV>
                <wp:extent cx="520700" cy="120650"/>
                <wp:effectExtent l="0" t="0" r="0" b="0"/>
                <wp:wrapNone/>
                <wp:docPr id="15" name="Rectangle 15"/>
                <wp:cNvGraphicFramePr/>
                <a:graphic xmlns:a="http://schemas.openxmlformats.org/drawingml/2006/main">
                  <a:graphicData uri="http://schemas.microsoft.com/office/word/2010/wordprocessingShape">
                    <wps:wsp>
                      <wps:cNvSpPr/>
                      <wps:spPr>
                        <a:xfrm>
                          <a:off x="0" y="0"/>
                          <a:ext cx="520700" cy="120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772FF2BF">
              <v:rect id="Rectangle 15" style="position:absolute;margin-left:220pt;margin-top:120.95pt;width:41pt;height:9.5pt;z-index:251663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7E9E69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"/>
            </w:pict>
          </mc:Fallback>
        </mc:AlternateContent>
      </w:r>
      <w:r w:rsidR="006835D3" w:rsidRPr="1C40C9D2">
        <w:t>Office Productivity: Enter the test email address that the automated assessment will send email to.</w:t>
      </w:r>
      <w:r w:rsidR="003E7BDC">
        <w:rPr>
          <w:iCs/>
        </w:rPr>
        <w:br/>
      </w:r>
      <w:r w:rsidR="000A4915">
        <w:rPr>
          <w:noProof/>
        </w:rPr>
        <w:drawing>
          <wp:inline distT="0" distB="0" distL="0" distR="0" wp14:anchorId="0979F5C3" wp14:editId="71B77352">
            <wp:extent cx="4356100" cy="1509385"/>
            <wp:effectExtent l="152400" t="152400" r="368300" b="3581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71864" cy="1514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43E21" w14:textId="0E655463" w:rsidR="00E71130" w:rsidRPr="004A0E57" w:rsidRDefault="00E71130" w:rsidP="00EB3EC4">
      <w:pPr>
        <w:pStyle w:val="ListParagraph"/>
        <w:numPr>
          <w:ilvl w:val="0"/>
          <w:numId w:val="14"/>
        </w:numPr>
      </w:pPr>
      <w:r w:rsidRPr="004A0E57">
        <w:lastRenderedPageBreak/>
        <w:t xml:space="preserve">Configure the energy efficiency parameters. </w:t>
      </w:r>
      <w:r w:rsidR="00DD05E8">
        <w:br/>
      </w:r>
      <w:r w:rsidR="00DD05E8">
        <w:rPr>
          <w:noProof/>
        </w:rPr>
        <w:drawing>
          <wp:inline distT="0" distB="0" distL="0" distR="0" wp14:anchorId="606302E0" wp14:editId="70A6CD91">
            <wp:extent cx="2737975" cy="3743325"/>
            <wp:effectExtent l="152400" t="152400" r="367665" b="3524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9685" cy="37456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B2C0C" w14:textId="77777777" w:rsidR="00E71130" w:rsidRPr="004A0E57" w:rsidRDefault="1C40C9D2" w:rsidP="00EB3EC4">
      <w:pPr>
        <w:pStyle w:val="ListParagraph"/>
        <w:numPr>
          <w:ilvl w:val="0"/>
          <w:numId w:val="14"/>
        </w:numPr>
      </w:pPr>
      <w:r>
        <w:t xml:space="preserve">At this point you can either run the job or package it up for executing on another device. </w:t>
      </w:r>
    </w:p>
    <w:p w14:paraId="55A04BA8" w14:textId="0EF258D2" w:rsidR="006F2C12" w:rsidRPr="00DD05E8" w:rsidRDefault="1C40C9D2" w:rsidP="00EB3EC4">
      <w:pPr>
        <w:pStyle w:val="ListParagraph"/>
        <w:numPr>
          <w:ilvl w:val="1"/>
          <w:numId w:val="14"/>
        </w:numPr>
      </w:pPr>
      <w:r w:rsidRPr="1C40C9D2">
        <w:rPr>
          <w:b/>
          <w:bCs/>
        </w:rPr>
        <w:t>If running on the same device</w:t>
      </w:r>
      <w:r>
        <w:t xml:space="preserve"> that the WAC is installed on, </w:t>
      </w:r>
      <w:r w:rsidRPr="1C40C9D2">
        <w:rPr>
          <w:b/>
          <w:bCs/>
        </w:rPr>
        <w:t>click Run</w:t>
      </w:r>
      <w:r>
        <w:t>.</w:t>
      </w:r>
    </w:p>
    <w:p w14:paraId="163434D0" w14:textId="7441010B" w:rsidR="006F2C12" w:rsidRPr="00D841E5" w:rsidRDefault="1C40C9D2" w:rsidP="00EB3EC4">
      <w:pPr>
        <w:pStyle w:val="ListParagraph"/>
        <w:numPr>
          <w:ilvl w:val="1"/>
          <w:numId w:val="14"/>
        </w:numPr>
      </w:pPr>
      <w:r w:rsidRPr="1C40C9D2">
        <w:rPr>
          <w:b/>
          <w:bCs/>
        </w:rPr>
        <w:t>If packaging up the job, click</w:t>
      </w:r>
      <w:r>
        <w:t xml:space="preserve"> </w:t>
      </w:r>
      <w:r w:rsidRPr="1C40C9D2">
        <w:rPr>
          <w:b/>
          <w:bCs/>
        </w:rPr>
        <w:t>Package</w:t>
      </w:r>
      <w:r>
        <w:t xml:space="preserve"> and save the packaged job.  If running on a different device using the packaged job, double click on RunJob.cmd in the folder that the job was packaged in.</w:t>
      </w:r>
    </w:p>
    <w:p w14:paraId="2CA53E69" w14:textId="3D022437" w:rsidR="00166C98" w:rsidRPr="004A0E57" w:rsidRDefault="1C40C9D2" w:rsidP="00EB3EC4">
      <w:pPr>
        <w:pStyle w:val="ListParagraph"/>
        <w:numPr>
          <w:ilvl w:val="0"/>
          <w:numId w:val="14"/>
        </w:numPr>
      </w:pPr>
      <w:r>
        <w:t>When prompted, unplug the power cord and start the assessment.</w:t>
      </w:r>
    </w:p>
    <w:p w14:paraId="7037D4CA" w14:textId="26E8A5BF" w:rsidR="008F59F3" w:rsidRDefault="1C40C9D2" w:rsidP="00EB3EC4">
      <w:pPr>
        <w:pStyle w:val="ListParagraph"/>
        <w:numPr>
          <w:ilvl w:val="0"/>
          <w:numId w:val="14"/>
        </w:numPr>
      </w:pPr>
      <w:r>
        <w:t>Allow the assessment to complete.  Do not touch the mouse, keyboard, or screen while the assessment is running.</w:t>
      </w:r>
    </w:p>
    <w:p w14:paraId="462B62CF" w14:textId="717F4E5D" w:rsidR="00D841E5" w:rsidRDefault="1C40C9D2" w:rsidP="00EB3EC4">
      <w:pPr>
        <w:pStyle w:val="ListParagraph"/>
        <w:numPr>
          <w:ilvl w:val="0"/>
          <w:numId w:val="14"/>
        </w:numPr>
      </w:pPr>
      <w:r w:rsidRPr="1C40C9D2">
        <w:rPr>
          <w:b/>
          <w:bCs/>
          <w:color w:val="FF0000"/>
        </w:rPr>
        <w:t>IMPORTANT NOTE</w:t>
      </w:r>
      <w:r>
        <w:t>: It is a known issue that the EE workloads take up to 10 minutes to start.</w:t>
      </w:r>
    </w:p>
    <w:p w14:paraId="0A35B656" w14:textId="6FC67A6D" w:rsidR="008F59F3" w:rsidRDefault="008F59F3" w:rsidP="008F59F3"/>
    <w:p w14:paraId="2BC99084" w14:textId="1BEB1E60" w:rsidR="008F59F3" w:rsidRDefault="1C40C9D2" w:rsidP="008F59F3">
      <w:pPr>
        <w:pStyle w:val="Heading2"/>
      </w:pPr>
      <w:r>
        <w:t>Step 3 – View EE metrics in the WAC and diagnostic logs in Explorer</w:t>
      </w:r>
    </w:p>
    <w:p w14:paraId="6A3E25B3" w14:textId="6B1F58A7" w:rsidR="00166C98" w:rsidRDefault="1C40C9D2" w:rsidP="00DA7B83">
      <w:pPr>
        <w:pStyle w:val="ListParagraph"/>
        <w:numPr>
          <w:ilvl w:val="0"/>
          <w:numId w:val="52"/>
        </w:numPr>
      </w:pPr>
      <w:r>
        <w:t xml:space="preserve">Once the assessment is completed, launch the Windows Assessment Console on a device that has the ADK installed.  </w:t>
      </w:r>
    </w:p>
    <w:p w14:paraId="7F1FB8B9" w14:textId="3E399E64" w:rsidR="00166C98" w:rsidRDefault="00166C98" w:rsidP="00DA7B83">
      <w:pPr>
        <w:pStyle w:val="ListParagraph"/>
        <w:numPr>
          <w:ilvl w:val="0"/>
          <w:numId w:val="52"/>
        </w:numPr>
      </w:pPr>
      <w:r>
        <w:t xml:space="preserve">Click on Options </w:t>
      </w:r>
      <w:r>
        <w:sym w:font="Wingdings" w:char="F0E0"/>
      </w:r>
      <w:r>
        <w:t xml:space="preserve"> Open Results </w:t>
      </w:r>
      <w:r>
        <w:sym w:font="Wingdings" w:char="F0E0"/>
      </w:r>
      <w:r>
        <w:t xml:space="preserve"> Browse</w:t>
      </w:r>
    </w:p>
    <w:p w14:paraId="437E2AEF" w14:textId="34795F5E" w:rsidR="00E417E9" w:rsidRDefault="00E417E9" w:rsidP="00DA7B83">
      <w:pPr>
        <w:pStyle w:val="ListParagraph"/>
        <w:numPr>
          <w:ilvl w:val="0"/>
          <w:numId w:val="52"/>
        </w:numPr>
      </w:pPr>
      <w:r>
        <w:t>Navigate to the results folder and select the results XML</w:t>
      </w:r>
    </w:p>
    <w:p w14:paraId="5EAE20E7" w14:textId="77777777" w:rsidR="00F06537" w:rsidRDefault="00577FF9" w:rsidP="00DA7B83">
      <w:pPr>
        <w:pStyle w:val="ListParagraph"/>
        <w:numPr>
          <w:ilvl w:val="1"/>
          <w:numId w:val="52"/>
        </w:numPr>
      </w:pPr>
      <w:r>
        <w:t xml:space="preserve">If you did not run the assessment on your device and would like to view the sample results that are included in this lab, please navigate to: </w:t>
      </w:r>
      <w:r w:rsidR="00F06537">
        <w:t>“C:\BatteryLife\ ADK\JobResults_DESKTOP-GTF5UER_2017-1124_1308-53.500\JobResults_DESKTOP-GTF5UER_2017-1124_1308-53.500.xml"</w:t>
      </w:r>
    </w:p>
    <w:p w14:paraId="354012AA" w14:textId="4BF28A08" w:rsidR="00166C98" w:rsidRDefault="00577FF9" w:rsidP="00DA7B83">
      <w:pPr>
        <w:pStyle w:val="ListParagraph"/>
        <w:numPr>
          <w:ilvl w:val="1"/>
          <w:numId w:val="52"/>
        </w:numPr>
      </w:pPr>
      <w:r>
        <w:lastRenderedPageBreak/>
        <w:t>If you ran the assessment on your device directly from the Windows Assessment Console, the results are likely located in your documents folder under a sub folder called Assessment Results.</w:t>
      </w:r>
      <w:r w:rsidR="00E417E9">
        <w:t xml:space="preserve">  Example path: “C:\Users\jorgen\Documents\Assessment Results\JobResults_JORGEN1_2017-1121_2246-59.545”</w:t>
      </w:r>
    </w:p>
    <w:p w14:paraId="58A21696" w14:textId="1E2C85A3" w:rsidR="00166C98" w:rsidRDefault="1C40C9D2" w:rsidP="00DA7B83">
      <w:pPr>
        <w:pStyle w:val="ListParagraph"/>
        <w:numPr>
          <w:ilvl w:val="0"/>
          <w:numId w:val="52"/>
        </w:numPr>
      </w:pPr>
      <w:r>
        <w:t>Take note of the “Projected Time to Shutdown”</w:t>
      </w:r>
      <w:r w:rsidR="00E417E9">
        <w:t xml:space="preserve"> metric</w:t>
      </w:r>
      <w:r>
        <w:t>:</w:t>
      </w:r>
    </w:p>
    <w:p w14:paraId="56B1BAB4" w14:textId="7A0485BE" w:rsidR="00166C98" w:rsidRDefault="009D497E" w:rsidP="00166C98">
      <w:pPr>
        <w:pStyle w:val="ListParagraph"/>
      </w:pPr>
      <w:r w:rsidRPr="009D497E">
        <w:rPr>
          <w:noProof/>
        </w:rPr>
        <w:drawing>
          <wp:inline distT="0" distB="0" distL="0" distR="0" wp14:anchorId="1A8BB7DF" wp14:editId="1B7C2495">
            <wp:extent cx="3694466" cy="3562184"/>
            <wp:effectExtent l="152400" t="152400" r="363220" b="362585"/>
            <wp:docPr id="71" name="Picture 2">
              <a:extLst xmlns:a="http://schemas.openxmlformats.org/drawingml/2006/main">
                <a:ext uri="{FF2B5EF4-FFF2-40B4-BE49-F238E27FC236}">
                  <a16:creationId xmlns:a16="http://schemas.microsoft.com/office/drawing/2014/main" id="{C0D694AD-7934-4530-87F9-BFB63F09C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D694AD-7934-4530-87F9-BFB63F09C796}"/>
                        </a:ext>
                      </a:extLst>
                    </pic:cNvPr>
                    <pic:cNvPicPr>
                      <a:picLocks noChangeAspect="1"/>
                    </pic:cNvPicPr>
                  </pic:nvPicPr>
                  <pic:blipFill>
                    <a:blip r:embed="rId79"/>
                    <a:stretch>
                      <a:fillRect/>
                    </a:stretch>
                  </pic:blipFill>
                  <pic:spPr>
                    <a:xfrm>
                      <a:off x="0" y="0"/>
                      <a:ext cx="3704020" cy="3571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666844" w14:textId="7691E7E5" w:rsidR="003E1431" w:rsidRDefault="1C40C9D2" w:rsidP="00DA7B83">
      <w:pPr>
        <w:pStyle w:val="ListParagraph"/>
        <w:numPr>
          <w:ilvl w:val="0"/>
          <w:numId w:val="52"/>
        </w:numPr>
      </w:pPr>
      <w:r>
        <w:t>Navigate to the folder that contains the ETW and E3 logs which can be used for more granular analysis and optimization</w:t>
      </w:r>
      <w:r w:rsidR="00E417E9">
        <w:t xml:space="preserve"> </w:t>
      </w:r>
      <w:r w:rsidR="003B1C40">
        <w:t>in tools such as WPA, MXA, and Excel, respectively</w:t>
      </w:r>
      <w:r>
        <w:t xml:space="preserve">. </w:t>
      </w:r>
    </w:p>
    <w:p w14:paraId="6C961552" w14:textId="77777777" w:rsidR="002709F2" w:rsidRDefault="002709F2" w:rsidP="00DA7B83">
      <w:pPr>
        <w:pStyle w:val="ListParagraph"/>
        <w:numPr>
          <w:ilvl w:val="1"/>
          <w:numId w:val="52"/>
        </w:numPr>
      </w:pPr>
      <w:r>
        <w:t>If you did not run the assessment on your device and would like to view the sample results that are included in this lab, please navigate to: C:\BatteryLife\ ADK\JobResults_DESKTOP-GTF5UER_2017-1124_1308-53.500\000_EnergyEfficiency\results</w:t>
      </w:r>
    </w:p>
    <w:p w14:paraId="09F02849" w14:textId="55063B4C" w:rsidR="002709F2" w:rsidRDefault="009E4699" w:rsidP="00DA7B83">
      <w:pPr>
        <w:pStyle w:val="ListParagraph"/>
        <w:numPr>
          <w:ilvl w:val="1"/>
          <w:numId w:val="52"/>
        </w:numPr>
      </w:pPr>
      <w:r>
        <w:t>If you ran the assessment on your devic</w:t>
      </w:r>
      <w:r w:rsidR="003E1431">
        <w:t>e directly from the Windows Assessment Console, the results are likely located in your documents folder under a sub folder called</w:t>
      </w:r>
      <w:r w:rsidR="00577FF9">
        <w:t xml:space="preserve"> Assessment Results.</w:t>
      </w:r>
    </w:p>
    <w:p w14:paraId="2F183F56" w14:textId="164A3171" w:rsidR="009676E2" w:rsidRDefault="002709F2" w:rsidP="00DA7B83">
      <w:pPr>
        <w:pStyle w:val="ListParagraph"/>
        <w:numPr>
          <w:ilvl w:val="2"/>
          <w:numId w:val="52"/>
        </w:numPr>
      </w:pPr>
      <w:r>
        <w:t xml:space="preserve">Sample path: </w:t>
      </w:r>
      <w:r w:rsidR="1C40C9D2">
        <w:t>C:\Users\jorgen\Documents\Assessment Results\JobResults_JORGEN1_2017-1121_2246-59.545\000_EnergyEfficiency\results</w:t>
      </w:r>
    </w:p>
    <w:p w14:paraId="27A09F94" w14:textId="77777777" w:rsidR="008F59F3" w:rsidRPr="008F59F3" w:rsidRDefault="008F59F3" w:rsidP="008F59F3">
      <w:pPr>
        <w:rPr>
          <w:sz w:val="18"/>
          <w:szCs w:val="18"/>
        </w:rPr>
      </w:pPr>
      <w:bookmarkStart w:id="32" w:name="_GoBack"/>
      <w:bookmarkEnd w:id="32"/>
    </w:p>
    <w:p w14:paraId="794E2CA5" w14:textId="21A0E3C6" w:rsidR="00A558C7" w:rsidRPr="00A2608D" w:rsidRDefault="00E36DF2" w:rsidP="00A2608D">
      <w:pPr>
        <w:pStyle w:val="Heading1"/>
      </w:pPr>
      <w:r>
        <w:br w:type="page"/>
      </w:r>
      <w:bookmarkStart w:id="33" w:name="_Toc527031439"/>
      <w:r w:rsidR="1C40C9D2">
        <w:lastRenderedPageBreak/>
        <w:t>Exercise 5A – Verify Audio is Offloaded During FSVP</w:t>
      </w:r>
      <w:bookmarkEnd w:id="33"/>
    </w:p>
    <w:p w14:paraId="47139BD8" w14:textId="0FE08D58" w:rsidR="00A558C7" w:rsidRDefault="1C40C9D2" w:rsidP="00A558C7">
      <w:r w:rsidRPr="00A2608D">
        <w:rPr>
          <w:b/>
        </w:rPr>
        <w:t>Estimated Time</w:t>
      </w:r>
      <w:r>
        <w:t>: 15 min</w:t>
      </w:r>
      <w:r w:rsidR="7CAEADF1">
        <w:br/>
      </w:r>
      <w:r w:rsidRPr="00A2608D">
        <w:rPr>
          <w:b/>
        </w:rPr>
        <w:t>Level</w:t>
      </w:r>
      <w:r>
        <w:t>: 300</w:t>
      </w:r>
    </w:p>
    <w:p w14:paraId="3876DB4C" w14:textId="77777777" w:rsidR="005B6FB0" w:rsidRDefault="1C40C9D2" w:rsidP="00A558C7">
      <w:r>
        <w:t>In this exercise, we’ll utilize the Media eXperience Analyzer to load the ETW logs generated by ADK FSVP EE assessments previously described in this lab doc to determine whether key power saving features are enabled.  More specifically, we’ll look at the ETW logs to verify whether audio is offloaded to hardware.  Offloading audio to hardware can improve battery life by up to 14% during FSVP and 50% during Low Power Audio on Modern Standby Devices.  To take advantage of audio offload:</w:t>
      </w:r>
    </w:p>
    <w:p w14:paraId="797B7213" w14:textId="0F282242" w:rsidR="00A558C7" w:rsidRDefault="1C40C9D2" w:rsidP="00DA7B83">
      <w:pPr>
        <w:pStyle w:val="ListParagraph"/>
        <w:numPr>
          <w:ilvl w:val="0"/>
          <w:numId w:val="37"/>
        </w:numPr>
      </w:pPr>
      <w:r>
        <w:t>The media player must be media engine based (E.g., Windows Netflix app or Movies &amp; TV app).</w:t>
      </w:r>
    </w:p>
    <w:p w14:paraId="11B70144" w14:textId="57001B72" w:rsidR="005B6FB0" w:rsidRDefault="1C40C9D2" w:rsidP="00DA7B83">
      <w:pPr>
        <w:pStyle w:val="ListParagraph"/>
        <w:numPr>
          <w:ilvl w:val="0"/>
          <w:numId w:val="37"/>
        </w:numPr>
      </w:pPr>
      <w:r>
        <w:t>The chipset and audio device must support audio offload.</w:t>
      </w:r>
    </w:p>
    <w:p w14:paraId="3A29D82E" w14:textId="4444977F" w:rsidR="005B6FB0" w:rsidRDefault="1C40C9D2" w:rsidP="00DA7B83">
      <w:pPr>
        <w:pStyle w:val="ListParagraph"/>
        <w:numPr>
          <w:ilvl w:val="0"/>
          <w:numId w:val="37"/>
        </w:numPr>
      </w:pPr>
      <w:r>
        <w:t>The audio driver must support audio offload.</w:t>
      </w:r>
    </w:p>
    <w:p w14:paraId="7C836BA4" w14:textId="236FB61C" w:rsidR="00A558C7" w:rsidRDefault="1C40C9D2" w:rsidP="00A558C7">
      <w:pPr>
        <w:pStyle w:val="Heading2"/>
      </w:pPr>
      <w:r>
        <w:t>Step 1 – Load ETW Trace in MXA &amp; Verify Audio is Rendered</w:t>
      </w:r>
    </w:p>
    <w:p w14:paraId="77090C64" w14:textId="437E0C5D" w:rsidR="00A558C7" w:rsidRPr="00DD6640" w:rsidRDefault="1C40C9D2" w:rsidP="00DA7B83">
      <w:pPr>
        <w:pStyle w:val="ListParagraph"/>
        <w:numPr>
          <w:ilvl w:val="0"/>
          <w:numId w:val="47"/>
        </w:numPr>
        <w:rPr>
          <w:sz w:val="18"/>
          <w:szCs w:val="18"/>
        </w:rPr>
      </w:pPr>
      <w:r w:rsidRPr="1C40C9D2">
        <w:rPr>
          <w:lang w:val="en-CA"/>
        </w:rPr>
        <w:t>From the start menu, type Media eXperience Analyzer and open the app</w:t>
      </w:r>
    </w:p>
    <w:p w14:paraId="1417B8DE" w14:textId="77777777" w:rsidR="00B7216E" w:rsidRPr="00B7216E" w:rsidRDefault="1C40C9D2" w:rsidP="00DA7B83">
      <w:pPr>
        <w:pStyle w:val="ListParagraph"/>
        <w:numPr>
          <w:ilvl w:val="0"/>
          <w:numId w:val="47"/>
        </w:numPr>
        <w:rPr>
          <w:sz w:val="14"/>
          <w:szCs w:val="14"/>
        </w:rPr>
      </w:pPr>
      <w:r w:rsidRPr="1C40C9D2">
        <w:rPr>
          <w:lang w:val="en-CA"/>
        </w:rPr>
        <w:t xml:space="preserve">When prompted to open file, pass in path to the ETW log generated by the ADK assessment (Local FSVP or Streaming). Examples: </w:t>
      </w:r>
    </w:p>
    <w:p w14:paraId="37619D56" w14:textId="420F5CE7" w:rsidR="004A7D0F" w:rsidRPr="00B7216E" w:rsidRDefault="1C40C9D2" w:rsidP="00DA7B83">
      <w:pPr>
        <w:pStyle w:val="ListParagraph"/>
        <w:numPr>
          <w:ilvl w:val="1"/>
          <w:numId w:val="47"/>
        </w:numPr>
        <w:rPr>
          <w:sz w:val="14"/>
          <w:szCs w:val="14"/>
        </w:rPr>
      </w:pPr>
      <w:r w:rsidRPr="1C40C9D2">
        <w:rPr>
          <w:sz w:val="18"/>
          <w:szCs w:val="18"/>
          <w:lang w:val="en-CA"/>
        </w:rPr>
        <w:t>"C:\BatteryLife\VideoPlayback\AudioOffload\Audio_Offloaded.etl"</w:t>
      </w:r>
    </w:p>
    <w:p w14:paraId="04D7D4D4" w14:textId="5FD6BD9B" w:rsidR="004A7D0F" w:rsidRPr="00B7216E" w:rsidRDefault="1C40C9D2" w:rsidP="00DA7B83">
      <w:pPr>
        <w:pStyle w:val="ListParagraph"/>
        <w:numPr>
          <w:ilvl w:val="1"/>
          <w:numId w:val="47"/>
        </w:numPr>
        <w:rPr>
          <w:sz w:val="14"/>
          <w:szCs w:val="14"/>
        </w:rPr>
      </w:pPr>
      <w:r w:rsidRPr="1C40C9D2">
        <w:rPr>
          <w:sz w:val="18"/>
          <w:szCs w:val="18"/>
          <w:lang w:val="en-CA"/>
        </w:rPr>
        <w:t>"C:\BatteryLife\VideoPlayback\AudioOffload\Audio_NotOffloaded.etl"</w:t>
      </w:r>
    </w:p>
    <w:p w14:paraId="7D93EE44" w14:textId="565FF3CB" w:rsidR="00DD6640" w:rsidRPr="009F0651" w:rsidRDefault="1C40C9D2" w:rsidP="00DA7B83">
      <w:pPr>
        <w:pStyle w:val="ListParagraph"/>
        <w:numPr>
          <w:ilvl w:val="0"/>
          <w:numId w:val="47"/>
        </w:numPr>
        <w:rPr>
          <w:sz w:val="18"/>
          <w:szCs w:val="18"/>
        </w:rPr>
      </w:pPr>
      <w:r w:rsidRPr="1C40C9D2">
        <w:rPr>
          <w:lang w:val="en-CA"/>
        </w:rPr>
        <w:t xml:space="preserve">Press the </w:t>
      </w:r>
      <w:r w:rsidRPr="1C40C9D2">
        <w:rPr>
          <w:b/>
          <w:bCs/>
          <w:lang w:val="en-CA"/>
        </w:rPr>
        <w:t xml:space="preserve">Turn Symbols Off </w:t>
      </w:r>
      <w:r w:rsidRPr="1C40C9D2">
        <w:rPr>
          <w:lang w:val="en-CA"/>
        </w:rPr>
        <w:t>button to turn off symbol lookup.</w:t>
      </w:r>
    </w:p>
    <w:p w14:paraId="4ABD3DFF" w14:textId="77777777" w:rsidR="009F0651" w:rsidRPr="009F0651" w:rsidRDefault="1C40C9D2" w:rsidP="00DA7B83">
      <w:pPr>
        <w:pStyle w:val="ListParagraph"/>
        <w:numPr>
          <w:ilvl w:val="0"/>
          <w:numId w:val="47"/>
        </w:numPr>
        <w:spacing w:line="252" w:lineRule="auto"/>
        <w:rPr>
          <w:lang w:val="en-CA"/>
        </w:rPr>
      </w:pPr>
      <w:r w:rsidRPr="1C40C9D2">
        <w:rPr>
          <w:lang w:val="en-CA"/>
        </w:rPr>
        <w:t xml:space="preserve">Once the trace loads, drag and drop the </w:t>
      </w:r>
      <w:r w:rsidRPr="1C40C9D2">
        <w:rPr>
          <w:b/>
          <w:bCs/>
          <w:lang w:val="en-CA"/>
        </w:rPr>
        <w:t xml:space="preserve">Microsoft-Windows-MediaFoundation-Performance </w:t>
      </w:r>
      <w:r w:rsidRPr="1C40C9D2">
        <w:rPr>
          <w:lang w:val="en-CA"/>
        </w:rPr>
        <w:t>provider into a panel.</w:t>
      </w:r>
    </w:p>
    <w:p w14:paraId="59003295" w14:textId="77777777" w:rsidR="009F0651" w:rsidRPr="009F0651" w:rsidRDefault="1C40C9D2" w:rsidP="00DA7B83">
      <w:pPr>
        <w:pStyle w:val="ListParagraph"/>
        <w:numPr>
          <w:ilvl w:val="0"/>
          <w:numId w:val="47"/>
        </w:numPr>
        <w:spacing w:line="252" w:lineRule="auto"/>
        <w:rPr>
          <w:lang w:val="en-CA"/>
        </w:rPr>
      </w:pPr>
      <w:r w:rsidRPr="1C40C9D2">
        <w:rPr>
          <w:b/>
          <w:bCs/>
          <w:lang w:val="en-CA"/>
        </w:rPr>
        <w:t>Deselect</w:t>
      </w:r>
      <w:r w:rsidRPr="1C40C9D2">
        <w:rPr>
          <w:lang w:val="en-CA"/>
        </w:rPr>
        <w:t xml:space="preserve"> all events in the </w:t>
      </w:r>
      <w:r w:rsidRPr="1C40C9D2">
        <w:rPr>
          <w:b/>
          <w:bCs/>
          <w:lang w:val="en-CA"/>
        </w:rPr>
        <w:t>Microsoft-Windows-MediaFoundation-Performance</w:t>
      </w:r>
      <w:r w:rsidRPr="1C40C9D2">
        <w:rPr>
          <w:lang w:val="en-CA"/>
        </w:rPr>
        <w:t xml:space="preserve"> provider by clicking the checkbox next to this dataset two times.</w:t>
      </w:r>
    </w:p>
    <w:p w14:paraId="77A15AE3" w14:textId="6C1214E6" w:rsidR="009F0651" w:rsidRPr="009F0651" w:rsidRDefault="1C40C9D2" w:rsidP="00DA7B83">
      <w:pPr>
        <w:pStyle w:val="ListParagraph"/>
        <w:numPr>
          <w:ilvl w:val="0"/>
          <w:numId w:val="47"/>
        </w:numPr>
        <w:spacing w:line="252" w:lineRule="auto"/>
        <w:rPr>
          <w:lang w:val="en-CA"/>
        </w:rPr>
      </w:pPr>
      <w:r w:rsidRPr="1C40C9D2">
        <w:rPr>
          <w:lang w:val="en-CA"/>
        </w:rPr>
        <w:t xml:space="preserve">Enable the </w:t>
      </w:r>
      <w:r w:rsidRPr="1C40C9D2">
        <w:rPr>
          <w:b/>
          <w:bCs/>
          <w:lang w:val="en-CA"/>
        </w:rPr>
        <w:t>Task Audio_Render – 482</w:t>
      </w:r>
      <w:r w:rsidRPr="1C40C9D2">
        <w:rPr>
          <w:lang w:val="en-CA"/>
        </w:rPr>
        <w:t xml:space="preserve"> events by clicking on this node one time.</w:t>
      </w:r>
    </w:p>
    <w:p w14:paraId="0428B1BA" w14:textId="672356E0" w:rsidR="009F0651" w:rsidRPr="009F0651" w:rsidRDefault="1C40C9D2" w:rsidP="00DA7B83">
      <w:pPr>
        <w:pStyle w:val="ListParagraph"/>
        <w:numPr>
          <w:ilvl w:val="0"/>
          <w:numId w:val="47"/>
        </w:numPr>
        <w:spacing w:line="252" w:lineRule="auto"/>
        <w:rPr>
          <w:lang w:val="en-CA"/>
        </w:rPr>
      </w:pPr>
      <w:r w:rsidRPr="1C40C9D2">
        <w:rPr>
          <w:lang w:val="en-CA"/>
        </w:rPr>
        <w:t xml:space="preserve">If the audio render events are fired for the same duration as the content was played when the trace was collected, then we have confirmed that audio was rendered properly when the trace was collected.  Per </w:t>
      </w:r>
      <w:r>
        <w:t xml:space="preserve">MXA Screenshot 6-1-7, </w:t>
      </w:r>
      <w:r w:rsidRPr="1C40C9D2">
        <w:rPr>
          <w:lang w:val="en-CA"/>
        </w:rPr>
        <w:t>Audio render events in the Microsoft-Windows-MediaFoundation-Performance provider (Task Audio_Render – 482) are logged throughout the entire trace, this verifies that audio was playing back.</w:t>
      </w:r>
    </w:p>
    <w:p w14:paraId="6D627878" w14:textId="2464CD33" w:rsidR="00DD6640" w:rsidRDefault="004A7D0F" w:rsidP="1C40C9D2">
      <w:pPr>
        <w:ind w:left="360"/>
        <w:rPr>
          <w:b/>
          <w:bCs/>
        </w:rPr>
      </w:pPr>
      <w:r w:rsidRPr="7CAEADF1">
        <w:rPr>
          <w:b/>
          <w:bCs/>
        </w:rPr>
        <w:t xml:space="preserve">     </w:t>
      </w:r>
      <w:r w:rsidR="002966EA" w:rsidRPr="7CAEADF1">
        <w:rPr>
          <w:b/>
          <w:bCs/>
        </w:rPr>
        <w:t>MXA Screenshot 6-1-7</w:t>
      </w:r>
      <w:r w:rsidR="009F0651">
        <w:br/>
      </w:r>
      <w:r>
        <w:rPr>
          <w:noProof/>
        </w:rPr>
        <w:drawing>
          <wp:inline distT="0" distB="0" distL="0" distR="0" wp14:anchorId="21181A2A" wp14:editId="75A374F4">
            <wp:extent cx="5431925" cy="1707923"/>
            <wp:effectExtent l="152400" t="152400" r="359410" b="3689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35720" cy="17091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77BF9" w14:textId="78C52F7F" w:rsidR="009F0651" w:rsidRDefault="1C40C9D2" w:rsidP="004A7D0F">
      <w:pPr>
        <w:pStyle w:val="Heading2"/>
      </w:pPr>
      <w:r>
        <w:lastRenderedPageBreak/>
        <w:t>Step 2 – Determine Whether Audio is Offloaded</w:t>
      </w:r>
    </w:p>
    <w:p w14:paraId="6D41F052" w14:textId="77777777" w:rsidR="004A7D0F" w:rsidRPr="004A7D0F" w:rsidRDefault="1C40C9D2" w:rsidP="00DA7B83">
      <w:pPr>
        <w:numPr>
          <w:ilvl w:val="0"/>
          <w:numId w:val="15"/>
        </w:numPr>
        <w:spacing w:line="252" w:lineRule="auto"/>
        <w:contextualSpacing/>
        <w:rPr>
          <w:rFonts w:ascii="Calibri" w:eastAsia="Times New Roman" w:hAnsi="Calibri" w:cs="Times New Roman"/>
        </w:rPr>
      </w:pPr>
      <w:r w:rsidRPr="1C40C9D2">
        <w:rPr>
          <w:rFonts w:ascii="Calibri" w:eastAsia="Times New Roman" w:hAnsi="Calibri" w:cs="Times New Roman"/>
          <w:lang w:val="en-CA"/>
        </w:rPr>
        <w:t xml:space="preserve">Drag and drop the </w:t>
      </w:r>
      <w:r w:rsidRPr="1C40C9D2">
        <w:rPr>
          <w:rFonts w:ascii="Calibri" w:eastAsia="Times New Roman" w:hAnsi="Calibri" w:cs="Times New Roman"/>
          <w:b/>
          <w:bCs/>
          <w:lang w:val="en-CA"/>
        </w:rPr>
        <w:t>Scheduler</w:t>
      </w:r>
      <w:r w:rsidRPr="1C40C9D2">
        <w:rPr>
          <w:rFonts w:ascii="Calibri" w:eastAsia="Times New Roman" w:hAnsi="Calibri" w:cs="Times New Roman"/>
          <w:lang w:val="en-CA"/>
        </w:rPr>
        <w:t xml:space="preserve"> dataset into a panel.</w:t>
      </w:r>
    </w:p>
    <w:p w14:paraId="15AD59A0" w14:textId="77777777" w:rsidR="004A7D0F" w:rsidRPr="004A7D0F" w:rsidRDefault="1C40C9D2" w:rsidP="00DA7B83">
      <w:pPr>
        <w:numPr>
          <w:ilvl w:val="0"/>
          <w:numId w:val="15"/>
        </w:numPr>
        <w:spacing w:after="0" w:line="240" w:lineRule="auto"/>
        <w:rPr>
          <w:rFonts w:ascii="Calibri" w:eastAsia="Times New Roman" w:hAnsi="Calibri" w:cs="Times New Roman"/>
        </w:rPr>
      </w:pPr>
      <w:r w:rsidRPr="1C40C9D2">
        <w:rPr>
          <w:rFonts w:ascii="Calibri" w:eastAsia="Times New Roman" w:hAnsi="Calibri" w:cs="Times New Roman"/>
          <w:lang w:val="en-CA"/>
        </w:rPr>
        <w:t xml:space="preserve">Deselect all events by </w:t>
      </w:r>
      <w:r w:rsidRPr="1C40C9D2">
        <w:rPr>
          <w:rFonts w:ascii="Calibri" w:eastAsia="Times New Roman" w:hAnsi="Calibri" w:cs="Times New Roman"/>
          <w:b/>
          <w:bCs/>
          <w:lang w:val="en-CA"/>
        </w:rPr>
        <w:t>clicking</w:t>
      </w:r>
      <w:r w:rsidRPr="1C40C9D2">
        <w:rPr>
          <w:rFonts w:ascii="Calibri" w:eastAsia="Times New Roman" w:hAnsi="Calibri" w:cs="Times New Roman"/>
          <w:lang w:val="en-CA"/>
        </w:rPr>
        <w:t xml:space="preserve"> on the </w:t>
      </w:r>
      <w:r w:rsidRPr="1C40C9D2">
        <w:rPr>
          <w:rFonts w:ascii="Calibri" w:eastAsia="Times New Roman" w:hAnsi="Calibri" w:cs="Times New Roman"/>
          <w:b/>
          <w:bCs/>
          <w:lang w:val="en-CA"/>
        </w:rPr>
        <w:t>checkbox at the root of the Scheduler dataset twice</w:t>
      </w:r>
      <w:r w:rsidRPr="1C40C9D2">
        <w:rPr>
          <w:rFonts w:ascii="Calibri" w:eastAsia="Times New Roman" w:hAnsi="Calibri" w:cs="Times New Roman"/>
          <w:lang w:val="en-CA"/>
        </w:rPr>
        <w:t>.</w:t>
      </w:r>
    </w:p>
    <w:p w14:paraId="36540EE4" w14:textId="77777777" w:rsidR="004A7D0F" w:rsidRPr="004A7D0F" w:rsidRDefault="1C40C9D2" w:rsidP="00DA7B83">
      <w:pPr>
        <w:numPr>
          <w:ilvl w:val="0"/>
          <w:numId w:val="15"/>
        </w:numPr>
        <w:spacing w:after="0" w:line="240" w:lineRule="auto"/>
        <w:rPr>
          <w:rFonts w:ascii="Calibri" w:eastAsia="Times New Roman" w:hAnsi="Calibri" w:cs="Times New Roman"/>
        </w:rPr>
      </w:pPr>
      <w:r w:rsidRPr="1C40C9D2">
        <w:rPr>
          <w:rFonts w:ascii="Calibri" w:eastAsia="Times New Roman" w:hAnsi="Calibri" w:cs="Times New Roman"/>
          <w:lang w:val="en-CA"/>
        </w:rPr>
        <w:t xml:space="preserve">Expand the </w:t>
      </w:r>
      <w:r w:rsidRPr="1C40C9D2">
        <w:rPr>
          <w:rFonts w:ascii="Calibri" w:eastAsia="Times New Roman" w:hAnsi="Calibri" w:cs="Times New Roman"/>
          <w:b/>
          <w:bCs/>
          <w:lang w:val="en-CA"/>
        </w:rPr>
        <w:t>Scheduler</w:t>
      </w:r>
      <w:r w:rsidRPr="1C40C9D2">
        <w:rPr>
          <w:rFonts w:ascii="Calibri" w:eastAsia="Times New Roman" w:hAnsi="Calibri" w:cs="Times New Roman"/>
          <w:lang w:val="en-CA"/>
        </w:rPr>
        <w:t xml:space="preserve"> dataset and Windows System Processes node.</w:t>
      </w:r>
    </w:p>
    <w:p w14:paraId="51CC0A68" w14:textId="75EFC24C" w:rsidR="004A7D0F" w:rsidRPr="00F8027D" w:rsidRDefault="1C40C9D2" w:rsidP="00DA7B83">
      <w:pPr>
        <w:numPr>
          <w:ilvl w:val="0"/>
          <w:numId w:val="15"/>
        </w:numPr>
        <w:spacing w:after="0" w:line="240" w:lineRule="auto"/>
        <w:rPr>
          <w:rFonts w:ascii="Calibri" w:eastAsia="Times New Roman" w:hAnsi="Calibri" w:cs="Times New Roman"/>
        </w:rPr>
      </w:pPr>
      <w:r w:rsidRPr="1C40C9D2">
        <w:rPr>
          <w:rFonts w:ascii="Calibri" w:eastAsia="Times New Roman" w:hAnsi="Calibri" w:cs="Times New Roman"/>
          <w:lang w:val="en-CA"/>
        </w:rPr>
        <w:t xml:space="preserve">Select the </w:t>
      </w:r>
      <w:r w:rsidRPr="1C40C9D2">
        <w:rPr>
          <w:rFonts w:ascii="Calibri" w:eastAsia="Times New Roman" w:hAnsi="Calibri" w:cs="Times New Roman"/>
          <w:b/>
          <w:bCs/>
          <w:lang w:val="en-CA"/>
        </w:rPr>
        <w:t>audiodg.exe</w:t>
      </w:r>
      <w:r w:rsidRPr="1C40C9D2">
        <w:rPr>
          <w:rFonts w:ascii="Calibri" w:eastAsia="Times New Roman" w:hAnsi="Calibri" w:cs="Times New Roman"/>
          <w:i/>
          <w:iCs/>
          <w:lang w:val="en-CA"/>
        </w:rPr>
        <w:t xml:space="preserve"> </w:t>
      </w:r>
      <w:r w:rsidRPr="1C40C9D2">
        <w:rPr>
          <w:rFonts w:ascii="Calibri" w:eastAsia="Times New Roman" w:hAnsi="Calibri" w:cs="Times New Roman"/>
          <w:lang w:val="en-CA"/>
        </w:rPr>
        <w:t>process by clicking the checkbox once.</w:t>
      </w:r>
    </w:p>
    <w:p w14:paraId="09FDCC22" w14:textId="7984CBA3" w:rsidR="00F8027D" w:rsidRPr="00F8027D" w:rsidRDefault="00F8027D" w:rsidP="00F8027D">
      <w:pPr>
        <w:spacing w:after="0" w:line="240" w:lineRule="auto"/>
        <w:ind w:left="720"/>
        <w:rPr>
          <w:rFonts w:ascii="Calibri" w:eastAsia="Times New Roman" w:hAnsi="Calibri" w:cs="Times New Roman"/>
        </w:rPr>
      </w:pPr>
      <w:r>
        <w:rPr>
          <w:noProof/>
        </w:rPr>
        <w:drawing>
          <wp:inline distT="0" distB="0" distL="0" distR="0" wp14:anchorId="76851C3B" wp14:editId="6B98F28D">
            <wp:extent cx="1723741" cy="2485600"/>
            <wp:effectExtent l="152400" t="152400" r="353060" b="3530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31980" cy="2497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BC866F" w14:textId="77777777" w:rsidR="00F8027D" w:rsidRPr="00F8027D" w:rsidRDefault="1C40C9D2" w:rsidP="00DA7B83">
      <w:pPr>
        <w:numPr>
          <w:ilvl w:val="0"/>
          <w:numId w:val="15"/>
        </w:numPr>
        <w:spacing w:after="0" w:line="240" w:lineRule="auto"/>
        <w:rPr>
          <w:rFonts w:ascii="Calibri" w:eastAsia="Times New Roman" w:hAnsi="Calibri" w:cs="Times New Roman"/>
        </w:rPr>
      </w:pPr>
      <w:r w:rsidRPr="1C40C9D2">
        <w:rPr>
          <w:rFonts w:ascii="Calibri" w:eastAsia="Times New Roman" w:hAnsi="Calibri" w:cs="Times New Roman"/>
          <w:lang w:val="en-CA"/>
        </w:rPr>
        <w:t>Zoom into a region of the trace that is approximately 1 second</w:t>
      </w:r>
    </w:p>
    <w:p w14:paraId="29ABE4CB" w14:textId="150B8281" w:rsidR="00B7216E" w:rsidRDefault="1C40C9D2" w:rsidP="1C40C9D2">
      <w:pPr>
        <w:pStyle w:val="ListParagraph"/>
        <w:spacing w:after="0" w:line="240" w:lineRule="auto"/>
        <w:rPr>
          <w:rFonts w:ascii="Calibri" w:eastAsia="Times New Roman" w:hAnsi="Calibri" w:cs="Times New Roman"/>
          <w:lang w:val="en-CA"/>
        </w:rPr>
      </w:pPr>
      <w:r w:rsidRPr="1C40C9D2">
        <w:rPr>
          <w:rFonts w:ascii="Calibri" w:eastAsia="Times New Roman" w:hAnsi="Calibri" w:cs="Times New Roman"/>
          <w:lang w:val="en-CA"/>
        </w:rPr>
        <w:t xml:space="preserve">If there is </w:t>
      </w:r>
      <w:r w:rsidRPr="1C40C9D2">
        <w:rPr>
          <w:rFonts w:ascii="Calibri" w:eastAsia="Times New Roman" w:hAnsi="Calibri" w:cs="Times New Roman"/>
          <w:b/>
          <w:bCs/>
          <w:lang w:val="en-CA"/>
        </w:rPr>
        <w:t xml:space="preserve">audiodg.exe </w:t>
      </w:r>
      <w:r w:rsidRPr="1C40C9D2">
        <w:rPr>
          <w:rFonts w:ascii="Calibri" w:eastAsia="Times New Roman" w:hAnsi="Calibri" w:cs="Times New Roman"/>
          <w:lang w:val="en-CA"/>
        </w:rPr>
        <w:t>thread activity running at approximately priority 16 or higher every 10ms throughout the entire playback session, then audio is not being offloaded.  See MXA Screenshot 6-2-5 for an example where audio is not offloaded.</w:t>
      </w:r>
    </w:p>
    <w:p w14:paraId="7DADA60E" w14:textId="2BBBFB52" w:rsidR="008A6028" w:rsidRPr="00F8027D" w:rsidRDefault="008A6028" w:rsidP="1C40C9D2">
      <w:pPr>
        <w:pStyle w:val="ListParagraph"/>
        <w:spacing w:after="0" w:line="240" w:lineRule="auto"/>
        <w:rPr>
          <w:rFonts w:ascii="Calibri" w:eastAsia="Times New Roman" w:hAnsi="Calibri" w:cs="Times New Roman"/>
        </w:rPr>
      </w:pPr>
      <w:r>
        <w:br/>
      </w:r>
      <w:r w:rsidR="1C40C9D2" w:rsidRPr="1C40C9D2">
        <w:rPr>
          <w:rFonts w:ascii="Calibri" w:eastAsia="Times New Roman" w:hAnsi="Calibri" w:cs="Times New Roman"/>
          <w:b/>
          <w:bCs/>
          <w:lang w:val="en-CA"/>
        </w:rPr>
        <w:t>MXA Screenshot 6-2-5</w:t>
      </w:r>
      <w:r w:rsidR="1C40C9D2" w:rsidRPr="1C40C9D2">
        <w:rPr>
          <w:rFonts w:ascii="Calibri" w:eastAsia="Times New Roman" w:hAnsi="Calibri" w:cs="Times New Roman"/>
          <w:lang w:val="en-CA"/>
        </w:rPr>
        <w:t xml:space="preserve"> – Audio is not offloaded</w:t>
      </w:r>
    </w:p>
    <w:p w14:paraId="09C85C47" w14:textId="77777777" w:rsidR="008A6028" w:rsidRPr="00F8027D" w:rsidRDefault="008A6028" w:rsidP="008A6028">
      <w:pPr>
        <w:spacing w:after="0" w:line="240" w:lineRule="auto"/>
        <w:ind w:left="720"/>
        <w:rPr>
          <w:rFonts w:ascii="Calibri" w:eastAsia="Times New Roman" w:hAnsi="Calibri" w:cs="Times New Roman"/>
        </w:rPr>
      </w:pPr>
      <w:r>
        <w:rPr>
          <w:noProof/>
        </w:rPr>
        <w:lastRenderedPageBreak/>
        <w:drawing>
          <wp:inline distT="0" distB="0" distL="0" distR="0" wp14:anchorId="6688C690" wp14:editId="3A72B6FC">
            <wp:extent cx="3859935" cy="2793916"/>
            <wp:effectExtent l="152400" t="152400" r="369570" b="3689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71024" cy="2801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B6A33" w14:textId="115D8461" w:rsidR="00F8027D" w:rsidRPr="00F8027D" w:rsidRDefault="1C40C9D2" w:rsidP="00DA7B83">
      <w:pPr>
        <w:numPr>
          <w:ilvl w:val="0"/>
          <w:numId w:val="15"/>
        </w:numPr>
        <w:spacing w:after="0" w:line="240" w:lineRule="auto"/>
        <w:rPr>
          <w:rFonts w:ascii="Calibri" w:eastAsia="Times New Roman" w:hAnsi="Calibri" w:cs="Times New Roman"/>
        </w:rPr>
      </w:pPr>
      <w:r w:rsidRPr="1C40C9D2">
        <w:rPr>
          <w:rFonts w:ascii="Calibri" w:eastAsia="Times New Roman" w:hAnsi="Calibri" w:cs="Times New Roman"/>
          <w:lang w:val="en-CA"/>
        </w:rPr>
        <w:t xml:space="preserve">If there is </w:t>
      </w:r>
      <w:r w:rsidRPr="1C40C9D2">
        <w:rPr>
          <w:rFonts w:ascii="Calibri" w:eastAsia="Times New Roman" w:hAnsi="Calibri" w:cs="Times New Roman"/>
          <w:b/>
          <w:bCs/>
          <w:lang w:val="en-CA"/>
        </w:rPr>
        <w:t>audiodg.exe</w:t>
      </w:r>
      <w:r w:rsidRPr="1C40C9D2">
        <w:rPr>
          <w:rFonts w:ascii="Calibri" w:eastAsia="Times New Roman" w:hAnsi="Calibri" w:cs="Times New Roman"/>
          <w:lang w:val="en-CA"/>
        </w:rPr>
        <w:t xml:space="preserve"> thread activity running at priority 16 or higher every 500ms or less throughout steady state playback, then audio is being offloaded. See MXA Screenshot 6-2-6 for an example.  On most devices, the frequency of the audiodg.exe threads will likely be less than 500ms.</w:t>
      </w:r>
    </w:p>
    <w:p w14:paraId="1145ED7D" w14:textId="2F6ECF9F" w:rsidR="00F8027D" w:rsidRPr="008A6028" w:rsidRDefault="1C40C9D2" w:rsidP="00DA7B83">
      <w:pPr>
        <w:numPr>
          <w:ilvl w:val="1"/>
          <w:numId w:val="15"/>
        </w:numPr>
        <w:spacing w:after="0" w:line="240" w:lineRule="auto"/>
        <w:rPr>
          <w:rFonts w:ascii="Calibri" w:eastAsia="Times New Roman" w:hAnsi="Calibri" w:cs="Times New Roman"/>
        </w:rPr>
      </w:pPr>
      <w:r w:rsidRPr="1C40C9D2">
        <w:rPr>
          <w:rFonts w:ascii="Calibri" w:eastAsia="Times New Roman" w:hAnsi="Calibri" w:cs="Times New Roman"/>
          <w:lang w:val="en-CA"/>
        </w:rPr>
        <w:t>Note: for low power audio scenarios, the cadence of the audiodg.exe threads when APOs are offloaded is expected to be 1 second.</w:t>
      </w:r>
    </w:p>
    <w:p w14:paraId="491FDF7A" w14:textId="77777777" w:rsidR="008A6028" w:rsidRPr="00F8027D" w:rsidRDefault="008A6028" w:rsidP="008A6028">
      <w:pPr>
        <w:spacing w:after="0" w:line="240" w:lineRule="auto"/>
        <w:ind w:left="1080"/>
        <w:rPr>
          <w:rFonts w:ascii="Calibri" w:eastAsia="Times New Roman" w:hAnsi="Calibri" w:cs="Times New Roman"/>
        </w:rPr>
      </w:pPr>
    </w:p>
    <w:p w14:paraId="480146BC" w14:textId="4C0C1DC4" w:rsidR="004A7D0F" w:rsidRDefault="002966EA" w:rsidP="1C40C9D2">
      <w:pPr>
        <w:spacing w:after="0" w:line="240" w:lineRule="auto"/>
        <w:ind w:left="720"/>
        <w:rPr>
          <w:rFonts w:ascii="Calibri" w:eastAsia="Times New Roman" w:hAnsi="Calibri" w:cs="Times New Roman"/>
        </w:rPr>
      </w:pPr>
      <w:r w:rsidRPr="7CAEADF1">
        <w:rPr>
          <w:rFonts w:ascii="Calibri" w:eastAsia="Times New Roman" w:hAnsi="Calibri" w:cs="Times New Roman"/>
          <w:b/>
          <w:bCs/>
          <w:lang w:val="en-CA"/>
        </w:rPr>
        <w:t>MXA Screenshot 6-2-6</w:t>
      </w:r>
      <w:r w:rsidR="00F8027D">
        <w:rPr>
          <w:rFonts w:ascii="Calibri" w:eastAsia="Times New Roman" w:hAnsi="Calibri" w:cs="Times New Roman"/>
          <w:lang w:val="en-CA"/>
        </w:rPr>
        <w:t xml:space="preserve"> – Audio is offloaded</w:t>
      </w:r>
      <w:r w:rsidR="00F8027D">
        <w:rPr>
          <w:noProof/>
        </w:rPr>
        <w:drawing>
          <wp:inline distT="0" distB="0" distL="0" distR="0" wp14:anchorId="3FA9EA93" wp14:editId="0BA93ACF">
            <wp:extent cx="4268200" cy="2466070"/>
            <wp:effectExtent l="152400" t="152400" r="361315" b="3536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84366" cy="2475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0257F" w14:textId="14ED4755" w:rsidR="008A6028" w:rsidRDefault="1C40C9D2" w:rsidP="008A6028">
      <w:pPr>
        <w:pStyle w:val="Heading2"/>
      </w:pPr>
      <w:r>
        <w:t>Step 3 – Review Additional resources on Audio Offload</w:t>
      </w:r>
    </w:p>
    <w:p w14:paraId="59EED769" w14:textId="33B4AEEF" w:rsidR="009F0651" w:rsidRPr="008A6028" w:rsidRDefault="00DA7B83" w:rsidP="00DA7B83">
      <w:pPr>
        <w:pStyle w:val="ListParagraph"/>
        <w:numPr>
          <w:ilvl w:val="0"/>
          <w:numId w:val="16"/>
        </w:numPr>
        <w:rPr>
          <w:sz w:val="18"/>
        </w:rPr>
      </w:pPr>
      <w:hyperlink r:id="rId84" w:history="1">
        <w:r w:rsidR="0077781E" w:rsidRPr="00626225">
          <w:rPr>
            <w:rStyle w:val="Hyperlink"/>
          </w:rPr>
          <w:t>https://aka.ms/AudioOffload</w:t>
        </w:r>
      </w:hyperlink>
      <w:r w:rsidR="0077781E">
        <w:t xml:space="preserve"> </w:t>
      </w:r>
      <w:r w:rsidR="009F0651" w:rsidRPr="008A6028">
        <w:rPr>
          <w:sz w:val="18"/>
        </w:rPr>
        <w:t xml:space="preserve"> </w:t>
      </w:r>
    </w:p>
    <w:p w14:paraId="3CE585BA" w14:textId="2C651E44" w:rsidR="00C91B43" w:rsidRPr="00C91B43" w:rsidRDefault="00DA7B83" w:rsidP="00DA7B83">
      <w:pPr>
        <w:pStyle w:val="ListParagraph"/>
        <w:numPr>
          <w:ilvl w:val="0"/>
          <w:numId w:val="16"/>
        </w:numPr>
        <w:rPr>
          <w:sz w:val="20"/>
        </w:rPr>
      </w:pPr>
      <w:hyperlink r:id="rId85" w:history="1">
        <w:r w:rsidR="00C91B43" w:rsidRPr="00626225">
          <w:rPr>
            <w:rStyle w:val="Hyperlink"/>
          </w:rPr>
          <w:t>https://aka.ms/AudioOffloadBlog</w:t>
        </w:r>
      </w:hyperlink>
    </w:p>
    <w:p w14:paraId="265741BE" w14:textId="613B5981" w:rsidR="009F0651" w:rsidRPr="008A6028" w:rsidRDefault="00DA7B83" w:rsidP="00DA7B83">
      <w:pPr>
        <w:pStyle w:val="ListParagraph"/>
        <w:numPr>
          <w:ilvl w:val="0"/>
          <w:numId w:val="16"/>
        </w:numPr>
        <w:rPr>
          <w:rStyle w:val="Hyperlink"/>
          <w:color w:val="auto"/>
          <w:sz w:val="20"/>
          <w:u w:val="none"/>
        </w:rPr>
      </w:pPr>
      <w:hyperlink r:id="rId86">
        <w:r w:rsidR="00E4415B" w:rsidRPr="1C171A36">
          <w:rPr>
            <w:rStyle w:val="Hyperlink"/>
          </w:rPr>
          <w:t>https://aka.ms/MXA-AudioOffload</w:t>
        </w:r>
      </w:hyperlink>
    </w:p>
    <w:p w14:paraId="32FEC3CB" w14:textId="77777777" w:rsidR="00067DF2" w:rsidRDefault="00067DF2">
      <w:pPr>
        <w:rPr>
          <w:rFonts w:asciiTheme="majorHAnsi" w:eastAsiaTheme="majorEastAsia" w:hAnsiTheme="majorHAnsi" w:cstheme="majorBidi"/>
          <w:b/>
          <w:sz w:val="32"/>
          <w:szCs w:val="32"/>
        </w:rPr>
      </w:pPr>
      <w:r>
        <w:br w:type="page"/>
      </w:r>
    </w:p>
    <w:p w14:paraId="43CD8135" w14:textId="09C7045B" w:rsidR="008A6028" w:rsidRDefault="1C40C9D2" w:rsidP="000E3B8D">
      <w:pPr>
        <w:pStyle w:val="Heading1"/>
      </w:pPr>
      <w:bookmarkStart w:id="34" w:name="_Toc527031440"/>
      <w:r>
        <w:lastRenderedPageBreak/>
        <w:t>Exercise 5B – Verify Low Refresh Rate Playback is Enabled During FSVP</w:t>
      </w:r>
      <w:bookmarkEnd w:id="34"/>
    </w:p>
    <w:p w14:paraId="3DE2B821" w14:textId="4B9C90F1" w:rsidR="008A6028" w:rsidRDefault="1C40C9D2" w:rsidP="008A6028">
      <w:r w:rsidRPr="00067DF2">
        <w:rPr>
          <w:b/>
        </w:rPr>
        <w:t>Estimated Time</w:t>
      </w:r>
      <w:r>
        <w:t>: 10 min</w:t>
      </w:r>
      <w:r w:rsidR="7CAEADF1">
        <w:br/>
      </w:r>
      <w:r w:rsidRPr="00067DF2">
        <w:rPr>
          <w:b/>
        </w:rPr>
        <w:t>Level</w:t>
      </w:r>
      <w:r>
        <w:t>: 300</w:t>
      </w:r>
    </w:p>
    <w:p w14:paraId="4709BE16" w14:textId="77777777" w:rsidR="00492B34" w:rsidRDefault="1C40C9D2" w:rsidP="00B7216E">
      <w:r>
        <w:t>In this exercise, we’ll utilize the Media eXperience Analyzer to load the ETW logs generated by ADK FSVP EE assessments which are also described in this lab doc to determine whether key power saving features are enabled.  More specifically, we’ll look at the ETW logs to verify whether Low Refresh Rate Playback is enabled.  To take advantage of low refresh rate, the following criteria must be met:</w:t>
      </w:r>
    </w:p>
    <w:p w14:paraId="5D01CF7E" w14:textId="4AD37811" w:rsidR="00492B34" w:rsidRDefault="1C40C9D2" w:rsidP="00DA7B83">
      <w:pPr>
        <w:pStyle w:val="ListParagraph"/>
        <w:numPr>
          <w:ilvl w:val="0"/>
          <w:numId w:val="36"/>
        </w:numPr>
      </w:pPr>
      <w:r>
        <w:t>The media player must be media engine based (E.g., Windows Netflix app or Movies &amp; TV app).</w:t>
      </w:r>
    </w:p>
    <w:p w14:paraId="7B46A943" w14:textId="10AF76F5" w:rsidR="00492B34" w:rsidRDefault="1C40C9D2" w:rsidP="00DA7B83">
      <w:pPr>
        <w:pStyle w:val="ListParagraph"/>
        <w:numPr>
          <w:ilvl w:val="0"/>
          <w:numId w:val="36"/>
        </w:numPr>
      </w:pPr>
      <w:r>
        <w:t>The panel must support lower refresh rates.</w:t>
      </w:r>
    </w:p>
    <w:p w14:paraId="6267C87D" w14:textId="5082A1C3" w:rsidR="00492B34" w:rsidRDefault="1C40C9D2" w:rsidP="00DA7B83">
      <w:pPr>
        <w:pStyle w:val="ListParagraph"/>
        <w:numPr>
          <w:ilvl w:val="0"/>
          <w:numId w:val="36"/>
        </w:numPr>
      </w:pPr>
      <w:r>
        <w:t>The Extended Display Identification Data (EDID) must indicate low refresh rate capability.</w:t>
      </w:r>
    </w:p>
    <w:p w14:paraId="3E84A808" w14:textId="1BF11EBD" w:rsidR="003C067B" w:rsidRDefault="1C40C9D2" w:rsidP="00DA7B83">
      <w:pPr>
        <w:pStyle w:val="ListParagraph"/>
        <w:numPr>
          <w:ilvl w:val="0"/>
          <w:numId w:val="36"/>
        </w:numPr>
      </w:pPr>
      <w:r>
        <w:t>The graphics driver must support low refresh rate playback.</w:t>
      </w:r>
    </w:p>
    <w:p w14:paraId="693D4A10" w14:textId="73D06726" w:rsidR="00B7216E" w:rsidRDefault="1C40C9D2" w:rsidP="00492B34">
      <w:pPr>
        <w:rPr>
          <w:lang w:val="en-CA"/>
        </w:rPr>
      </w:pPr>
      <w:r w:rsidRPr="1C40C9D2">
        <w:rPr>
          <w:lang w:val="en-CA"/>
        </w:rPr>
        <w:t xml:space="preserve">Note: it may take 20-25 seconds after playback starts for 48hz to engage so it’s a good idea to use the steady-state instead of the start-up ETW log in this exercise. </w:t>
      </w:r>
    </w:p>
    <w:p w14:paraId="1D11FFCA" w14:textId="77777777" w:rsidR="00164E6A" w:rsidRPr="00B7216E" w:rsidRDefault="00164E6A" w:rsidP="00492B34"/>
    <w:p w14:paraId="53A8C452" w14:textId="3BA3720B" w:rsidR="008A6028" w:rsidRDefault="1C40C9D2" w:rsidP="008A6028">
      <w:pPr>
        <w:pStyle w:val="Heading2"/>
      </w:pPr>
      <w:r>
        <w:t>Step 1 – Load ETW Trace in MXA</w:t>
      </w:r>
    </w:p>
    <w:p w14:paraId="442FA0D3" w14:textId="77777777" w:rsidR="008A6028" w:rsidRPr="00DD6640" w:rsidRDefault="1C40C9D2" w:rsidP="00DA7B83">
      <w:pPr>
        <w:pStyle w:val="ListParagraph"/>
        <w:numPr>
          <w:ilvl w:val="0"/>
          <w:numId w:val="17"/>
        </w:numPr>
        <w:rPr>
          <w:sz w:val="18"/>
          <w:szCs w:val="18"/>
        </w:rPr>
      </w:pPr>
      <w:r w:rsidRPr="1C40C9D2">
        <w:rPr>
          <w:lang w:val="en-CA"/>
        </w:rPr>
        <w:t>From the start menu, type Media eXperience Analyzer and open the app</w:t>
      </w:r>
    </w:p>
    <w:p w14:paraId="723996C4" w14:textId="193FBF25" w:rsidR="008A6028" w:rsidRPr="004A7D0F" w:rsidRDefault="1C40C9D2" w:rsidP="00DA7B83">
      <w:pPr>
        <w:pStyle w:val="ListParagraph"/>
        <w:numPr>
          <w:ilvl w:val="0"/>
          <w:numId w:val="17"/>
        </w:numPr>
        <w:rPr>
          <w:sz w:val="18"/>
          <w:szCs w:val="18"/>
        </w:rPr>
      </w:pPr>
      <w:r w:rsidRPr="1C40C9D2">
        <w:rPr>
          <w:lang w:val="en-CA"/>
        </w:rPr>
        <w:t xml:space="preserve">When prompted to open file, pass in path to the ETW log generated by the ADK assessment (Local FSVP or Streaming). Example trace: </w:t>
      </w:r>
      <w:r w:rsidRPr="1C40C9D2">
        <w:rPr>
          <w:sz w:val="18"/>
          <w:szCs w:val="18"/>
          <w:lang w:val="en-CA"/>
        </w:rPr>
        <w:t>"C:\BatteryLife\VideoPlayback\LowRefreshRate48hz_MPO_iFLip</w:t>
      </w:r>
      <w:r w:rsidRPr="1C40C9D2">
        <w:rPr>
          <w:sz w:val="18"/>
          <w:szCs w:val="18"/>
        </w:rPr>
        <w:t>\</w:t>
      </w:r>
      <w:r w:rsidRPr="1C40C9D2">
        <w:rPr>
          <w:sz w:val="18"/>
          <w:szCs w:val="18"/>
          <w:lang w:val="en-CA"/>
        </w:rPr>
        <w:t xml:space="preserve">MoviesTVHaloNoProjection.etl" </w:t>
      </w:r>
    </w:p>
    <w:p w14:paraId="5E50CA64" w14:textId="568E99E9" w:rsidR="008A6028" w:rsidRPr="00164E6A" w:rsidRDefault="1C40C9D2" w:rsidP="00DA7B83">
      <w:pPr>
        <w:pStyle w:val="ListParagraph"/>
        <w:numPr>
          <w:ilvl w:val="0"/>
          <w:numId w:val="17"/>
        </w:numPr>
        <w:rPr>
          <w:sz w:val="18"/>
          <w:szCs w:val="18"/>
        </w:rPr>
      </w:pPr>
      <w:r w:rsidRPr="1C40C9D2">
        <w:rPr>
          <w:lang w:val="en-CA"/>
        </w:rPr>
        <w:t xml:space="preserve">Press the </w:t>
      </w:r>
      <w:r w:rsidRPr="1C40C9D2">
        <w:rPr>
          <w:b/>
          <w:bCs/>
          <w:lang w:val="en-CA"/>
        </w:rPr>
        <w:t xml:space="preserve">Turn Symbols Off </w:t>
      </w:r>
      <w:r w:rsidRPr="1C40C9D2">
        <w:rPr>
          <w:lang w:val="en-CA"/>
        </w:rPr>
        <w:t>button to turn off symbol lookup.</w:t>
      </w:r>
    </w:p>
    <w:p w14:paraId="37B35BF5" w14:textId="77777777" w:rsidR="00164E6A" w:rsidRPr="009F0651" w:rsidRDefault="00164E6A" w:rsidP="00164E6A">
      <w:pPr>
        <w:pStyle w:val="ListParagraph"/>
        <w:rPr>
          <w:sz w:val="18"/>
          <w:szCs w:val="18"/>
        </w:rPr>
      </w:pPr>
    </w:p>
    <w:p w14:paraId="04FBC144" w14:textId="3A78FF85" w:rsidR="008A6028" w:rsidRDefault="1C40C9D2" w:rsidP="008A6028">
      <w:pPr>
        <w:pStyle w:val="Heading2"/>
      </w:pPr>
      <w:r>
        <w:t>Step 2 – Determine the Refresh Rate at Various points in the trace</w:t>
      </w:r>
    </w:p>
    <w:p w14:paraId="7DA7DE72" w14:textId="77777777" w:rsidR="008A6028" w:rsidRDefault="1C40C9D2" w:rsidP="00DA7B83">
      <w:pPr>
        <w:pStyle w:val="ListParagraph"/>
        <w:numPr>
          <w:ilvl w:val="0"/>
          <w:numId w:val="18"/>
        </w:numPr>
        <w:spacing w:line="252" w:lineRule="auto"/>
        <w:rPr>
          <w:lang w:val="en-CA"/>
        </w:rPr>
      </w:pPr>
      <w:r w:rsidRPr="1C40C9D2">
        <w:rPr>
          <w:b/>
          <w:bCs/>
          <w:lang w:val="en-CA"/>
        </w:rPr>
        <w:t>Drag and drop</w:t>
      </w:r>
      <w:r w:rsidRPr="1C40C9D2">
        <w:rPr>
          <w:lang w:val="en-CA"/>
        </w:rPr>
        <w:t xml:space="preserve"> the </w:t>
      </w:r>
      <w:r w:rsidRPr="1C40C9D2">
        <w:rPr>
          <w:b/>
          <w:bCs/>
          <w:lang w:val="en-CA"/>
        </w:rPr>
        <w:t>GPU DX VSync ISR/DPC Cadence</w:t>
      </w:r>
      <w:r w:rsidRPr="1C40C9D2">
        <w:rPr>
          <w:lang w:val="en-CA"/>
        </w:rPr>
        <w:t xml:space="preserve"> dataset into a panel.</w:t>
      </w:r>
    </w:p>
    <w:p w14:paraId="6D479997" w14:textId="3EA2A6B2" w:rsidR="008A6028" w:rsidRDefault="1C40C9D2" w:rsidP="00DA7B83">
      <w:pPr>
        <w:pStyle w:val="ListParagraph"/>
        <w:numPr>
          <w:ilvl w:val="0"/>
          <w:numId w:val="18"/>
        </w:numPr>
        <w:spacing w:after="0" w:line="240" w:lineRule="auto"/>
        <w:contextualSpacing w:val="0"/>
        <w:rPr>
          <w:lang w:val="en-CA"/>
        </w:rPr>
      </w:pPr>
      <w:r w:rsidRPr="1C40C9D2">
        <w:rPr>
          <w:lang w:val="en-CA"/>
        </w:rPr>
        <w:t>Zoom into the bottom part of this VSync ISR/DPC Cadence panel during steady state playback</w:t>
      </w:r>
    </w:p>
    <w:p w14:paraId="2C0DAEF4" w14:textId="770BD70E" w:rsidR="008A6028" w:rsidRDefault="1C40C9D2" w:rsidP="00DA7B83">
      <w:pPr>
        <w:pStyle w:val="ListParagraph"/>
        <w:numPr>
          <w:ilvl w:val="1"/>
          <w:numId w:val="18"/>
        </w:numPr>
        <w:spacing w:after="0" w:line="240" w:lineRule="auto"/>
        <w:contextualSpacing w:val="0"/>
        <w:rPr>
          <w:lang w:val="en-CA"/>
        </w:rPr>
      </w:pPr>
      <w:r w:rsidRPr="1C40C9D2">
        <w:rPr>
          <w:lang w:val="en-CA"/>
        </w:rPr>
        <w:t>Tip: Use the DMA Operations dataset to help you find steady state playback – look for when DWM activity stops</w:t>
      </w:r>
    </w:p>
    <w:p w14:paraId="219B5ED9" w14:textId="3ED9F0E9" w:rsidR="00B7216E" w:rsidRDefault="1C40C9D2" w:rsidP="00DA7B83">
      <w:pPr>
        <w:pStyle w:val="ListParagraph"/>
        <w:numPr>
          <w:ilvl w:val="0"/>
          <w:numId w:val="18"/>
        </w:numPr>
        <w:spacing w:after="0" w:line="240" w:lineRule="auto"/>
        <w:contextualSpacing w:val="0"/>
        <w:rPr>
          <w:lang w:val="en-CA"/>
        </w:rPr>
      </w:pPr>
      <w:r w:rsidRPr="1C40C9D2">
        <w:rPr>
          <w:lang w:val="en-CA"/>
        </w:rPr>
        <w:t>If the VSync interval jumps from 16.6ms to 20.8ms, then 48hz is engaged (see MXA Screenshot #7-2-3).</w:t>
      </w:r>
    </w:p>
    <w:p w14:paraId="23FDA414" w14:textId="47C9ADCA" w:rsidR="008A6028" w:rsidRDefault="002966EA" w:rsidP="1C40C9D2">
      <w:pPr>
        <w:pStyle w:val="ListParagraph"/>
        <w:spacing w:after="0" w:line="240" w:lineRule="auto"/>
        <w:contextualSpacing w:val="0"/>
        <w:rPr>
          <w:lang w:val="en-CA"/>
        </w:rPr>
      </w:pPr>
      <w:r w:rsidRPr="7CAEADF1">
        <w:rPr>
          <w:b/>
          <w:bCs/>
          <w:lang w:val="en-CA"/>
        </w:rPr>
        <w:lastRenderedPageBreak/>
        <w:t xml:space="preserve">MXA Screenshot 7-2-3 </w:t>
      </w:r>
      <w:r w:rsidR="00B7216E">
        <w:rPr>
          <w:lang w:val="en-CA"/>
        </w:rPr>
        <w:t>– Low Refresh is enabled at approximately 17 seconds into playback</w:t>
      </w:r>
      <w:r w:rsidR="008A6028">
        <w:rPr>
          <w:lang w:val="en-CA"/>
        </w:rPr>
        <w:br/>
      </w:r>
      <w:r w:rsidR="00B7216E">
        <w:rPr>
          <w:noProof/>
        </w:rPr>
        <w:drawing>
          <wp:inline distT="0" distB="0" distL="0" distR="0" wp14:anchorId="387F127E" wp14:editId="05EA105D">
            <wp:extent cx="4937760" cy="2991048"/>
            <wp:effectExtent l="152400" t="152400" r="35814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67797" cy="30092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48C5A26" w14:textId="49EC25E3" w:rsidR="008A6028" w:rsidRDefault="1C40C9D2" w:rsidP="00DA7B83">
      <w:pPr>
        <w:pStyle w:val="ListParagraph"/>
        <w:numPr>
          <w:ilvl w:val="0"/>
          <w:numId w:val="18"/>
        </w:numPr>
        <w:spacing w:after="0" w:line="240" w:lineRule="auto"/>
        <w:contextualSpacing w:val="0"/>
        <w:rPr>
          <w:lang w:val="en-CA"/>
        </w:rPr>
      </w:pPr>
      <w:r w:rsidRPr="1C40C9D2">
        <w:rPr>
          <w:lang w:val="en-CA"/>
        </w:rPr>
        <w:t>If the VSync interval remains at 16.6ms throughout steady state playback, then 48Hz is NOT engaged (see MXA Screenshot 7-2-4).</w:t>
      </w:r>
    </w:p>
    <w:p w14:paraId="509FF8F3" w14:textId="77777777" w:rsidR="00B7216E" w:rsidRPr="00B7216E" w:rsidRDefault="00B7216E" w:rsidP="00B7216E">
      <w:pPr>
        <w:spacing w:after="0" w:line="240" w:lineRule="auto"/>
        <w:ind w:left="360"/>
        <w:rPr>
          <w:lang w:val="en-CA"/>
        </w:rPr>
      </w:pPr>
    </w:p>
    <w:p w14:paraId="25A7683F" w14:textId="79F0B1A5" w:rsidR="00B7216E" w:rsidRPr="00B7216E" w:rsidRDefault="1C40C9D2" w:rsidP="1C40C9D2">
      <w:pPr>
        <w:pStyle w:val="ListParagraph"/>
        <w:spacing w:after="0" w:line="240" w:lineRule="auto"/>
        <w:contextualSpacing w:val="0"/>
        <w:rPr>
          <w:lang w:val="en-CA"/>
        </w:rPr>
      </w:pPr>
      <w:r w:rsidRPr="1C40C9D2">
        <w:rPr>
          <w:b/>
          <w:bCs/>
          <w:lang w:val="en-CA"/>
        </w:rPr>
        <w:t xml:space="preserve">MXA Screenshot 7-2-4 - </w:t>
      </w:r>
      <w:r w:rsidRPr="1C40C9D2">
        <w:rPr>
          <w:lang w:val="en-CA"/>
        </w:rPr>
        <w:t>Refresh rate remains at 60hz throughout playback (no power savings)</w:t>
      </w:r>
    </w:p>
    <w:p w14:paraId="73946D25" w14:textId="61477ACA" w:rsidR="00B7216E" w:rsidRDefault="00B7216E" w:rsidP="00B7216E">
      <w:pPr>
        <w:pStyle w:val="ListParagraph"/>
        <w:spacing w:after="0" w:line="240" w:lineRule="auto"/>
        <w:contextualSpacing w:val="0"/>
        <w:rPr>
          <w:lang w:val="en-CA"/>
        </w:rPr>
      </w:pPr>
      <w:r>
        <w:rPr>
          <w:noProof/>
        </w:rPr>
        <w:drawing>
          <wp:inline distT="0" distB="0" distL="0" distR="0" wp14:anchorId="2DBAAB5E" wp14:editId="1446F702">
            <wp:extent cx="5167333" cy="2321627"/>
            <wp:effectExtent l="152400" t="152400" r="357505" b="3644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6088" cy="23255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82F98B" w14:textId="126D6782" w:rsidR="002966EA" w:rsidRDefault="1C40C9D2" w:rsidP="002966EA">
      <w:pPr>
        <w:pStyle w:val="Heading2"/>
      </w:pPr>
      <w:r>
        <w:t>Step 3 – Review Additional resources on Low Refresh Rate Playback</w:t>
      </w:r>
    </w:p>
    <w:p w14:paraId="6631A987" w14:textId="047987CB" w:rsidR="002966EA" w:rsidRPr="00860ABD" w:rsidRDefault="1C40C9D2" w:rsidP="00DA7B83">
      <w:pPr>
        <w:pStyle w:val="ListParagraph"/>
        <w:numPr>
          <w:ilvl w:val="0"/>
          <w:numId w:val="22"/>
        </w:numPr>
        <w:spacing w:after="0" w:line="240" w:lineRule="auto"/>
        <w:contextualSpacing w:val="0"/>
        <w:rPr>
          <w:lang w:val="en-CA"/>
        </w:rPr>
      </w:pPr>
      <w:r w:rsidRPr="1C40C9D2">
        <w:rPr>
          <w:lang w:val="en-CA"/>
        </w:rPr>
        <w:t xml:space="preserve">Low Refresh Rate: </w:t>
      </w:r>
      <w:hyperlink r:id="rId89">
        <w:r w:rsidRPr="1C40C9D2">
          <w:rPr>
            <w:rStyle w:val="Hyperlink"/>
          </w:rPr>
          <w:t>https://aka.ms/48hzPlayback</w:t>
        </w:r>
      </w:hyperlink>
      <w:r>
        <w:t xml:space="preserve"> </w:t>
      </w:r>
    </w:p>
    <w:p w14:paraId="0E3E75F2" w14:textId="50E5EA05" w:rsidR="002966EA" w:rsidRPr="007D6CCA" w:rsidRDefault="1C40C9D2" w:rsidP="00DA7B83">
      <w:pPr>
        <w:pStyle w:val="ListParagraph"/>
        <w:numPr>
          <w:ilvl w:val="0"/>
          <w:numId w:val="22"/>
        </w:numPr>
        <w:spacing w:after="0" w:line="240" w:lineRule="auto"/>
        <w:contextualSpacing w:val="0"/>
        <w:rPr>
          <w:lang w:val="en-CA"/>
        </w:rPr>
      </w:pPr>
      <w:r>
        <w:t xml:space="preserve">Power Savings video: Power Savings video: </w:t>
      </w:r>
      <w:hyperlink r:id="rId90">
        <w:r w:rsidRPr="1C40C9D2">
          <w:rPr>
            <w:rStyle w:val="Hyperlink"/>
          </w:rPr>
          <w:t>https://aka.ms/MXA-VideoPower</w:t>
        </w:r>
      </w:hyperlink>
    </w:p>
    <w:p w14:paraId="73BC8EB6" w14:textId="6EB8293C" w:rsidR="00B7216E" w:rsidRDefault="1C40C9D2" w:rsidP="000E3B8D">
      <w:pPr>
        <w:pStyle w:val="Heading1"/>
      </w:pPr>
      <w:bookmarkStart w:id="35" w:name="_Toc527031441"/>
      <w:r>
        <w:lastRenderedPageBreak/>
        <w:t>Exercise 5C – Verify MPO and iFlip are Enabled During FSVP</w:t>
      </w:r>
      <w:bookmarkEnd w:id="35"/>
    </w:p>
    <w:p w14:paraId="23BBCFE2" w14:textId="600591FB" w:rsidR="00B7216E" w:rsidRDefault="1C40C9D2" w:rsidP="00B7216E">
      <w:r w:rsidRPr="0033167A">
        <w:rPr>
          <w:b/>
        </w:rPr>
        <w:t>Estimated Tim</w:t>
      </w:r>
      <w:r>
        <w:t>e: 10 min</w:t>
      </w:r>
      <w:r w:rsidR="7CAEADF1">
        <w:br/>
      </w:r>
      <w:r w:rsidRPr="0033167A">
        <w:rPr>
          <w:b/>
        </w:rPr>
        <w:t>Level</w:t>
      </w:r>
      <w:r>
        <w:t>: 300</w:t>
      </w:r>
    </w:p>
    <w:p w14:paraId="7F3FF422" w14:textId="77777777" w:rsidR="00AA797C" w:rsidRDefault="1C40C9D2" w:rsidP="00B7216E">
      <w:r>
        <w:t xml:space="preserve">In this exercise, we’ll utilize the </w:t>
      </w:r>
      <w:r w:rsidR="003738B1">
        <w:t>Windows Performance Analyzer</w:t>
      </w:r>
      <w:r>
        <w:t xml:space="preserve"> to load the ETW logs generated by ADK FSVP EE assessments previously described in this lab doc to determine whether key power saving features are enabled.  More specifically, we’ll look at the ETW logs to verify whether MPO and iFlip are enabled. The multi-plane overlay feature, also known as MPO saves power when playing back video. Not all hardware platforms support MPO. </w:t>
      </w:r>
    </w:p>
    <w:p w14:paraId="7722DD00" w14:textId="5181E521" w:rsidR="00B7216E" w:rsidRDefault="1C40C9D2" w:rsidP="00B7216E">
      <w:r>
        <w:t xml:space="preserve">MPO offloads scaling and composition to hardware, reducing memory copies and improving both power and glitch resiliency.  Hardware dependency – check with your IHV/OEM to verify whether your hardware supports MPO.  Media player must be media engine based (E.g., Windows Netflix app or Movies &amp; TV app). </w:t>
      </w:r>
    </w:p>
    <w:p w14:paraId="0F854948" w14:textId="419E86F5" w:rsidR="00B7216E" w:rsidRDefault="1C40C9D2" w:rsidP="00B7216E">
      <w:pPr>
        <w:pStyle w:val="Heading2"/>
      </w:pPr>
      <w:r>
        <w:t xml:space="preserve">Step 1 – Load ETW Trace in </w:t>
      </w:r>
      <w:r w:rsidR="003738B1">
        <w:t>WPA</w:t>
      </w:r>
    </w:p>
    <w:p w14:paraId="07590170" w14:textId="3BE6D0BA" w:rsidR="00B7216E" w:rsidRPr="00DD6640" w:rsidRDefault="1C40C9D2" w:rsidP="00DA7B83">
      <w:pPr>
        <w:pStyle w:val="ListParagraph"/>
        <w:numPr>
          <w:ilvl w:val="0"/>
          <w:numId w:val="19"/>
        </w:numPr>
        <w:rPr>
          <w:sz w:val="18"/>
          <w:szCs w:val="18"/>
        </w:rPr>
      </w:pPr>
      <w:r w:rsidRPr="1C40C9D2">
        <w:rPr>
          <w:lang w:val="en-CA"/>
        </w:rPr>
        <w:t xml:space="preserve">From the start menu, type </w:t>
      </w:r>
      <w:r w:rsidR="00AA797C">
        <w:rPr>
          <w:lang w:val="en-CA"/>
        </w:rPr>
        <w:t>Windows Performance</w:t>
      </w:r>
      <w:r w:rsidRPr="1C40C9D2">
        <w:rPr>
          <w:lang w:val="en-CA"/>
        </w:rPr>
        <w:t xml:space="preserve"> Analyzer and open the app</w:t>
      </w:r>
    </w:p>
    <w:p w14:paraId="7C98D497" w14:textId="4A53FEC0" w:rsidR="00B7216E" w:rsidRPr="004A7D0F" w:rsidRDefault="00AA797C" w:rsidP="00DA7B83">
      <w:pPr>
        <w:pStyle w:val="ListParagraph"/>
        <w:numPr>
          <w:ilvl w:val="0"/>
          <w:numId w:val="19"/>
        </w:numPr>
        <w:rPr>
          <w:sz w:val="18"/>
          <w:szCs w:val="18"/>
        </w:rPr>
      </w:pPr>
      <w:r>
        <w:rPr>
          <w:lang w:val="en-CA"/>
        </w:rPr>
        <w:t>Open the</w:t>
      </w:r>
      <w:r w:rsidR="1C40C9D2" w:rsidRPr="1C40C9D2">
        <w:rPr>
          <w:lang w:val="en-CA"/>
        </w:rPr>
        <w:t xml:space="preserve"> path to the ETW log generated by the ADK assessment (Local FSVP or Streaming). Example: </w:t>
      </w:r>
      <w:r w:rsidR="1C40C9D2" w:rsidRPr="1C40C9D2">
        <w:rPr>
          <w:sz w:val="16"/>
          <w:szCs w:val="16"/>
          <w:lang w:val="en-CA"/>
        </w:rPr>
        <w:t>"C:\ BatteryLife\VideoPlayback\MPO_iFLip\MoviesTVHaloNoProjection.etl"</w:t>
      </w:r>
    </w:p>
    <w:p w14:paraId="13B9D599" w14:textId="319C21C0" w:rsidR="00B7216E" w:rsidRDefault="1C40C9D2" w:rsidP="00B7216E">
      <w:pPr>
        <w:pStyle w:val="Heading2"/>
      </w:pPr>
      <w:r>
        <w:t>Step 2 – Determine Whether MPO events exist throughout playback</w:t>
      </w:r>
    </w:p>
    <w:p w14:paraId="5B440CEC" w14:textId="00742661" w:rsidR="00B7216E" w:rsidRDefault="1C40C9D2" w:rsidP="00DA7B83">
      <w:pPr>
        <w:pStyle w:val="ListParagraph"/>
        <w:numPr>
          <w:ilvl w:val="0"/>
          <w:numId w:val="20"/>
        </w:numPr>
        <w:spacing w:line="252" w:lineRule="auto"/>
        <w:rPr>
          <w:lang w:val="en-CA"/>
        </w:rPr>
      </w:pPr>
      <w:r w:rsidRPr="1C40C9D2">
        <w:rPr>
          <w:b/>
          <w:bCs/>
          <w:lang w:val="en-CA"/>
        </w:rPr>
        <w:t>Drag and drop</w:t>
      </w:r>
      <w:r w:rsidRPr="1C40C9D2">
        <w:rPr>
          <w:lang w:val="en-CA"/>
        </w:rPr>
        <w:t xml:space="preserve"> the </w:t>
      </w:r>
      <w:r w:rsidR="00AA797C">
        <w:rPr>
          <w:b/>
          <w:bCs/>
          <w:lang w:val="en-CA"/>
        </w:rPr>
        <w:t>Generic Events graph</w:t>
      </w:r>
      <w:r w:rsidR="00AA797C">
        <w:rPr>
          <w:bCs/>
          <w:lang w:val="en-CA"/>
        </w:rPr>
        <w:t xml:space="preserve"> into</w:t>
      </w:r>
      <w:r w:rsidRPr="1C40C9D2">
        <w:rPr>
          <w:lang w:val="en-CA"/>
        </w:rPr>
        <w:t xml:space="preserve"> a panel.</w:t>
      </w:r>
    </w:p>
    <w:p w14:paraId="60917376" w14:textId="34BB6B5D" w:rsidR="00B7216E" w:rsidRDefault="00AA797C" w:rsidP="00DA7B83">
      <w:pPr>
        <w:pStyle w:val="ListParagraph"/>
        <w:numPr>
          <w:ilvl w:val="0"/>
          <w:numId w:val="20"/>
        </w:numPr>
        <w:spacing w:line="252" w:lineRule="auto"/>
        <w:rPr>
          <w:lang w:val="en-CA"/>
        </w:rPr>
      </w:pPr>
      <w:r>
        <w:rPr>
          <w:lang w:val="en-CA"/>
        </w:rPr>
        <w:t>Find the</w:t>
      </w:r>
      <w:r w:rsidR="1C40C9D2" w:rsidRPr="1C40C9D2">
        <w:rPr>
          <w:lang w:val="en-CA"/>
        </w:rPr>
        <w:t xml:space="preserve"> </w:t>
      </w:r>
      <w:r w:rsidR="1C40C9D2" w:rsidRPr="1C40C9D2">
        <w:rPr>
          <w:b/>
          <w:bCs/>
          <w:lang w:val="en-CA"/>
        </w:rPr>
        <w:t xml:space="preserve">Microsoft-Windows-DxgKrnl </w:t>
      </w:r>
      <w:r w:rsidRPr="00AA797C">
        <w:rPr>
          <w:bCs/>
          <w:lang w:val="en-CA"/>
        </w:rPr>
        <w:t>provider</w:t>
      </w:r>
    </w:p>
    <w:p w14:paraId="6B531F79" w14:textId="01676A69" w:rsidR="002966EA" w:rsidRDefault="00AA797C" w:rsidP="00DA7B83">
      <w:pPr>
        <w:pStyle w:val="ListParagraph"/>
        <w:numPr>
          <w:ilvl w:val="0"/>
          <w:numId w:val="20"/>
        </w:numPr>
        <w:spacing w:line="252" w:lineRule="auto"/>
        <w:rPr>
          <w:lang w:val="en-CA"/>
        </w:rPr>
      </w:pPr>
      <w:r>
        <w:rPr>
          <w:lang w:val="en-CA"/>
        </w:rPr>
        <w:t>Find the</w:t>
      </w:r>
      <w:r w:rsidR="1C40C9D2" w:rsidRPr="1C40C9D2">
        <w:rPr>
          <w:b/>
          <w:bCs/>
          <w:lang w:val="en-CA"/>
        </w:rPr>
        <w:t xml:space="preserve"> MMIOFlipMultiPlaneOverlay </w:t>
      </w:r>
      <w:r w:rsidRPr="00AA797C">
        <w:rPr>
          <w:bCs/>
          <w:lang w:val="en-CA"/>
        </w:rPr>
        <w:t>task</w:t>
      </w:r>
      <w:r w:rsidR="1C40C9D2" w:rsidRPr="1C40C9D2">
        <w:rPr>
          <w:lang w:val="en-CA"/>
        </w:rPr>
        <w:t>.</w:t>
      </w:r>
    </w:p>
    <w:p w14:paraId="1774D5FE" w14:textId="35B55A98" w:rsidR="002966EA" w:rsidRDefault="00ED0284" w:rsidP="00DA7B83">
      <w:pPr>
        <w:pStyle w:val="ListParagraph"/>
        <w:numPr>
          <w:ilvl w:val="0"/>
          <w:numId w:val="20"/>
        </w:numPr>
        <w:spacing w:line="252" w:lineRule="auto"/>
        <w:rPr>
          <w:lang w:val="en-CA"/>
        </w:rPr>
      </w:pPr>
      <w:r w:rsidRPr="00ED0284">
        <w:rPr>
          <w:lang w:val="en-CA"/>
        </w:rPr>
        <w:t xml:space="preserve">Look at the LayerIndex </w:t>
      </w:r>
      <w:r>
        <w:rPr>
          <w:lang w:val="en-CA"/>
        </w:rPr>
        <w:t>field</w:t>
      </w:r>
      <w:r w:rsidRPr="00ED0284">
        <w:rPr>
          <w:lang w:val="en-CA"/>
        </w:rPr>
        <w:t xml:space="preserve"> of MMIOFlipMultiPlaneOverlay. If </w:t>
      </w:r>
      <w:r>
        <w:rPr>
          <w:lang w:val="en-CA"/>
        </w:rPr>
        <w:t>there are</w:t>
      </w:r>
      <w:r w:rsidRPr="00ED0284">
        <w:rPr>
          <w:lang w:val="en-CA"/>
        </w:rPr>
        <w:t xml:space="preserve"> LayerIndexes higher than 0, </w:t>
      </w:r>
      <w:r>
        <w:rPr>
          <w:lang w:val="en-CA"/>
        </w:rPr>
        <w:t xml:space="preserve">then </w:t>
      </w:r>
      <w:r w:rsidRPr="00ED0284">
        <w:rPr>
          <w:lang w:val="en-CA"/>
        </w:rPr>
        <w:t>additional planes are used</w:t>
      </w:r>
      <w:r>
        <w:rPr>
          <w:lang w:val="en-CA"/>
        </w:rPr>
        <w:t xml:space="preserve"> and MPO is enabled</w:t>
      </w:r>
    </w:p>
    <w:p w14:paraId="096147E6" w14:textId="3A599FD1" w:rsidR="00EC387C" w:rsidRPr="00EC387C" w:rsidRDefault="00EC387C" w:rsidP="00EC387C">
      <w:pPr>
        <w:spacing w:line="252" w:lineRule="auto"/>
        <w:jc w:val="center"/>
        <w:rPr>
          <w:lang w:val="en-CA"/>
        </w:rPr>
      </w:pPr>
      <w:r>
        <w:rPr>
          <w:noProof/>
        </w:rPr>
        <w:drawing>
          <wp:inline distT="0" distB="0" distL="0" distR="0" wp14:anchorId="1B54EF84" wp14:editId="572F9910">
            <wp:extent cx="4929809" cy="312853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54581" cy="3144254"/>
                    </a:xfrm>
                    <a:prstGeom prst="rect">
                      <a:avLst/>
                    </a:prstGeom>
                  </pic:spPr>
                </pic:pic>
              </a:graphicData>
            </a:graphic>
          </wp:inline>
        </w:drawing>
      </w:r>
    </w:p>
    <w:p w14:paraId="192DB487" w14:textId="597FD8F2" w:rsidR="002966EA" w:rsidRDefault="1C40C9D2" w:rsidP="002966EA">
      <w:pPr>
        <w:pStyle w:val="Heading2"/>
      </w:pPr>
      <w:r>
        <w:lastRenderedPageBreak/>
        <w:t>Step 3 – Determine Whether iFlip events exist throughout playback</w:t>
      </w:r>
    </w:p>
    <w:p w14:paraId="77DB0BC8" w14:textId="177E3EEC" w:rsidR="002966EA" w:rsidRPr="00362D3A" w:rsidRDefault="00362D3A" w:rsidP="00DA7B83">
      <w:pPr>
        <w:pStyle w:val="ListParagraph"/>
        <w:numPr>
          <w:ilvl w:val="0"/>
          <w:numId w:val="21"/>
        </w:numPr>
        <w:spacing w:line="252" w:lineRule="auto"/>
        <w:rPr>
          <w:lang w:val="en-CA"/>
        </w:rPr>
      </w:pPr>
      <w:r>
        <w:rPr>
          <w:lang w:val="en-CA"/>
        </w:rPr>
        <w:t>Find the</w:t>
      </w:r>
      <w:r w:rsidRPr="1C40C9D2">
        <w:rPr>
          <w:b/>
          <w:bCs/>
          <w:lang w:val="en-CA"/>
        </w:rPr>
        <w:t xml:space="preserve"> IndependentFlip  </w:t>
      </w:r>
      <w:r w:rsidRPr="00AA797C">
        <w:rPr>
          <w:bCs/>
          <w:lang w:val="en-CA"/>
        </w:rPr>
        <w:t>task</w:t>
      </w:r>
      <w:r w:rsidRPr="1C40C9D2">
        <w:rPr>
          <w:lang w:val="en-CA"/>
        </w:rPr>
        <w:t>.</w:t>
      </w:r>
    </w:p>
    <w:p w14:paraId="454C7442" w14:textId="6B785402" w:rsidR="002966EA" w:rsidRPr="002966EA" w:rsidRDefault="1C40C9D2" w:rsidP="00DA7B83">
      <w:pPr>
        <w:pStyle w:val="ListParagraph"/>
        <w:numPr>
          <w:ilvl w:val="0"/>
          <w:numId w:val="21"/>
        </w:numPr>
        <w:spacing w:line="252" w:lineRule="auto"/>
        <w:rPr>
          <w:lang w:val="en-CA"/>
        </w:rPr>
      </w:pPr>
      <w:r w:rsidRPr="1C40C9D2">
        <w:rPr>
          <w:lang w:val="en-CA"/>
        </w:rPr>
        <w:t xml:space="preserve">If you notice this event being fired throughout steady state playback, then </w:t>
      </w:r>
      <w:r w:rsidR="00362D3A">
        <w:rPr>
          <w:lang w:val="en-CA"/>
        </w:rPr>
        <w:t>iFlip</w:t>
      </w:r>
      <w:r w:rsidRPr="1C40C9D2">
        <w:rPr>
          <w:lang w:val="en-CA"/>
        </w:rPr>
        <w:t xml:space="preserve"> is engaged.</w:t>
      </w:r>
    </w:p>
    <w:p w14:paraId="0F20D832" w14:textId="77777777" w:rsidR="00666D59" w:rsidRDefault="00666D59" w:rsidP="00666D59">
      <w:pPr>
        <w:spacing w:line="252" w:lineRule="auto"/>
        <w:rPr>
          <w:lang w:val="en-CA"/>
        </w:rPr>
      </w:pPr>
    </w:p>
    <w:p w14:paraId="295FF4DD" w14:textId="3CAF2AC5" w:rsidR="002966EA" w:rsidRPr="002966EA" w:rsidRDefault="00666D59" w:rsidP="00666D59">
      <w:pPr>
        <w:spacing w:line="252" w:lineRule="auto"/>
        <w:rPr>
          <w:lang w:val="en-CA"/>
        </w:rPr>
      </w:pPr>
      <w:r>
        <w:rPr>
          <w:noProof/>
        </w:rPr>
        <w:drawing>
          <wp:inline distT="0" distB="0" distL="0" distR="0" wp14:anchorId="2708950B" wp14:editId="657771EA">
            <wp:extent cx="5943600" cy="2948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48940"/>
                    </a:xfrm>
                    <a:prstGeom prst="rect">
                      <a:avLst/>
                    </a:prstGeom>
                  </pic:spPr>
                </pic:pic>
              </a:graphicData>
            </a:graphic>
          </wp:inline>
        </w:drawing>
      </w:r>
      <w:r w:rsidR="002966EA" w:rsidRPr="002966EA">
        <w:rPr>
          <w:lang w:val="en-CA"/>
        </w:rPr>
        <w:br/>
      </w:r>
    </w:p>
    <w:p w14:paraId="37FCED9E" w14:textId="52B93F96" w:rsidR="002966EA" w:rsidRDefault="1C40C9D2" w:rsidP="002966EA">
      <w:pPr>
        <w:pStyle w:val="Heading2"/>
      </w:pPr>
      <w:r>
        <w:t>Step 4 – Review Additional resources on MPO &amp; iFlip</w:t>
      </w:r>
    </w:p>
    <w:p w14:paraId="3007D610" w14:textId="0A9EB37B" w:rsidR="002966EA" w:rsidRPr="00403A8C" w:rsidRDefault="1C40C9D2" w:rsidP="00DA7B83">
      <w:pPr>
        <w:pStyle w:val="ListParagraph"/>
        <w:numPr>
          <w:ilvl w:val="0"/>
          <w:numId w:val="22"/>
        </w:numPr>
        <w:spacing w:after="0" w:line="240" w:lineRule="auto"/>
        <w:contextualSpacing w:val="0"/>
        <w:rPr>
          <w:lang w:val="en-CA"/>
        </w:rPr>
      </w:pPr>
      <w:r w:rsidRPr="1C40C9D2">
        <w:rPr>
          <w:lang w:val="en-CA"/>
        </w:rPr>
        <w:t xml:space="preserve">MPO: </w:t>
      </w:r>
      <w:hyperlink r:id="rId93">
        <w:r w:rsidRPr="1C40C9D2">
          <w:rPr>
            <w:rStyle w:val="Hyperlink"/>
          </w:rPr>
          <w:t>https://aka.ms/MPO</w:t>
        </w:r>
      </w:hyperlink>
      <w:r>
        <w:t xml:space="preserve"> </w:t>
      </w:r>
    </w:p>
    <w:p w14:paraId="75D6B4FB" w14:textId="5AC381AE" w:rsidR="00B7216E" w:rsidRPr="007E6F34" w:rsidRDefault="1C40C9D2" w:rsidP="00DA7B83">
      <w:pPr>
        <w:pStyle w:val="ListParagraph"/>
        <w:numPr>
          <w:ilvl w:val="0"/>
          <w:numId w:val="22"/>
        </w:numPr>
        <w:spacing w:after="0" w:line="240" w:lineRule="auto"/>
        <w:contextualSpacing w:val="0"/>
        <w:rPr>
          <w:lang w:val="en-CA"/>
        </w:rPr>
      </w:pPr>
      <w:r>
        <w:t xml:space="preserve">Power Savings video: </w:t>
      </w:r>
      <w:hyperlink r:id="rId94">
        <w:r w:rsidRPr="1C40C9D2">
          <w:rPr>
            <w:rStyle w:val="Hyperlink"/>
          </w:rPr>
          <w:t>https://aka.ms/MXA-VideoPower</w:t>
        </w:r>
      </w:hyperlink>
    </w:p>
    <w:p w14:paraId="6CE6198F" w14:textId="77777777" w:rsidR="0033167A" w:rsidRDefault="0033167A">
      <w:pPr>
        <w:rPr>
          <w:rFonts w:asciiTheme="majorHAnsi" w:eastAsiaTheme="majorEastAsia" w:hAnsiTheme="majorHAnsi" w:cstheme="majorBidi"/>
          <w:b/>
          <w:sz w:val="32"/>
          <w:szCs w:val="32"/>
        </w:rPr>
      </w:pPr>
      <w:r>
        <w:br w:type="page"/>
      </w:r>
    </w:p>
    <w:p w14:paraId="5C00617D" w14:textId="68D2752C" w:rsidR="007E6F34" w:rsidRDefault="1C40C9D2" w:rsidP="000E3B8D">
      <w:pPr>
        <w:pStyle w:val="Heading1"/>
      </w:pPr>
      <w:bookmarkStart w:id="36" w:name="_Toc527031442"/>
      <w:r>
        <w:lastRenderedPageBreak/>
        <w:t>Exercise 6A – Modify Power Settings with PowerCfg</w:t>
      </w:r>
      <w:bookmarkEnd w:id="36"/>
    </w:p>
    <w:p w14:paraId="15A8EC8D" w14:textId="636213E9" w:rsidR="007E6F34" w:rsidRDefault="1C40C9D2" w:rsidP="007E6F34">
      <w:r w:rsidRPr="0033167A">
        <w:rPr>
          <w:b/>
        </w:rPr>
        <w:t>Estimated Time</w:t>
      </w:r>
      <w:r>
        <w:t>: 10 min</w:t>
      </w:r>
      <w:r w:rsidR="7CAEADF1">
        <w:br/>
      </w:r>
      <w:r w:rsidRPr="0033167A">
        <w:rPr>
          <w:b/>
        </w:rPr>
        <w:t>Level</w:t>
      </w:r>
      <w:r>
        <w:t>: 200</w:t>
      </w:r>
    </w:p>
    <w:p w14:paraId="0C87A588" w14:textId="1DC6E819" w:rsidR="007E6F34" w:rsidRDefault="1C40C9D2" w:rsidP="007E6F34">
      <w:r>
        <w:t>In this exercise, we’ll utilize the inbox component PowerCfg to modify power settings.  Please note that using PowerCfg to modify power settings is intended for test and evaluation purposes only.  Use Windows provisioning to define custom power settings in OEM images.</w:t>
      </w:r>
    </w:p>
    <w:p w14:paraId="4AE610BF" w14:textId="4EB53A99" w:rsidR="007E6F34" w:rsidRDefault="1C40C9D2" w:rsidP="007E6F34">
      <w:pPr>
        <w:pStyle w:val="Heading2"/>
      </w:pPr>
      <w:r>
        <w:t>Step 1 – Lookup Current and Set New Critical Battery &amp; Low Battery Values</w:t>
      </w:r>
    </w:p>
    <w:p w14:paraId="7B8BD16F" w14:textId="45E7E5F6" w:rsidR="00D8197A" w:rsidRPr="00D8197A" w:rsidRDefault="1C40C9D2" w:rsidP="00DA7B83">
      <w:pPr>
        <w:pStyle w:val="ListParagraph"/>
        <w:numPr>
          <w:ilvl w:val="0"/>
          <w:numId w:val="38"/>
        </w:numPr>
        <w:rPr>
          <w:i/>
          <w:iCs/>
        </w:rPr>
      </w:pPr>
      <w:r w:rsidRPr="1C40C9D2">
        <w:rPr>
          <w:lang w:val="en-CA"/>
        </w:rPr>
        <w:t>Launch an elevated command prompt and type the following commands to query the current values for the Low Battery Warning &amp; Critical Battery values, respectively:</w:t>
      </w:r>
      <w:r w:rsidR="7CAEADF1">
        <w:br/>
      </w:r>
      <w:r w:rsidRPr="1C40C9D2">
        <w:rPr>
          <w:i/>
          <w:iCs/>
        </w:rPr>
        <w:t>Powercfg /Q scheme_current sub_battery BATLEVELLOW</w:t>
      </w:r>
    </w:p>
    <w:p w14:paraId="384DC03E" w14:textId="720E7763" w:rsidR="00943CAB" w:rsidRDefault="1C40C9D2" w:rsidP="00D8197A">
      <w:pPr>
        <w:pStyle w:val="ListParagraph"/>
        <w:rPr>
          <w:szCs w:val="18"/>
        </w:rPr>
      </w:pPr>
      <w:r w:rsidRPr="1C40C9D2">
        <w:rPr>
          <w:i/>
          <w:iCs/>
        </w:rPr>
        <w:t>Powercfg /Q scheme_current sub_battery BATLEVELCRIT</w:t>
      </w:r>
      <w:r w:rsidR="7CAEADF1">
        <w:br/>
      </w:r>
    </w:p>
    <w:p w14:paraId="4C480E1B" w14:textId="77777777" w:rsidR="00F20657" w:rsidRDefault="00697B0A" w:rsidP="00D8197A">
      <w:pPr>
        <w:pStyle w:val="ListParagraph"/>
        <w:rPr>
          <w:noProof/>
        </w:rPr>
      </w:pPr>
      <w:r w:rsidRPr="7CAEADF1">
        <w:t>Low Battery Level</w:t>
      </w:r>
      <w:r w:rsidR="00CD28C8" w:rsidRPr="7CAEADF1">
        <w:t xml:space="preserve"> on DC Power</w:t>
      </w:r>
      <w:r w:rsidRPr="7CAEADF1">
        <w:t xml:space="preserve"> is </w:t>
      </w:r>
      <w:r w:rsidR="00DF0517" w:rsidRPr="7CAEADF1">
        <w:t>9%</w:t>
      </w:r>
      <w:r w:rsidR="00FC1763" w:rsidRPr="7CAEADF1">
        <w:t>:</w:t>
      </w:r>
      <w:r w:rsidR="00F20657" w:rsidRPr="00F20657">
        <w:rPr>
          <w:noProof/>
        </w:rPr>
        <w:t xml:space="preserve"> </w:t>
      </w:r>
    </w:p>
    <w:p w14:paraId="30070A93" w14:textId="231A8AB5" w:rsidR="00697B0A" w:rsidRDefault="00F20657" w:rsidP="00D8197A">
      <w:pPr>
        <w:pStyle w:val="ListParagraph"/>
        <w:rPr>
          <w:szCs w:val="18"/>
        </w:rPr>
      </w:pPr>
      <w:r>
        <w:rPr>
          <w:noProof/>
        </w:rPr>
        <w:drawing>
          <wp:inline distT="0" distB="0" distL="0" distR="0" wp14:anchorId="3277476E" wp14:editId="7E8D37D1">
            <wp:extent cx="5255812" cy="2314579"/>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92720" cy="2374871"/>
                    </a:xfrm>
                    <a:prstGeom prst="rect">
                      <a:avLst/>
                    </a:prstGeom>
                    <a:ln>
                      <a:noFill/>
                    </a:ln>
                    <a:effectLst/>
                  </pic:spPr>
                </pic:pic>
              </a:graphicData>
            </a:graphic>
          </wp:inline>
        </w:drawing>
      </w:r>
    </w:p>
    <w:p w14:paraId="37D3CB2E" w14:textId="6B608CB7" w:rsidR="00DF0517" w:rsidRPr="00CD28C8" w:rsidRDefault="1C40C9D2" w:rsidP="00CD28C8">
      <w:pPr>
        <w:pStyle w:val="ListParagraph"/>
        <w:rPr>
          <w:szCs w:val="18"/>
        </w:rPr>
      </w:pPr>
      <w:r>
        <w:t>Critical Battery Level on DC Power is 5%:</w:t>
      </w:r>
    </w:p>
    <w:p w14:paraId="5A490AD9" w14:textId="425EBE0D" w:rsidR="00DF0517" w:rsidRPr="00FC1763" w:rsidRDefault="00CD28C8" w:rsidP="00FC1763">
      <w:pPr>
        <w:pStyle w:val="ListParagraph"/>
        <w:rPr>
          <w:szCs w:val="18"/>
        </w:rPr>
      </w:pPr>
      <w:r>
        <w:rPr>
          <w:noProof/>
        </w:rPr>
        <w:drawing>
          <wp:inline distT="0" distB="0" distL="0" distR="0" wp14:anchorId="5FF92186" wp14:editId="0BA74D56">
            <wp:extent cx="5249921" cy="2075290"/>
            <wp:effectExtent l="0" t="0" r="825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83025" cy="2127906"/>
                    </a:xfrm>
                    <a:prstGeom prst="rect">
                      <a:avLst/>
                    </a:prstGeom>
                    <a:ln>
                      <a:noFill/>
                    </a:ln>
                    <a:effectLst/>
                  </pic:spPr>
                </pic:pic>
              </a:graphicData>
            </a:graphic>
          </wp:inline>
        </w:drawing>
      </w:r>
    </w:p>
    <w:p w14:paraId="04013918" w14:textId="77777777" w:rsidR="00D05136" w:rsidRPr="00D05136" w:rsidRDefault="1C40C9D2" w:rsidP="00DA7B83">
      <w:pPr>
        <w:pStyle w:val="ListParagraph"/>
        <w:numPr>
          <w:ilvl w:val="0"/>
          <w:numId w:val="38"/>
        </w:numPr>
        <w:rPr>
          <w:sz w:val="18"/>
          <w:szCs w:val="18"/>
        </w:rPr>
      </w:pPr>
      <w:r w:rsidRPr="1C40C9D2">
        <w:rPr>
          <w:lang w:val="en-CA"/>
        </w:rPr>
        <w:t xml:space="preserve">Take notes on what the current values are.  </w:t>
      </w:r>
    </w:p>
    <w:p w14:paraId="25A7237C" w14:textId="59D60EC3" w:rsidR="00CD28C8" w:rsidRPr="00CD28C8" w:rsidRDefault="1C40C9D2" w:rsidP="1C40C9D2">
      <w:pPr>
        <w:pStyle w:val="ListParagraph"/>
        <w:rPr>
          <w:sz w:val="18"/>
          <w:szCs w:val="18"/>
        </w:rPr>
      </w:pPr>
      <w:r w:rsidRPr="1C40C9D2">
        <w:rPr>
          <w:u w:val="single"/>
          <w:lang w:val="en-CA"/>
        </w:rPr>
        <w:t>Note</w:t>
      </w:r>
      <w:r w:rsidRPr="1C40C9D2">
        <w:rPr>
          <w:lang w:val="en-CA"/>
        </w:rPr>
        <w:t>: these values must be converted from Hex to Decimal using the Programmer mode in the Calculator app.</w:t>
      </w:r>
    </w:p>
    <w:p w14:paraId="70DCC673" w14:textId="7DFA85FB" w:rsidR="007E6F34" w:rsidRDefault="1C40C9D2" w:rsidP="007E6F34">
      <w:pPr>
        <w:pStyle w:val="Heading2"/>
      </w:pPr>
      <w:r>
        <w:lastRenderedPageBreak/>
        <w:t>Step 2 – Confirm the Settings found by PowerCfg match the Control Panel UI</w:t>
      </w:r>
    </w:p>
    <w:p w14:paraId="60B61872" w14:textId="7D623E2A" w:rsidR="007E6F34" w:rsidRDefault="1C40C9D2" w:rsidP="00DA7B83">
      <w:pPr>
        <w:pStyle w:val="ListParagraph"/>
        <w:numPr>
          <w:ilvl w:val="0"/>
          <w:numId w:val="39"/>
        </w:numPr>
        <w:spacing w:line="252" w:lineRule="auto"/>
        <w:rPr>
          <w:lang w:val="en-CA"/>
        </w:rPr>
      </w:pPr>
      <w:r w:rsidRPr="1C40C9D2">
        <w:rPr>
          <w:lang w:val="en-CA"/>
        </w:rPr>
        <w:t>From the start menu, type “Power &amp; Sleep Settings”</w:t>
      </w:r>
    </w:p>
    <w:p w14:paraId="3CF7BA02" w14:textId="3C0CC8F9" w:rsidR="00A12A8F" w:rsidRDefault="1C40C9D2" w:rsidP="00DA7B83">
      <w:pPr>
        <w:pStyle w:val="ListParagraph"/>
        <w:numPr>
          <w:ilvl w:val="0"/>
          <w:numId w:val="39"/>
        </w:numPr>
        <w:spacing w:line="252" w:lineRule="auto"/>
        <w:rPr>
          <w:lang w:val="en-CA"/>
        </w:rPr>
      </w:pPr>
      <w:r w:rsidRPr="1C40C9D2">
        <w:rPr>
          <w:lang w:val="en-CA"/>
        </w:rPr>
        <w:t>Click on Additional Power Settings</w:t>
      </w:r>
    </w:p>
    <w:p w14:paraId="5186D4C5" w14:textId="33B5EC6A" w:rsidR="00A12A8F" w:rsidRDefault="1C40C9D2" w:rsidP="00DA7B83">
      <w:pPr>
        <w:pStyle w:val="ListParagraph"/>
        <w:numPr>
          <w:ilvl w:val="0"/>
          <w:numId w:val="39"/>
        </w:numPr>
        <w:spacing w:line="252" w:lineRule="auto"/>
        <w:rPr>
          <w:lang w:val="en-CA"/>
        </w:rPr>
      </w:pPr>
      <w:r w:rsidRPr="1C40C9D2">
        <w:rPr>
          <w:lang w:val="en-CA"/>
        </w:rPr>
        <w:t>Click on Change Plan Settings</w:t>
      </w:r>
    </w:p>
    <w:p w14:paraId="653B65B0" w14:textId="4D1DDF4E" w:rsidR="00122B0B" w:rsidRDefault="1C40C9D2" w:rsidP="00DA7B83">
      <w:pPr>
        <w:pStyle w:val="ListParagraph"/>
        <w:numPr>
          <w:ilvl w:val="0"/>
          <w:numId w:val="39"/>
        </w:numPr>
        <w:spacing w:line="252" w:lineRule="auto"/>
        <w:rPr>
          <w:lang w:val="en-CA"/>
        </w:rPr>
      </w:pPr>
      <w:r w:rsidRPr="1C40C9D2">
        <w:rPr>
          <w:lang w:val="en-CA"/>
        </w:rPr>
        <w:t>Click on Change Advanced Power Settings</w:t>
      </w:r>
    </w:p>
    <w:p w14:paraId="0E0C9712" w14:textId="58F9458E" w:rsidR="00122B0B" w:rsidRDefault="1C40C9D2" w:rsidP="00DA7B83">
      <w:pPr>
        <w:pStyle w:val="ListParagraph"/>
        <w:numPr>
          <w:ilvl w:val="0"/>
          <w:numId w:val="39"/>
        </w:numPr>
        <w:spacing w:line="252" w:lineRule="auto"/>
        <w:rPr>
          <w:lang w:val="en-CA"/>
        </w:rPr>
      </w:pPr>
      <w:r w:rsidRPr="1C40C9D2">
        <w:rPr>
          <w:lang w:val="en-CA"/>
        </w:rPr>
        <w:t xml:space="preserve">Scroll down to and expand the Battery node </w:t>
      </w:r>
    </w:p>
    <w:p w14:paraId="05ADE327" w14:textId="3960E26B" w:rsidR="009B3F7C" w:rsidRDefault="1C40C9D2" w:rsidP="00DA7B83">
      <w:pPr>
        <w:pStyle w:val="ListParagraph"/>
        <w:numPr>
          <w:ilvl w:val="0"/>
          <w:numId w:val="39"/>
        </w:numPr>
        <w:spacing w:line="252" w:lineRule="auto"/>
        <w:rPr>
          <w:lang w:val="en-CA"/>
        </w:rPr>
      </w:pPr>
      <w:r w:rsidRPr="1C40C9D2">
        <w:rPr>
          <w:lang w:val="en-CA"/>
        </w:rPr>
        <w:t>Expand the Low Battery Level and Critical Battery Level nodes.</w:t>
      </w:r>
    </w:p>
    <w:p w14:paraId="54DAEBED" w14:textId="7C0F1968" w:rsidR="009B3F7C" w:rsidRDefault="1C40C9D2" w:rsidP="00DA7B83">
      <w:pPr>
        <w:pStyle w:val="ListParagraph"/>
        <w:numPr>
          <w:ilvl w:val="0"/>
          <w:numId w:val="39"/>
        </w:numPr>
        <w:spacing w:line="252" w:lineRule="auto"/>
        <w:rPr>
          <w:lang w:val="en-CA"/>
        </w:rPr>
      </w:pPr>
      <w:r w:rsidRPr="1C40C9D2">
        <w:rPr>
          <w:lang w:val="en-CA"/>
        </w:rPr>
        <w:t>Confirm the settings in the UI match the output from PowerCfg.</w:t>
      </w:r>
    </w:p>
    <w:p w14:paraId="6A4EA2E4" w14:textId="2CF96DE5" w:rsidR="00C4416A" w:rsidRPr="009B3F7C" w:rsidRDefault="000B2290" w:rsidP="00C4416A">
      <w:pPr>
        <w:pStyle w:val="ListParagraph"/>
        <w:spacing w:line="252" w:lineRule="auto"/>
        <w:rPr>
          <w:lang w:val="en-CA"/>
        </w:rPr>
      </w:pPr>
      <w:r>
        <w:rPr>
          <w:noProof/>
        </w:rPr>
        <w:drawing>
          <wp:inline distT="0" distB="0" distL="0" distR="0" wp14:anchorId="77F9A768" wp14:editId="2EF104C3">
            <wp:extent cx="3848100" cy="4210050"/>
            <wp:effectExtent l="152400" t="152400" r="361950" b="3619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100" cy="421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ECD22D" w14:textId="44C31072" w:rsidR="00CD28C8" w:rsidRDefault="1C40C9D2" w:rsidP="00CD28C8">
      <w:pPr>
        <w:pStyle w:val="Heading2"/>
      </w:pPr>
      <w:r>
        <w:t>Step 3 – Set New Critical Battery &amp; Low Battery Values</w:t>
      </w:r>
    </w:p>
    <w:p w14:paraId="1E91D0BB" w14:textId="77777777" w:rsidR="003C0EE3" w:rsidRPr="003C0EE3" w:rsidRDefault="1C40C9D2" w:rsidP="00DA7B83">
      <w:pPr>
        <w:pStyle w:val="ListParagraph"/>
        <w:numPr>
          <w:ilvl w:val="0"/>
          <w:numId w:val="40"/>
        </w:numPr>
        <w:spacing w:line="252" w:lineRule="auto"/>
        <w:rPr>
          <w:i/>
          <w:iCs/>
          <w:lang w:val="en-CA"/>
        </w:rPr>
      </w:pPr>
      <w:r w:rsidRPr="1C40C9D2">
        <w:rPr>
          <w:lang w:val="en-CA"/>
        </w:rPr>
        <w:t>Launch an elevated command prompt and type the following commands to set the Low Battery Warning &amp; Critical Battery values, to 10% and 4%, respectively on both AC and DC:</w:t>
      </w:r>
    </w:p>
    <w:p w14:paraId="7CB7AC37" w14:textId="3AA4EAE5" w:rsidR="00582B4B" w:rsidRPr="00582B4B" w:rsidRDefault="1C40C9D2" w:rsidP="003C0EE3">
      <w:pPr>
        <w:pStyle w:val="code"/>
        <w:rPr>
          <w:lang w:val="en-CA"/>
        </w:rPr>
      </w:pPr>
      <w:r w:rsidRPr="1C40C9D2">
        <w:rPr>
          <w:lang w:val="en-CA"/>
        </w:rPr>
        <w:t xml:space="preserve">powercfg.exe /setdcvalueindex scheme_current sub_battery BATLEVELLOW 10 </w:t>
      </w:r>
    </w:p>
    <w:p w14:paraId="7335C4AD" w14:textId="0EE440E4" w:rsidR="00582B4B" w:rsidRPr="00582B4B" w:rsidRDefault="1C40C9D2" w:rsidP="003C0EE3">
      <w:pPr>
        <w:pStyle w:val="code"/>
        <w:rPr>
          <w:lang w:val="en-CA"/>
        </w:rPr>
      </w:pPr>
      <w:r w:rsidRPr="1C40C9D2">
        <w:rPr>
          <w:lang w:val="en-CA"/>
        </w:rPr>
        <w:t>powercfg.exe /setacvalueindex scheme_current sub_battery BATLEVELLOW 10</w:t>
      </w:r>
      <w:r w:rsidR="00582B4B">
        <w:br/>
      </w:r>
      <w:r w:rsidRPr="1C40C9D2">
        <w:rPr>
          <w:lang w:val="en-CA"/>
        </w:rPr>
        <w:t xml:space="preserve">powercfg.exe /setdcvalueindex scheme_current sub_battery BATLEVELCRIT 4 </w:t>
      </w:r>
    </w:p>
    <w:p w14:paraId="70C71DC0" w14:textId="69D4728F" w:rsidR="00582B4B" w:rsidRPr="00582B4B" w:rsidRDefault="1C40C9D2" w:rsidP="003C0EE3">
      <w:pPr>
        <w:pStyle w:val="code"/>
        <w:rPr>
          <w:lang w:val="en-CA"/>
        </w:rPr>
      </w:pPr>
      <w:r w:rsidRPr="1C40C9D2">
        <w:rPr>
          <w:lang w:val="en-CA"/>
        </w:rPr>
        <w:t xml:space="preserve">powercfg.exe /setacvalueindex scheme_current sub_battery BATLEVELCRIT 4 </w:t>
      </w:r>
    </w:p>
    <w:p w14:paraId="4E369739" w14:textId="659A275E" w:rsidR="007E6F34" w:rsidRDefault="1C40C9D2" w:rsidP="003C0EE3">
      <w:pPr>
        <w:pStyle w:val="code"/>
        <w:rPr>
          <w:lang w:val="en-CA"/>
        </w:rPr>
      </w:pPr>
      <w:r w:rsidRPr="1C40C9D2">
        <w:rPr>
          <w:lang w:val="en-CA"/>
        </w:rPr>
        <w:t>powercfg.exe /s scheme_current</w:t>
      </w:r>
    </w:p>
    <w:p w14:paraId="65E5385B" w14:textId="77777777" w:rsidR="003C0EE3" w:rsidRPr="003C0EE3" w:rsidRDefault="003C0EE3" w:rsidP="003C0EE3">
      <w:pPr>
        <w:rPr>
          <w:lang w:val="en-CA"/>
        </w:rPr>
      </w:pPr>
    </w:p>
    <w:p w14:paraId="0906C6A7" w14:textId="3B82DABD" w:rsidR="00B22BDD" w:rsidRDefault="1C40C9D2" w:rsidP="00DA7B83">
      <w:pPr>
        <w:pStyle w:val="ListParagraph"/>
        <w:numPr>
          <w:ilvl w:val="0"/>
          <w:numId w:val="40"/>
        </w:numPr>
        <w:spacing w:line="252" w:lineRule="auto"/>
        <w:rPr>
          <w:lang w:val="en-CA"/>
        </w:rPr>
      </w:pPr>
      <w:r w:rsidRPr="1C40C9D2">
        <w:rPr>
          <w:lang w:val="en-CA"/>
        </w:rPr>
        <w:t>Repeat previous 2 steps to confirm the new settings were applied.</w:t>
      </w:r>
    </w:p>
    <w:p w14:paraId="450BFE13" w14:textId="1DDF82A9" w:rsidR="00281CAE" w:rsidRDefault="1C40C9D2" w:rsidP="000E3B8D">
      <w:pPr>
        <w:pStyle w:val="Heading1"/>
      </w:pPr>
      <w:bookmarkStart w:id="37" w:name="_Toc527031443"/>
      <w:r>
        <w:lastRenderedPageBreak/>
        <w:t>Exercise 6B –PowerCfg System Power Report For Optimizing Screen On Power</w:t>
      </w:r>
      <w:bookmarkEnd w:id="37"/>
    </w:p>
    <w:p w14:paraId="781EF464" w14:textId="4F93545D" w:rsidR="00281CAE" w:rsidRDefault="1C40C9D2" w:rsidP="00281CAE">
      <w:r w:rsidRPr="005D56B0">
        <w:rPr>
          <w:b/>
        </w:rPr>
        <w:t>Estimated Time</w:t>
      </w:r>
      <w:r>
        <w:t>: 5-10 min</w:t>
      </w:r>
    </w:p>
    <w:p w14:paraId="5692AA32" w14:textId="7F6F4EBE" w:rsidR="00281CAE" w:rsidRDefault="1C40C9D2" w:rsidP="00281CAE">
      <w:r>
        <w:t>System power report (PowerCfg /SPR) provides power users and engineers with insights into the sleep states including screen on, standby, and hibernate.  In this exercise, we will look at a SPR log to determine if there is anything that can be done to optimize for battery life.  For guidance on how to use SPR logs to optimize Modern Standby sessions, please refer to the Modern Standby Optimization lab.  If you’re not sure whether your device supports Modern Standby or legacy S3, run the following command from an elevated command prompt: PowerCfg /A</w:t>
      </w:r>
    </w:p>
    <w:p w14:paraId="53982265" w14:textId="2B233393" w:rsidR="00281CAE" w:rsidRDefault="1C40C9D2" w:rsidP="00281CAE">
      <w:pPr>
        <w:pStyle w:val="Heading2"/>
      </w:pPr>
      <w:r>
        <w:t>Step 1 – Load SPR log and Filter to Active Sessions</w:t>
      </w:r>
    </w:p>
    <w:p w14:paraId="444A40B2" w14:textId="647F057D" w:rsidR="00357132" w:rsidRPr="0074449E" w:rsidRDefault="1C40C9D2" w:rsidP="00DA7B83">
      <w:pPr>
        <w:pStyle w:val="ListParagraph"/>
        <w:numPr>
          <w:ilvl w:val="0"/>
          <w:numId w:val="41"/>
        </w:numPr>
        <w:rPr>
          <w:i/>
          <w:iCs/>
        </w:rPr>
      </w:pPr>
      <w:r w:rsidRPr="1C40C9D2">
        <w:rPr>
          <w:lang w:val="en-CA"/>
        </w:rPr>
        <w:t>You can create your own SPR log by launching an elevated command prompt and running “</w:t>
      </w:r>
      <w:r w:rsidRPr="1C40C9D2">
        <w:rPr>
          <w:i/>
          <w:iCs/>
        </w:rPr>
        <w:t xml:space="preserve">Powercfg /SPR”, </w:t>
      </w:r>
      <w:r w:rsidRPr="1C40C9D2">
        <w:rPr>
          <w:lang w:val="en-CA"/>
        </w:rPr>
        <w:t>however, in this exercise we will load a SPR log that was included with the lab material: c:\BatteryLife\PowerCfg\sleepstudy-report.html</w:t>
      </w:r>
    </w:p>
    <w:p w14:paraId="69727096" w14:textId="5223CCEA" w:rsidR="0074449E" w:rsidRPr="00D328AC" w:rsidRDefault="1C40C9D2" w:rsidP="00DA7B83">
      <w:pPr>
        <w:pStyle w:val="ListParagraph"/>
        <w:numPr>
          <w:ilvl w:val="0"/>
          <w:numId w:val="41"/>
        </w:numPr>
        <w:rPr>
          <w:i/>
          <w:iCs/>
        </w:rPr>
      </w:pPr>
      <w:r>
        <w:t>Scroll down to the States filter option and click on the Active radio button.</w:t>
      </w:r>
    </w:p>
    <w:p w14:paraId="4278FD7B" w14:textId="7930A3EA" w:rsidR="00D328AC" w:rsidRPr="00D328AC" w:rsidRDefault="1C40C9D2" w:rsidP="00DA7B83">
      <w:pPr>
        <w:pStyle w:val="ListParagraph"/>
        <w:numPr>
          <w:ilvl w:val="0"/>
          <w:numId w:val="41"/>
        </w:numPr>
      </w:pPr>
      <w:r>
        <w:t>Click on Session #23</w:t>
      </w:r>
    </w:p>
    <w:p w14:paraId="260E55E2" w14:textId="3B8C3EB5" w:rsidR="00281CAE" w:rsidRPr="00C04A7C" w:rsidRDefault="00D328AC" w:rsidP="00C04A7C">
      <w:pPr>
        <w:ind w:left="360"/>
        <w:rPr>
          <w:i/>
          <w:szCs w:val="18"/>
        </w:rPr>
      </w:pPr>
      <w:r>
        <w:rPr>
          <w:noProof/>
        </w:rPr>
        <w:drawing>
          <wp:inline distT="0" distB="0" distL="0" distR="0" wp14:anchorId="0F662F3E" wp14:editId="6D88A954">
            <wp:extent cx="5943600" cy="2821940"/>
            <wp:effectExtent l="152400" t="152400" r="361950" b="3594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821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2C8491" w14:textId="671EBD48" w:rsidR="00B52507" w:rsidRPr="00B52507" w:rsidRDefault="1C40C9D2" w:rsidP="00B52507">
      <w:pPr>
        <w:pStyle w:val="Heading2"/>
      </w:pPr>
      <w:r>
        <w:t>Step 2 – Review the E3 SRUM Data</w:t>
      </w:r>
    </w:p>
    <w:p w14:paraId="0E4E86A4" w14:textId="39534FE3" w:rsidR="00C04A7C" w:rsidRDefault="1C40C9D2" w:rsidP="00DA7B83">
      <w:pPr>
        <w:pStyle w:val="ListParagraph"/>
        <w:numPr>
          <w:ilvl w:val="0"/>
          <w:numId w:val="42"/>
        </w:numPr>
      </w:pPr>
      <w:r>
        <w:t>Notice the different brightness levels the user set throughout the 6 hour, 10 min session.</w:t>
      </w:r>
    </w:p>
    <w:p w14:paraId="6A34C0D3" w14:textId="75ECF93A" w:rsidR="001E5AF5" w:rsidRDefault="00E02A57" w:rsidP="00DA7B83">
      <w:pPr>
        <w:pStyle w:val="ListParagraph"/>
        <w:numPr>
          <w:ilvl w:val="0"/>
          <w:numId w:val="42"/>
        </w:numPr>
      </w:pPr>
      <w:r w:rsidRPr="7CAEADF1">
        <w:lastRenderedPageBreak/>
        <w:t>Scroll down to the Srum Data section and expand the Power Estimation node</w:t>
      </w:r>
      <w:r w:rsidR="001744B1" w:rsidRPr="7CAEADF1">
        <w:t>.</w:t>
      </w:r>
      <w:r w:rsidR="001744B1">
        <w:rPr>
          <w:szCs w:val="18"/>
        </w:rPr>
        <w:br/>
      </w:r>
      <w:r w:rsidR="00C20CD9">
        <w:rPr>
          <w:noProof/>
        </w:rPr>
        <w:drawing>
          <wp:inline distT="0" distB="0" distL="0" distR="0" wp14:anchorId="1F222048" wp14:editId="2227D46F">
            <wp:extent cx="5943600" cy="1903095"/>
            <wp:effectExtent l="152400" t="152400" r="361950" b="3638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903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3BE65" w14:textId="59409D78" w:rsidR="000F3ACD" w:rsidRDefault="1C40C9D2" w:rsidP="00DA7B83">
      <w:pPr>
        <w:pStyle w:val="ListParagraph"/>
        <w:numPr>
          <w:ilvl w:val="0"/>
          <w:numId w:val="42"/>
        </w:numPr>
      </w:pPr>
      <w:r>
        <w:t xml:space="preserve">Notice how the largest amount of energy was attributed to the Unknown bucket.  This device does not have HW power meters installed and E3 was not able to attribute this energy to an app, so it ended up in the unknown bucket.  </w:t>
      </w:r>
    </w:p>
    <w:p w14:paraId="4D466CA4" w14:textId="7DFD0DD5" w:rsidR="00E02A57" w:rsidRDefault="1C40C9D2" w:rsidP="00DA7B83">
      <w:pPr>
        <w:pStyle w:val="ListParagraph"/>
        <w:numPr>
          <w:ilvl w:val="0"/>
          <w:numId w:val="42"/>
        </w:numPr>
      </w:pPr>
      <w:r>
        <w:t>The user was streaming video from Youtube in the Edge browser.   Notice how the Edge app appears in the 2</w:t>
      </w:r>
      <w:r w:rsidRPr="1C40C9D2">
        <w:rPr>
          <w:vertAlign w:val="superscript"/>
        </w:rPr>
        <w:t>nd</w:t>
      </w:r>
      <w:r>
        <w:t xml:space="preserve"> row, with the majority of the energy attributed to the Display.</w:t>
      </w:r>
    </w:p>
    <w:p w14:paraId="7008AC39" w14:textId="1BA4E7F8" w:rsidR="004A69A5" w:rsidRDefault="1C40C9D2" w:rsidP="00DA7B83">
      <w:pPr>
        <w:pStyle w:val="ListParagraph"/>
        <w:numPr>
          <w:ilvl w:val="0"/>
          <w:numId w:val="42"/>
        </w:numPr>
      </w:pPr>
      <w:r>
        <w:t>Also notice an unexpected background app named RWS.exe was consuming the 3</w:t>
      </w:r>
      <w:r w:rsidRPr="1C40C9D2">
        <w:rPr>
          <w:vertAlign w:val="superscript"/>
        </w:rPr>
        <w:t>rd</w:t>
      </w:r>
      <w:r>
        <w:t xml:space="preserve"> most energy throughout this active user session.  This is a real-world stress that was used for demo purposes to consume CPU energy in the background.</w:t>
      </w:r>
    </w:p>
    <w:p w14:paraId="2048F289" w14:textId="77777777" w:rsidR="00FC6CC8" w:rsidRDefault="00FC6CC8">
      <w:pPr>
        <w:rPr>
          <w:rFonts w:asciiTheme="majorHAnsi" w:eastAsiaTheme="majorEastAsia" w:hAnsiTheme="majorHAnsi" w:cstheme="majorBidi"/>
          <w:b/>
          <w:sz w:val="32"/>
          <w:szCs w:val="32"/>
        </w:rPr>
      </w:pPr>
      <w:r>
        <w:br w:type="page"/>
      </w:r>
    </w:p>
    <w:p w14:paraId="78F3AC7C" w14:textId="14C9E453" w:rsidR="009B2162" w:rsidRDefault="1C40C9D2" w:rsidP="000E3B8D">
      <w:pPr>
        <w:pStyle w:val="Heading1"/>
      </w:pPr>
      <w:bookmarkStart w:id="38" w:name="_Toc527031444"/>
      <w:r>
        <w:lastRenderedPageBreak/>
        <w:t>Exercise 6C – PowerCfg Battery Report to Get Battery History &amp; Stats</w:t>
      </w:r>
      <w:bookmarkEnd w:id="38"/>
    </w:p>
    <w:p w14:paraId="372D0317" w14:textId="2CD71A65" w:rsidR="009B2162" w:rsidRDefault="1C40C9D2" w:rsidP="009B2162">
      <w:r w:rsidRPr="00FC6CC8">
        <w:rPr>
          <w:b/>
        </w:rPr>
        <w:t>Estimated Tim</w:t>
      </w:r>
      <w:r>
        <w:t>e: 5 min</w:t>
      </w:r>
    </w:p>
    <w:p w14:paraId="54DC4E83" w14:textId="1C0B812E" w:rsidR="009B2162" w:rsidRDefault="1C40C9D2" w:rsidP="009B2162">
      <w:r>
        <w:t>System power report (PowerCfg /BatteryReport) provides power users and engineers with insights the health of the battery and historical battery drain data.</w:t>
      </w:r>
    </w:p>
    <w:p w14:paraId="22BCEA88" w14:textId="2837A6D7" w:rsidR="009B2162" w:rsidRDefault="1C40C9D2" w:rsidP="009B2162">
      <w:pPr>
        <w:pStyle w:val="Heading2"/>
      </w:pPr>
      <w:r>
        <w:t>Step 1 – Generate and Review Battery Report</w:t>
      </w:r>
    </w:p>
    <w:p w14:paraId="764D0D5B" w14:textId="11AE992E" w:rsidR="0057009E" w:rsidRPr="00CE65A1" w:rsidRDefault="1C40C9D2" w:rsidP="00DA7B83">
      <w:pPr>
        <w:pStyle w:val="ListParagraph"/>
        <w:numPr>
          <w:ilvl w:val="0"/>
          <w:numId w:val="43"/>
        </w:numPr>
        <w:rPr>
          <w:i/>
          <w:iCs/>
        </w:rPr>
      </w:pPr>
      <w:r w:rsidRPr="1C40C9D2">
        <w:rPr>
          <w:lang w:val="en-CA"/>
        </w:rPr>
        <w:t>You can create your own SPR log by launching an elevated command prompt and running “</w:t>
      </w:r>
      <w:r w:rsidRPr="1C40C9D2">
        <w:rPr>
          <w:i/>
          <w:iCs/>
        </w:rPr>
        <w:t xml:space="preserve">Powercfg /BatteryReport”, </w:t>
      </w:r>
      <w:r w:rsidRPr="1C40C9D2">
        <w:rPr>
          <w:lang w:val="en-CA"/>
        </w:rPr>
        <w:t>however, in this exercise we will load a SPR log that was included with the lab material: c:\BatteryLife\PowerCfg\battery-report.html</w:t>
      </w:r>
    </w:p>
    <w:p w14:paraId="09506F36" w14:textId="591FCAB6" w:rsidR="00CE65A1" w:rsidRPr="005B5CC0" w:rsidRDefault="1C40C9D2" w:rsidP="00DA7B83">
      <w:pPr>
        <w:pStyle w:val="ListParagraph"/>
        <w:numPr>
          <w:ilvl w:val="0"/>
          <w:numId w:val="43"/>
        </w:numPr>
        <w:rPr>
          <w:i/>
          <w:iCs/>
        </w:rPr>
      </w:pPr>
      <w:r>
        <w:t>Notice the following information offered in this report: Recent usage, Battery usage, Time spent on AC vs. DC, battery capacity history, and battery life estimates based on past drain rates.</w:t>
      </w:r>
    </w:p>
    <w:p w14:paraId="33B0875A" w14:textId="3A24C24A" w:rsidR="005B5CC0" w:rsidRPr="005B5CC0" w:rsidRDefault="005B5CC0" w:rsidP="005B5CC0">
      <w:pPr>
        <w:ind w:left="720"/>
        <w:rPr>
          <w:szCs w:val="18"/>
        </w:rPr>
      </w:pPr>
      <w:r>
        <w:rPr>
          <w:noProof/>
        </w:rPr>
        <w:drawing>
          <wp:inline distT="0" distB="0" distL="0" distR="0" wp14:anchorId="2F3E63FB" wp14:editId="49E3366B">
            <wp:extent cx="4231532" cy="3670492"/>
            <wp:effectExtent l="152400" t="152400" r="360045" b="3683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33546" cy="3672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04569" w14:textId="78BBDAD7" w:rsidR="009B2162" w:rsidRDefault="00CD21D9" w:rsidP="001A6106">
      <w:pPr>
        <w:rPr>
          <w:szCs w:val="18"/>
        </w:rPr>
      </w:pPr>
      <w:r>
        <w:rPr>
          <w:szCs w:val="18"/>
        </w:rPr>
        <w:lastRenderedPageBreak/>
        <w:tab/>
      </w:r>
      <w:r w:rsidR="001A6106">
        <w:rPr>
          <w:noProof/>
        </w:rPr>
        <w:drawing>
          <wp:inline distT="0" distB="0" distL="0" distR="0" wp14:anchorId="715CCD44" wp14:editId="1BBA5CB2">
            <wp:extent cx="4231532" cy="2886122"/>
            <wp:effectExtent l="152400" t="152400" r="360045" b="3524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47722" cy="2897164"/>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E14A3" w14:textId="558F4221" w:rsidR="000554A8" w:rsidRDefault="000554A8" w:rsidP="000554A8">
      <w:pPr>
        <w:ind w:left="720"/>
        <w:rPr>
          <w:szCs w:val="18"/>
        </w:rPr>
      </w:pPr>
      <w:r>
        <w:rPr>
          <w:noProof/>
        </w:rPr>
        <w:drawing>
          <wp:inline distT="0" distB="0" distL="0" distR="0" wp14:anchorId="404CB492" wp14:editId="04DBDEF6">
            <wp:extent cx="4135682" cy="1535416"/>
            <wp:effectExtent l="152400" t="152400" r="360680" b="3702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0050" cy="1537038"/>
                    </a:xfrm>
                    <a:prstGeom prst="rect">
                      <a:avLst/>
                    </a:prstGeom>
                    <a:ln>
                      <a:noFill/>
                    </a:ln>
                    <a:effectLst>
                      <a:outerShdw blurRad="292100" dist="139700" dir="2700000" algn="tl" rotWithShape="0">
                        <a:srgbClr val="333333">
                          <a:alpha val="65000"/>
                        </a:srgbClr>
                      </a:outerShdw>
                    </a:effectLst>
                  </pic:spPr>
                </pic:pic>
              </a:graphicData>
            </a:graphic>
          </wp:inline>
        </w:drawing>
      </w:r>
      <w:r w:rsidR="0072136F">
        <w:rPr>
          <w:noProof/>
        </w:rPr>
        <w:drawing>
          <wp:inline distT="0" distB="0" distL="0" distR="0" wp14:anchorId="38CAC01E" wp14:editId="73BFFF0D">
            <wp:extent cx="4348264" cy="370717"/>
            <wp:effectExtent l="152400" t="152400" r="357505" b="3536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06336" cy="3841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BB6B8" w14:textId="77777777" w:rsidR="00FC6CC8" w:rsidRDefault="00FC6CC8">
      <w:pPr>
        <w:rPr>
          <w:rFonts w:asciiTheme="majorHAnsi" w:eastAsiaTheme="majorEastAsia" w:hAnsiTheme="majorHAnsi" w:cstheme="majorBidi"/>
          <w:b/>
          <w:sz w:val="32"/>
          <w:szCs w:val="32"/>
        </w:rPr>
      </w:pPr>
      <w:r>
        <w:br w:type="page"/>
      </w:r>
    </w:p>
    <w:p w14:paraId="5B25709B" w14:textId="298D35F5" w:rsidR="00F54877" w:rsidRDefault="1C40C9D2" w:rsidP="000E3B8D">
      <w:pPr>
        <w:pStyle w:val="Heading1"/>
      </w:pPr>
      <w:bookmarkStart w:id="39" w:name="_Toc527031445"/>
      <w:r>
        <w:lastRenderedPageBreak/>
        <w:t>Exercise 7 – Identify Apps Reducing the System Timer Resolution in WPA</w:t>
      </w:r>
      <w:bookmarkEnd w:id="39"/>
    </w:p>
    <w:p w14:paraId="465DC040" w14:textId="401DFFA6" w:rsidR="00F54877" w:rsidRDefault="1C40C9D2" w:rsidP="00F54877">
      <w:r w:rsidRPr="00FC6CC8">
        <w:rPr>
          <w:b/>
        </w:rPr>
        <w:t>Estimated Time</w:t>
      </w:r>
      <w:r>
        <w:t>: 5 min</w:t>
      </w:r>
      <w:r w:rsidR="7CAEADF1">
        <w:br/>
      </w:r>
      <w:r w:rsidRPr="00FC6CC8">
        <w:rPr>
          <w:b/>
        </w:rPr>
        <w:t>Level</w:t>
      </w:r>
      <w:r>
        <w:t>: 300</w:t>
      </w:r>
    </w:p>
    <w:p w14:paraId="15A53E34" w14:textId="4197A6E8" w:rsidR="00F54877" w:rsidRDefault="1C40C9D2" w:rsidP="00F54877">
      <w:r>
        <w:t>Apps requesting low system timer resolutions (STR) such as 0.5ms or 1ms can impact battery life by more than 100mW.  Additional context can be found in the Technical Background section of this lab.</w:t>
      </w:r>
    </w:p>
    <w:p w14:paraId="7F501A64" w14:textId="76D95E1C" w:rsidR="00F54877" w:rsidRDefault="1C40C9D2" w:rsidP="00F54877">
      <w:pPr>
        <w:pStyle w:val="Heading2"/>
      </w:pPr>
      <w:r>
        <w:t>Step 1 – Generate WPR Log Using WPR.exe</w:t>
      </w:r>
    </w:p>
    <w:p w14:paraId="56F4B095" w14:textId="2C232673" w:rsidR="00583E4C" w:rsidRPr="00DA702C" w:rsidRDefault="00F54877" w:rsidP="00DA7B83">
      <w:pPr>
        <w:pStyle w:val="ListParagraph"/>
        <w:numPr>
          <w:ilvl w:val="0"/>
          <w:numId w:val="44"/>
        </w:numPr>
        <w:rPr>
          <w:i/>
          <w:iCs/>
        </w:rPr>
      </w:pPr>
      <w:r w:rsidRPr="00CF030C">
        <w:rPr>
          <w:lang w:val="en-CA"/>
        </w:rPr>
        <w:t xml:space="preserve">You can create your own </w:t>
      </w:r>
      <w:r w:rsidR="00CF030C">
        <w:rPr>
          <w:lang w:val="en-CA"/>
        </w:rPr>
        <w:t>ETW</w:t>
      </w:r>
      <w:r w:rsidRPr="00CF030C">
        <w:rPr>
          <w:lang w:val="en-CA"/>
        </w:rPr>
        <w:t xml:space="preserve"> log by launching an elevated command prompt and running </w:t>
      </w:r>
      <w:r w:rsidR="00CF030C">
        <w:rPr>
          <w:lang w:val="en-CA"/>
        </w:rPr>
        <w:t>the following commands</w:t>
      </w:r>
      <w:r w:rsidR="00FA1BB3">
        <w:rPr>
          <w:lang w:val="en-CA"/>
        </w:rPr>
        <w:t>.  A</w:t>
      </w:r>
      <w:r w:rsidR="00DA018D">
        <w:rPr>
          <w:lang w:val="en-CA"/>
        </w:rPr>
        <w:t xml:space="preserve"> sample ETW log is included in th</w:t>
      </w:r>
      <w:r w:rsidR="00FA1BB3">
        <w:rPr>
          <w:lang w:val="en-CA"/>
        </w:rPr>
        <w:t>e supporting</w:t>
      </w:r>
      <w:r w:rsidR="00DA018D">
        <w:rPr>
          <w:lang w:val="en-CA"/>
        </w:rPr>
        <w:t xml:space="preserve"> lab material</w:t>
      </w:r>
      <w:r w:rsidR="00583E4C">
        <w:rPr>
          <w:lang w:val="en-CA"/>
        </w:rPr>
        <w:t>.</w:t>
      </w:r>
      <w:r w:rsidR="00AA1DA4">
        <w:rPr>
          <w:lang w:val="en-CA"/>
        </w:rPr>
        <w:br/>
      </w:r>
    </w:p>
    <w:p w14:paraId="161D2CAD" w14:textId="77777777" w:rsidR="00DA702C" w:rsidRDefault="1C40C9D2" w:rsidP="1C40C9D2">
      <w:pPr>
        <w:pStyle w:val="ListParagraph"/>
        <w:rPr>
          <w:i/>
          <w:iCs/>
        </w:rPr>
      </w:pPr>
      <w:r w:rsidRPr="1C40C9D2">
        <w:rPr>
          <w:i/>
          <w:iCs/>
        </w:rPr>
        <w:t>wpr -cancel</w:t>
      </w:r>
    </w:p>
    <w:p w14:paraId="7847A5E9" w14:textId="15184FF9" w:rsidR="00DA702C" w:rsidRDefault="00DA702C" w:rsidP="1C40C9D2">
      <w:pPr>
        <w:pStyle w:val="ListParagraph"/>
        <w:rPr>
          <w:i/>
          <w:iCs/>
        </w:rPr>
      </w:pPr>
      <w:r w:rsidRPr="1C40C9D2">
        <w:rPr>
          <w:i/>
          <w:iCs/>
        </w:rPr>
        <w:t>wpr -start power -filemode</w:t>
      </w:r>
      <w:r w:rsidR="00AA1DA4">
        <w:rPr>
          <w:i/>
        </w:rPr>
        <w:br/>
      </w:r>
    </w:p>
    <w:p w14:paraId="6FB4DD45" w14:textId="2026C182" w:rsidR="00DA702C" w:rsidRPr="008A4A5D" w:rsidRDefault="1C40C9D2" w:rsidP="00DA7B83">
      <w:pPr>
        <w:pStyle w:val="ListParagraph"/>
        <w:numPr>
          <w:ilvl w:val="0"/>
          <w:numId w:val="44"/>
        </w:numPr>
        <w:rPr>
          <w:i/>
          <w:iCs/>
        </w:rPr>
      </w:pPr>
      <w:r>
        <w:t>Wait 60 seconds then run the following command:</w:t>
      </w:r>
    </w:p>
    <w:p w14:paraId="1BCE4BDE" w14:textId="3E7D8BF5" w:rsidR="00F54877" w:rsidRDefault="1C40C9D2" w:rsidP="1C40C9D2">
      <w:pPr>
        <w:pStyle w:val="ListParagraph"/>
        <w:rPr>
          <w:i/>
          <w:iCs/>
        </w:rPr>
      </w:pPr>
      <w:r w:rsidRPr="1C40C9D2">
        <w:rPr>
          <w:i/>
          <w:iCs/>
        </w:rPr>
        <w:t>wpr -stop STR-IDLE.etl</w:t>
      </w:r>
    </w:p>
    <w:p w14:paraId="716F0B0B" w14:textId="77777777" w:rsidR="00FC6CC8" w:rsidRPr="00B46211" w:rsidRDefault="00FC6CC8" w:rsidP="1C40C9D2">
      <w:pPr>
        <w:pStyle w:val="ListParagraph"/>
        <w:rPr>
          <w:i/>
          <w:iCs/>
        </w:rPr>
      </w:pPr>
    </w:p>
    <w:p w14:paraId="27ED9F9F" w14:textId="19FF7B8E" w:rsidR="00F9378F" w:rsidRDefault="1C40C9D2" w:rsidP="00F9378F">
      <w:pPr>
        <w:pStyle w:val="Heading2"/>
      </w:pPr>
      <w:r>
        <w:t>Step 2 – Visualize the ETW log in WPA’s STR Views</w:t>
      </w:r>
    </w:p>
    <w:p w14:paraId="621166D2" w14:textId="42735BFC" w:rsidR="00F9378F" w:rsidRPr="007D485F" w:rsidRDefault="1C40C9D2" w:rsidP="00DA7B83">
      <w:pPr>
        <w:pStyle w:val="ListParagraph"/>
        <w:numPr>
          <w:ilvl w:val="0"/>
          <w:numId w:val="45"/>
        </w:numPr>
        <w:rPr>
          <w:b/>
          <w:bCs/>
          <w:i/>
          <w:iCs/>
        </w:rPr>
      </w:pPr>
      <w:r w:rsidRPr="1C40C9D2">
        <w:rPr>
          <w:lang w:val="en-CA"/>
        </w:rPr>
        <w:t xml:space="preserve">From the start menu, type “WPA”, and select </w:t>
      </w:r>
      <w:r w:rsidRPr="1C40C9D2">
        <w:rPr>
          <w:b/>
          <w:bCs/>
          <w:lang w:val="en-CA"/>
        </w:rPr>
        <w:t>Windows Performance Analyzer</w:t>
      </w:r>
    </w:p>
    <w:p w14:paraId="67CEF874" w14:textId="01AD0E76" w:rsidR="007D485F" w:rsidRPr="007838E8" w:rsidRDefault="1C40C9D2" w:rsidP="00DA7B83">
      <w:pPr>
        <w:pStyle w:val="ListParagraph"/>
        <w:numPr>
          <w:ilvl w:val="0"/>
          <w:numId w:val="45"/>
        </w:numPr>
        <w:rPr>
          <w:i/>
          <w:iCs/>
        </w:rPr>
      </w:pPr>
      <w:r>
        <w:t xml:space="preserve">Load the trace captured in the previous step or the ETW log included in the lab material: </w:t>
      </w:r>
      <w:r w:rsidRPr="1C40C9D2">
        <w:rPr>
          <w:lang w:val="en-CA"/>
        </w:rPr>
        <w:t>c:\BatteryLife\WPA\STR.etl</w:t>
      </w:r>
    </w:p>
    <w:p w14:paraId="67106323" w14:textId="1D8B254F" w:rsidR="007838E8" w:rsidRPr="005608AB" w:rsidRDefault="1C40C9D2" w:rsidP="00DA7B83">
      <w:pPr>
        <w:pStyle w:val="ListParagraph"/>
        <w:numPr>
          <w:ilvl w:val="0"/>
          <w:numId w:val="45"/>
        </w:numPr>
        <w:rPr>
          <w:i/>
          <w:iCs/>
        </w:rPr>
      </w:pPr>
      <w:r>
        <w:t>Expand the power node</w:t>
      </w:r>
    </w:p>
    <w:p w14:paraId="7E231014" w14:textId="23F28E0A" w:rsidR="005608AB" w:rsidRDefault="1C40C9D2" w:rsidP="00DA7B83">
      <w:pPr>
        <w:pStyle w:val="ListParagraph"/>
        <w:numPr>
          <w:ilvl w:val="0"/>
          <w:numId w:val="45"/>
        </w:numPr>
      </w:pPr>
      <w:r>
        <w:t>Scroll down and expand the Timer Resolution node</w:t>
      </w:r>
    </w:p>
    <w:p w14:paraId="2B3FC896" w14:textId="29FCC4E0" w:rsidR="00B16956" w:rsidRDefault="1C40C9D2" w:rsidP="00DA7B83">
      <w:pPr>
        <w:pStyle w:val="ListParagraph"/>
        <w:numPr>
          <w:ilvl w:val="0"/>
          <w:numId w:val="45"/>
        </w:numPr>
      </w:pPr>
      <w:r>
        <w:t>Double click on both the Timer Resolution and Timer Resolution Requests views.</w:t>
      </w:r>
    </w:p>
    <w:p w14:paraId="61198F67" w14:textId="492FA8C6" w:rsidR="00B16956" w:rsidRDefault="1C40C9D2" w:rsidP="00DA7B83">
      <w:pPr>
        <w:pStyle w:val="ListParagraph"/>
        <w:numPr>
          <w:ilvl w:val="0"/>
          <w:numId w:val="45"/>
        </w:numPr>
      </w:pPr>
      <w:r>
        <w:t>In the Timer Resolution view, notice how the Y-axis in the graph is Timer Resolution plotted over time in the X-axis.</w:t>
      </w:r>
    </w:p>
    <w:p w14:paraId="446A994F" w14:textId="0E88C7FB" w:rsidR="004D11D6" w:rsidRDefault="00D9741C" w:rsidP="00DA7B83">
      <w:pPr>
        <w:pStyle w:val="ListParagraph"/>
        <w:numPr>
          <w:ilvl w:val="0"/>
          <w:numId w:val="45"/>
        </w:numPr>
      </w:pPr>
      <w:r w:rsidRPr="7CAEADF1">
        <w:t xml:space="preserve">In the STR.etl sample provided, a test app called TI.exe is responsible for lowering the timer resolution to 0.5ms, </w:t>
      </w:r>
      <w:r w:rsidR="00F957E9" w:rsidRPr="7CAEADF1">
        <w:t>1ms, and 4ms in 3 second intervals.</w:t>
      </w:r>
      <w:r w:rsidR="00922D00">
        <w:rPr>
          <w:szCs w:val="18"/>
        </w:rPr>
        <w:br/>
      </w:r>
      <w:r w:rsidR="00A74DC8">
        <w:rPr>
          <w:noProof/>
        </w:rPr>
        <w:drawing>
          <wp:inline distT="0" distB="0" distL="0" distR="0" wp14:anchorId="7FB13313" wp14:editId="5D47FC9D">
            <wp:extent cx="5943600" cy="21507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150745"/>
                    </a:xfrm>
                    <a:prstGeom prst="rect">
                      <a:avLst/>
                    </a:prstGeom>
                    <a:ln>
                      <a:noFill/>
                    </a:ln>
                    <a:effectLst/>
                  </pic:spPr>
                </pic:pic>
              </a:graphicData>
            </a:graphic>
          </wp:inline>
        </w:drawing>
      </w:r>
    </w:p>
    <w:p w14:paraId="7BF8C690" w14:textId="0F779DA7" w:rsidR="008C5B51" w:rsidRDefault="000F458D" w:rsidP="00DA7B83">
      <w:pPr>
        <w:pStyle w:val="ListParagraph"/>
        <w:numPr>
          <w:ilvl w:val="0"/>
          <w:numId w:val="45"/>
        </w:numPr>
      </w:pPr>
      <w:r w:rsidRPr="7CAEADF1">
        <w:lastRenderedPageBreak/>
        <w:t>Scroll down to the Timer Resolution Requests view which shows the requests for lower timer resolutions by each process.</w:t>
      </w:r>
      <w:r>
        <w:rPr>
          <w:szCs w:val="18"/>
        </w:rPr>
        <w:br/>
      </w:r>
      <w:r>
        <w:rPr>
          <w:noProof/>
        </w:rPr>
        <w:drawing>
          <wp:inline distT="0" distB="0" distL="0" distR="0" wp14:anchorId="080996A2" wp14:editId="46B72235">
            <wp:extent cx="5705475" cy="30670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05475" cy="3067050"/>
                    </a:xfrm>
                    <a:prstGeom prst="rect">
                      <a:avLst/>
                    </a:prstGeom>
                    <a:ln>
                      <a:noFill/>
                    </a:ln>
                    <a:effectLst/>
                  </pic:spPr>
                </pic:pic>
              </a:graphicData>
            </a:graphic>
          </wp:inline>
        </w:drawing>
      </w:r>
    </w:p>
    <w:p w14:paraId="7AE7D8A5" w14:textId="0D71EFDB" w:rsidR="000F458D" w:rsidRDefault="1C40C9D2" w:rsidP="0079708F">
      <w:pPr>
        <w:rPr>
          <w:szCs w:val="18"/>
        </w:rPr>
      </w:pPr>
      <w:r>
        <w:t>Notes:</w:t>
      </w:r>
    </w:p>
    <w:p w14:paraId="54F48AB1" w14:textId="42585DE1" w:rsidR="002E3A90" w:rsidRDefault="1C40C9D2" w:rsidP="00DA7B83">
      <w:pPr>
        <w:pStyle w:val="ListParagraph"/>
        <w:numPr>
          <w:ilvl w:val="0"/>
          <w:numId w:val="46"/>
        </w:numPr>
      </w:pPr>
      <w:r>
        <w:t>If software components that are part of the OEM image are lowering the STR for prolonged periods, there may be an opportunity to improve battery life.</w:t>
      </w:r>
    </w:p>
    <w:p w14:paraId="10F153C8" w14:textId="1CD8DF43" w:rsidR="004F4B69" w:rsidRDefault="1C40C9D2" w:rsidP="00DA7B83">
      <w:pPr>
        <w:pStyle w:val="ListParagraph"/>
        <w:numPr>
          <w:ilvl w:val="0"/>
          <w:numId w:val="46"/>
        </w:numPr>
      </w:pPr>
      <w:r>
        <w:t xml:space="preserve">The high resolution timers (HR Timers) listed in these views are internal to the Windows kernel.  These will be separated into a separate view in a future drop of WPA. </w:t>
      </w:r>
    </w:p>
    <w:p w14:paraId="1FD4B932" w14:textId="77777777" w:rsidR="00FC6CC8" w:rsidRDefault="00FC6CC8">
      <w:pPr>
        <w:rPr>
          <w:rFonts w:asciiTheme="majorHAnsi" w:eastAsiaTheme="majorEastAsia" w:hAnsiTheme="majorHAnsi" w:cstheme="majorBidi"/>
          <w:b/>
          <w:sz w:val="32"/>
          <w:szCs w:val="32"/>
        </w:rPr>
      </w:pPr>
      <w:bookmarkStart w:id="40" w:name="_Toc412194452"/>
      <w:r>
        <w:br w:type="page"/>
      </w:r>
    </w:p>
    <w:p w14:paraId="7B12F544" w14:textId="70EE6F17" w:rsidR="003445B4" w:rsidRDefault="00C76284" w:rsidP="005B6CCE">
      <w:pPr>
        <w:pStyle w:val="Heading1"/>
      </w:pPr>
      <w:bookmarkStart w:id="41" w:name="_Toc527031446"/>
      <w:r>
        <w:lastRenderedPageBreak/>
        <w:t xml:space="preserve">Annex I - </w:t>
      </w:r>
      <w:r w:rsidR="004F4B69">
        <w:t>Technical background</w:t>
      </w:r>
      <w:bookmarkEnd w:id="40"/>
      <w:bookmarkEnd w:id="41"/>
    </w:p>
    <w:p w14:paraId="0628BF58" w14:textId="77777777" w:rsidR="005B6CCE" w:rsidRPr="005B6CCE" w:rsidRDefault="005B6CCE" w:rsidP="005B6CCE"/>
    <w:p w14:paraId="4C6AA459" w14:textId="61A7BD38" w:rsidR="004F4B69" w:rsidRPr="00276763" w:rsidRDefault="004F4B69" w:rsidP="004F4B69">
      <w:pPr>
        <w:pStyle w:val="Heading2"/>
      </w:pPr>
      <w:r>
        <w:t>Exploring Battery Saver &amp; Battery Use By App UI</w:t>
      </w:r>
    </w:p>
    <w:p w14:paraId="322FD99A" w14:textId="21582F6F" w:rsidR="004F4B69" w:rsidRDefault="004F4B69" w:rsidP="004F4B69">
      <w:pPr>
        <w:rPr>
          <w:rStyle w:val="Hyperlink"/>
        </w:rPr>
      </w:pPr>
      <w:r>
        <w:t xml:space="preserve">The Battery Saver user experience in Windows provides end-users with more control of battery life.  It extends battery life by limiting background activity and reducing screen brightness by 30% once the remaining battery life reaches 20%.  Learn more: </w:t>
      </w:r>
      <w:hyperlink r:id="rId106">
        <w:r w:rsidRPr="1C40C9D2">
          <w:rPr>
            <w:rStyle w:val="Hyperlink"/>
          </w:rPr>
          <w:t>https://aka.ms/windowsbatterysaver</w:t>
        </w:r>
      </w:hyperlink>
    </w:p>
    <w:p w14:paraId="0C6B979D" w14:textId="23793312" w:rsidR="003445B4" w:rsidRDefault="004F4B69" w:rsidP="004F4B69">
      <w:pPr>
        <w:rPr>
          <w:lang w:val="en-CA"/>
        </w:rPr>
      </w:pPr>
      <w:r>
        <w:t xml:space="preserve">The “Battery usage by app" user experience is user-configurable, allowing users to determine which UWP apps and services are allowed to run in the background.  “Battery use by app” provides a </w:t>
      </w:r>
      <w:r>
        <w:rPr>
          <w:lang w:val="en-CA"/>
        </w:rPr>
        <w:t>s</w:t>
      </w:r>
      <w:r w:rsidRPr="00330609">
        <w:rPr>
          <w:lang w:val="en-CA"/>
        </w:rPr>
        <w:t>tack ranked list of applications that impact battery life</w:t>
      </w:r>
      <w:r>
        <w:rPr>
          <w:lang w:val="en-CA"/>
        </w:rPr>
        <w:t>.  This data is</w:t>
      </w:r>
      <w:r w:rsidRPr="00330609">
        <w:rPr>
          <w:lang w:val="en-CA"/>
        </w:rPr>
        <w:t xml:space="preserve"> based on the </w:t>
      </w:r>
      <w:r>
        <w:rPr>
          <w:lang w:val="en-CA"/>
        </w:rPr>
        <w:t xml:space="preserve">energy attributed to applications by the </w:t>
      </w:r>
      <w:r w:rsidRPr="00330609">
        <w:rPr>
          <w:lang w:val="en-CA"/>
        </w:rPr>
        <w:t>Energy Estimation Engine (E3) service</w:t>
      </w:r>
      <w:r>
        <w:rPr>
          <w:lang w:val="en-CA"/>
        </w:rPr>
        <w:t xml:space="preserve">.  </w:t>
      </w:r>
    </w:p>
    <w:p w14:paraId="7BA8F21B" w14:textId="77777777" w:rsidR="003445B4" w:rsidRPr="00DC6793" w:rsidRDefault="003445B4" w:rsidP="004F4B69">
      <w:pPr>
        <w:rPr>
          <w:lang w:val="en-CA"/>
        </w:rPr>
      </w:pPr>
    </w:p>
    <w:p w14:paraId="6CA85C26" w14:textId="77777777" w:rsidR="004F4B69" w:rsidRPr="00276763" w:rsidRDefault="004F4B69" w:rsidP="004F4B69">
      <w:pPr>
        <w:pStyle w:val="Heading2"/>
      </w:pPr>
      <w:r>
        <w:t>Performance Power Slider User Interface</w:t>
      </w:r>
    </w:p>
    <w:p w14:paraId="11E40A87" w14:textId="77777777" w:rsidR="004F4B69" w:rsidRDefault="004F4B69" w:rsidP="004F4B69">
      <w:pPr>
        <w:rPr>
          <w:lang w:eastAsia="ja-JP"/>
        </w:rPr>
      </w:pPr>
      <w:r w:rsidRPr="1C40C9D2">
        <w:rPr>
          <w:lang w:eastAsia="ja-JP"/>
        </w:rPr>
        <w:t>The Performance</w:t>
      </w:r>
      <w:r>
        <w:rPr>
          <w:lang w:eastAsia="ja-JP"/>
        </w:rPr>
        <w:t xml:space="preserve"> p</w:t>
      </w:r>
      <w:r w:rsidRPr="1C40C9D2">
        <w:rPr>
          <w:lang w:eastAsia="ja-JP"/>
        </w:rPr>
        <w:t>ower slider enables users to choose the right balance between battery-life longevity and system performance.  This user experience is easily accessible from the top-level UI by clicking on the battery system tray icon in the taskbar.  The four slider positions on DC power are Battery Saver, Better Battery (formerly labeled Recommended), Better Performance, and Best Performance. When the user knows they won’t have access to AC power and wants longer battery life, they can move the slider to the Battery Saver or Better Battery position.   When the user wants to tradeoff battery life for better performance, they can move the slider to Best Performance position.  There are two main levers that are used behind the scenes to favor battery life or performance:</w:t>
      </w:r>
    </w:p>
    <w:p w14:paraId="7474A618" w14:textId="77777777" w:rsidR="004F4B69" w:rsidRPr="00651AE5" w:rsidRDefault="004F4B69" w:rsidP="00DA7B83">
      <w:pPr>
        <w:pStyle w:val="ListParagraph"/>
        <w:numPr>
          <w:ilvl w:val="0"/>
          <w:numId w:val="25"/>
        </w:numPr>
        <w:ind w:left="360"/>
        <w:rPr>
          <w:lang w:eastAsia="ja-JP"/>
        </w:rPr>
      </w:pPr>
      <w:r w:rsidRPr="1C40C9D2">
        <w:rPr>
          <w:u w:val="single"/>
          <w:lang w:val="en-CA" w:eastAsia="ja-JP"/>
        </w:rPr>
        <w:t>Lever 1: Processor Power Management (PPM) tuning</w:t>
      </w:r>
    </w:p>
    <w:p w14:paraId="3A14EABE" w14:textId="77777777" w:rsidR="004F4B69" w:rsidRDefault="004F4B69" w:rsidP="00DA7B83">
      <w:pPr>
        <w:pStyle w:val="ListParagraph"/>
        <w:numPr>
          <w:ilvl w:val="1"/>
          <w:numId w:val="25"/>
        </w:numPr>
        <w:ind w:left="720"/>
        <w:rPr>
          <w:lang w:eastAsia="ja-JP"/>
        </w:rPr>
      </w:pPr>
      <w:r w:rsidRPr="1C40C9D2">
        <w:rPr>
          <w:lang w:eastAsia="ja-JP"/>
        </w:rPr>
        <w:t>Inbox PPM settings on all AMD and Intel chipsets, with or without Speed Shift.</w:t>
      </w:r>
    </w:p>
    <w:p w14:paraId="4F7E56F6" w14:textId="77777777" w:rsidR="004F4B69" w:rsidRDefault="004F4B69" w:rsidP="00DA7B83">
      <w:pPr>
        <w:pStyle w:val="ListParagraph"/>
        <w:numPr>
          <w:ilvl w:val="1"/>
          <w:numId w:val="25"/>
        </w:numPr>
        <w:ind w:left="720"/>
        <w:rPr>
          <w:lang w:eastAsia="ja-JP"/>
        </w:rPr>
      </w:pPr>
      <w:r w:rsidRPr="1C40C9D2">
        <w:rPr>
          <w:lang w:eastAsia="ja-JP"/>
        </w:rPr>
        <w:t>PPM settings are OEM/ODM customizable via Windows provisioning.</w:t>
      </w:r>
    </w:p>
    <w:p w14:paraId="3CDAF056" w14:textId="77777777" w:rsidR="004F4B69" w:rsidRDefault="004F4B69" w:rsidP="00DA7B83">
      <w:pPr>
        <w:pStyle w:val="ListParagraph"/>
        <w:numPr>
          <w:ilvl w:val="1"/>
          <w:numId w:val="25"/>
        </w:numPr>
        <w:ind w:left="720"/>
        <w:rPr>
          <w:lang w:eastAsia="ja-JP"/>
        </w:rPr>
      </w:pPr>
      <w:r w:rsidRPr="1C40C9D2">
        <w:rPr>
          <w:lang w:eastAsia="ja-JP"/>
        </w:rPr>
        <w:t xml:space="preserve">Windows </w:t>
      </w:r>
      <w:r>
        <w:rPr>
          <w:lang w:eastAsia="ja-JP"/>
        </w:rPr>
        <w:t xml:space="preserve">also </w:t>
      </w:r>
      <w:r w:rsidRPr="1C40C9D2">
        <w:rPr>
          <w:lang w:eastAsia="ja-JP"/>
        </w:rPr>
        <w:t xml:space="preserve">supports </w:t>
      </w:r>
      <w:r>
        <w:rPr>
          <w:lang w:eastAsia="ja-JP"/>
        </w:rPr>
        <w:t xml:space="preserve">processor specific PPM settings such as </w:t>
      </w:r>
      <w:r w:rsidRPr="1C40C9D2">
        <w:rPr>
          <w:lang w:eastAsia="ja-JP"/>
        </w:rPr>
        <w:t>Intel’s Energy Performance Preference (EPP)</w:t>
      </w:r>
      <w:r>
        <w:rPr>
          <w:lang w:eastAsia="ja-JP"/>
        </w:rPr>
        <w:t>.  Note: E</w:t>
      </w:r>
      <w:r w:rsidRPr="1C40C9D2">
        <w:rPr>
          <w:lang w:eastAsia="ja-JP"/>
        </w:rPr>
        <w:t>PP is only supported on Intel devices with Speed Shift.</w:t>
      </w:r>
    </w:p>
    <w:p w14:paraId="3642EC55" w14:textId="77777777" w:rsidR="004F4B69" w:rsidRPr="00651AE5" w:rsidRDefault="004F4B69" w:rsidP="00DA7B83">
      <w:pPr>
        <w:pStyle w:val="ListParagraph"/>
        <w:numPr>
          <w:ilvl w:val="1"/>
          <w:numId w:val="25"/>
        </w:numPr>
        <w:ind w:left="720"/>
        <w:rPr>
          <w:lang w:eastAsia="ja-JP"/>
        </w:rPr>
      </w:pPr>
      <w:r w:rsidRPr="1C40C9D2">
        <w:rPr>
          <w:lang w:eastAsia="ja-JP"/>
        </w:rPr>
        <w:t>OEM firmware can be tuned for each slider position.</w:t>
      </w:r>
    </w:p>
    <w:p w14:paraId="40715198" w14:textId="77777777" w:rsidR="004F4B69" w:rsidRPr="00651AE5" w:rsidRDefault="004F4B69" w:rsidP="00DA7B83">
      <w:pPr>
        <w:pStyle w:val="ListParagraph"/>
        <w:numPr>
          <w:ilvl w:val="0"/>
          <w:numId w:val="25"/>
        </w:numPr>
        <w:ind w:left="360"/>
        <w:rPr>
          <w:u w:val="single"/>
          <w:lang w:val="en-CA" w:eastAsia="ja-JP"/>
        </w:rPr>
      </w:pPr>
      <w:r w:rsidRPr="1C40C9D2">
        <w:rPr>
          <w:u w:val="single"/>
          <w:lang w:eastAsia="ja-JP"/>
        </w:rPr>
        <w:t>Lever 2: Power throttling background applications</w:t>
      </w:r>
    </w:p>
    <w:p w14:paraId="56541074" w14:textId="77777777" w:rsidR="004F4B69" w:rsidRPr="00694C84" w:rsidRDefault="004F4B69" w:rsidP="00DA7B83">
      <w:pPr>
        <w:pStyle w:val="ListParagraph"/>
        <w:numPr>
          <w:ilvl w:val="1"/>
          <w:numId w:val="25"/>
        </w:numPr>
        <w:ind w:left="720"/>
        <w:rPr>
          <w:lang w:val="en-CA" w:eastAsia="ja-JP"/>
        </w:rPr>
      </w:pPr>
      <w:r w:rsidRPr="1C40C9D2">
        <w:rPr>
          <w:lang w:val="en-CA" w:eastAsia="ja-JP"/>
        </w:rPr>
        <w:t>Reduces impact background apps have on CPU power by scheduling threads of background apps on cores that have a lower frequency.</w:t>
      </w:r>
    </w:p>
    <w:p w14:paraId="720822FB" w14:textId="77777777" w:rsidR="004F4B69" w:rsidRPr="00694C84" w:rsidRDefault="004F4B69" w:rsidP="00DA7B83">
      <w:pPr>
        <w:pStyle w:val="ListParagraph"/>
        <w:numPr>
          <w:ilvl w:val="1"/>
          <w:numId w:val="25"/>
        </w:numPr>
        <w:ind w:left="720"/>
        <w:rPr>
          <w:lang w:val="en-CA" w:eastAsia="ja-JP"/>
        </w:rPr>
      </w:pPr>
      <w:r w:rsidRPr="1C40C9D2">
        <w:rPr>
          <w:lang w:val="en-CA" w:eastAsia="ja-JP"/>
        </w:rPr>
        <w:t>Power throttling is not OEM configurable, however users can opt out apps via UI.</w:t>
      </w:r>
    </w:p>
    <w:p w14:paraId="3D32E627" w14:textId="77777777" w:rsidR="004F4B69" w:rsidRPr="00694C84" w:rsidRDefault="004F4B69" w:rsidP="00DA7B83">
      <w:pPr>
        <w:pStyle w:val="ListParagraph"/>
        <w:numPr>
          <w:ilvl w:val="1"/>
          <w:numId w:val="25"/>
        </w:numPr>
        <w:ind w:left="720"/>
        <w:rPr>
          <w:lang w:val="en-CA" w:eastAsia="ja-JP"/>
        </w:rPr>
      </w:pPr>
      <w:r w:rsidRPr="1C40C9D2">
        <w:rPr>
          <w:lang w:val="en-CA" w:eastAsia="ja-JP"/>
        </w:rPr>
        <w:t>Enabled on all 6th+ gen Intel chipsets, with or without Speed Shift.</w:t>
      </w:r>
    </w:p>
    <w:p w14:paraId="64B44074" w14:textId="77777777" w:rsidR="004F4B69" w:rsidRDefault="004F4B69" w:rsidP="00DA7B83">
      <w:pPr>
        <w:pStyle w:val="ListParagraph"/>
        <w:numPr>
          <w:ilvl w:val="1"/>
          <w:numId w:val="25"/>
        </w:numPr>
        <w:ind w:left="720"/>
        <w:rPr>
          <w:lang w:val="en-CA" w:eastAsia="ja-JP"/>
        </w:rPr>
      </w:pPr>
      <w:r w:rsidRPr="1C40C9D2">
        <w:rPr>
          <w:lang w:val="en-CA" w:eastAsia="ja-JP"/>
        </w:rPr>
        <w:t>Enabling on AMD Ryzen mobile chipset is work in progress.</w:t>
      </w:r>
    </w:p>
    <w:p w14:paraId="72199D9F" w14:textId="77777777" w:rsidR="004F4B69" w:rsidRPr="00801A4F" w:rsidRDefault="004F4B69" w:rsidP="00DA7B83">
      <w:pPr>
        <w:pStyle w:val="ListParagraph"/>
        <w:numPr>
          <w:ilvl w:val="1"/>
          <w:numId w:val="25"/>
        </w:numPr>
        <w:ind w:left="720"/>
        <w:rPr>
          <w:lang w:eastAsia="ja-JP"/>
        </w:rPr>
      </w:pPr>
      <w:r w:rsidRPr="00801A4F">
        <w:rPr>
          <w:lang w:eastAsia="ja-JP"/>
        </w:rPr>
        <w:t xml:space="preserve">App developers can define power throttling levels using the SetProcessInformation function: </w:t>
      </w:r>
      <w:hyperlink r:id="rId107" w:history="1">
        <w:r w:rsidRPr="00801A4F">
          <w:rPr>
            <w:rStyle w:val="Hyperlink"/>
            <w:lang w:eastAsia="ja-JP"/>
          </w:rPr>
          <w:t>https://aka.ms/SetProcInfo</w:t>
        </w:r>
      </w:hyperlink>
      <w:r>
        <w:rPr>
          <w:lang w:eastAsia="ja-JP"/>
        </w:rPr>
        <w:t>.</w:t>
      </w:r>
    </w:p>
    <w:p w14:paraId="5922B9BA" w14:textId="77777777" w:rsidR="003445B4" w:rsidRDefault="003445B4" w:rsidP="004F4B69">
      <w:pPr>
        <w:rPr>
          <w:lang w:val="en-CA" w:eastAsia="ja-JP"/>
        </w:rPr>
      </w:pPr>
    </w:p>
    <w:p w14:paraId="5BC0C3C9" w14:textId="1B5CFB55" w:rsidR="004F4B69" w:rsidRDefault="004F4B69" w:rsidP="004F4B69">
      <w:r w:rsidRPr="1C40C9D2">
        <w:rPr>
          <w:lang w:val="en-CA" w:eastAsia="ja-JP"/>
        </w:rPr>
        <w:t xml:space="preserve">Learn more: </w:t>
      </w:r>
    </w:p>
    <w:p w14:paraId="0D23ECEF" w14:textId="77777777" w:rsidR="004F4B69" w:rsidRPr="00023160" w:rsidRDefault="004F4B69" w:rsidP="00DA7B83">
      <w:pPr>
        <w:pStyle w:val="ListParagraph"/>
        <w:numPr>
          <w:ilvl w:val="0"/>
          <w:numId w:val="55"/>
        </w:numPr>
        <w:rPr>
          <w:lang w:eastAsia="ja-JP"/>
        </w:rPr>
      </w:pPr>
      <w:r w:rsidRPr="00023160">
        <w:rPr>
          <w:lang w:eastAsia="ja-JP"/>
        </w:rPr>
        <w:t xml:space="preserve">Power Settings: </w:t>
      </w:r>
      <w:hyperlink r:id="rId108" w:history="1">
        <w:r w:rsidRPr="00023160">
          <w:rPr>
            <w:rStyle w:val="Hyperlink"/>
            <w:lang w:eastAsia="ja-JP"/>
          </w:rPr>
          <w:t>https://aka.ms/Config-Power-Settings</w:t>
        </w:r>
      </w:hyperlink>
    </w:p>
    <w:p w14:paraId="36454A6B" w14:textId="77777777" w:rsidR="004F4B69" w:rsidRPr="00023160" w:rsidRDefault="004F4B69" w:rsidP="00DA7B83">
      <w:pPr>
        <w:pStyle w:val="ListParagraph"/>
        <w:numPr>
          <w:ilvl w:val="0"/>
          <w:numId w:val="55"/>
        </w:numPr>
        <w:rPr>
          <w:lang w:eastAsia="ja-JP"/>
        </w:rPr>
      </w:pPr>
      <w:r w:rsidRPr="00023160">
        <w:rPr>
          <w:lang w:eastAsia="ja-JP"/>
        </w:rPr>
        <w:t xml:space="preserve">Power Slider: </w:t>
      </w:r>
      <w:hyperlink r:id="rId109" w:history="1">
        <w:r w:rsidRPr="00023160">
          <w:rPr>
            <w:rStyle w:val="Hyperlink"/>
            <w:lang w:eastAsia="ja-JP"/>
          </w:rPr>
          <w:t>https://aka.ms/Perf-Power-Slider</w:t>
        </w:r>
      </w:hyperlink>
    </w:p>
    <w:p w14:paraId="1B44AA30" w14:textId="77777777" w:rsidR="004F4B69" w:rsidRPr="00023160" w:rsidRDefault="004F4B69" w:rsidP="00DA7B83">
      <w:pPr>
        <w:pStyle w:val="ListParagraph"/>
        <w:numPr>
          <w:ilvl w:val="0"/>
          <w:numId w:val="55"/>
        </w:numPr>
        <w:rPr>
          <w:lang w:eastAsia="ja-JP"/>
        </w:rPr>
      </w:pPr>
      <w:r w:rsidRPr="00023160">
        <w:rPr>
          <w:lang w:eastAsia="ja-JP"/>
        </w:rPr>
        <w:t xml:space="preserve">PPM Options: </w:t>
      </w:r>
      <w:hyperlink r:id="rId110" w:history="1">
        <w:r w:rsidRPr="00023160">
          <w:rPr>
            <w:rStyle w:val="Hyperlink"/>
            <w:lang w:eastAsia="ja-JP"/>
          </w:rPr>
          <w:t>https://aka.ms/PPM-Options</w:t>
        </w:r>
      </w:hyperlink>
      <w:r w:rsidRPr="00023160">
        <w:rPr>
          <w:lang w:eastAsia="ja-JP"/>
        </w:rPr>
        <w:t xml:space="preserve"> </w:t>
      </w:r>
    </w:p>
    <w:p w14:paraId="3441B992" w14:textId="77777777" w:rsidR="004F4B69" w:rsidRDefault="004F4B69" w:rsidP="00DA7B83">
      <w:pPr>
        <w:pStyle w:val="ListParagraph"/>
        <w:numPr>
          <w:ilvl w:val="0"/>
          <w:numId w:val="55"/>
        </w:numPr>
        <w:rPr>
          <w:lang w:eastAsia="ja-JP"/>
        </w:rPr>
      </w:pPr>
      <w:r w:rsidRPr="00023160">
        <w:rPr>
          <w:lang w:eastAsia="ja-JP"/>
        </w:rPr>
        <w:lastRenderedPageBreak/>
        <w:t xml:space="preserve">PerfEPP: </w:t>
      </w:r>
      <w:hyperlink r:id="rId111" w:history="1">
        <w:r w:rsidRPr="00023160">
          <w:rPr>
            <w:rStyle w:val="Hyperlink"/>
            <w:lang w:eastAsia="ja-JP"/>
          </w:rPr>
          <w:t>https://aka.ms/PerfEPP</w:t>
        </w:r>
      </w:hyperlink>
      <w:r w:rsidRPr="00023160">
        <w:rPr>
          <w:lang w:eastAsia="ja-JP"/>
        </w:rPr>
        <w:t xml:space="preserve"> </w:t>
      </w:r>
    </w:p>
    <w:p w14:paraId="5878F07A" w14:textId="77777777" w:rsidR="004F4B69" w:rsidRPr="001A3649" w:rsidRDefault="004F4B69" w:rsidP="00DA7B83">
      <w:pPr>
        <w:pStyle w:val="ListParagraph"/>
        <w:numPr>
          <w:ilvl w:val="0"/>
          <w:numId w:val="55"/>
        </w:numPr>
        <w:rPr>
          <w:lang w:eastAsia="ja-JP"/>
        </w:rPr>
      </w:pPr>
      <w:r>
        <w:rPr>
          <w:lang w:eastAsia="ja-JP"/>
        </w:rPr>
        <w:t xml:space="preserve">Power Throttling Blog: </w:t>
      </w:r>
      <w:hyperlink r:id="rId112" w:history="1">
        <w:r w:rsidRPr="00CF1CAF">
          <w:rPr>
            <w:rStyle w:val="Hyperlink"/>
            <w:lang w:eastAsia="ja-JP"/>
          </w:rPr>
          <w:t>https://aka.ms/powerthrottling</w:t>
        </w:r>
      </w:hyperlink>
    </w:p>
    <w:p w14:paraId="32AE5B60" w14:textId="243C0A36" w:rsidR="004F4B69" w:rsidRDefault="004F4B69" w:rsidP="004F4B69">
      <w:pPr>
        <w:pStyle w:val="Heading2"/>
      </w:pPr>
      <w:bookmarkStart w:id="42" w:name="_Toc412194454"/>
      <w:r>
        <w:t>Accessing &amp; visualizing the Energy Estimation Engine data using PowerCfg</w:t>
      </w:r>
      <w:bookmarkEnd w:id="42"/>
    </w:p>
    <w:p w14:paraId="2E6073D6" w14:textId="77777777" w:rsidR="003445B4" w:rsidRPr="003445B4" w:rsidRDefault="003445B4" w:rsidP="003445B4"/>
    <w:p w14:paraId="65F450A8" w14:textId="4548B7C0" w:rsidR="004F4B69" w:rsidRDefault="004F4B69" w:rsidP="004F4B69">
      <w:r>
        <w:t>Energy Estimation Engine (E3) is a service running on all Windows devices that have a battery.  It estimates and attributes energy consumption to apps.  System Resource Usage Monitor (SRUM) is a framework that tracks per application resource usage in different time granularities. It maintains a local database to store the per-minute usage information up to two hours, and the per-hour aggregated usage information up to 60 days. SRUM providers in Windows are registered using SRUM infrastructure that collects, merges, and stores usage information about certain resources.  “POWERCFG /SRUMUTIL” can be used to dump the energy estimation engine (E3) data stored in the SRUM database. Excel can be used to visualize the energy data and generate pivot tables that list out the top processes impacting power and energy consumption per hardware component. A variation of this exercise can be viewed in this online training video:</w:t>
      </w:r>
      <w:r w:rsidRPr="1C40C9D2">
        <w:rPr>
          <w:sz w:val="16"/>
          <w:szCs w:val="16"/>
        </w:rPr>
        <w:t xml:space="preserve"> </w:t>
      </w:r>
      <w:hyperlink r:id="rId113">
        <w:r w:rsidRPr="1C40C9D2">
          <w:rPr>
            <w:rStyle w:val="Hyperlink"/>
          </w:rPr>
          <w:t>https://aka.ms/DefragTools-E3</w:t>
        </w:r>
      </w:hyperlink>
      <w:r>
        <w:t xml:space="preserve">  </w:t>
      </w:r>
    </w:p>
    <w:p w14:paraId="11BE26E1" w14:textId="77777777" w:rsidR="003445B4" w:rsidRDefault="003445B4" w:rsidP="004F4B69"/>
    <w:p w14:paraId="68C7349D" w14:textId="77777777" w:rsidR="004F4B69" w:rsidRPr="00CB3129" w:rsidRDefault="004F4B69" w:rsidP="004F4B69">
      <w:pPr>
        <w:pStyle w:val="Heading2"/>
        <w:rPr>
          <w:rStyle w:val="Heading2Char"/>
        </w:rPr>
      </w:pPr>
      <w:bookmarkStart w:id="43" w:name="_Toc412194456"/>
      <w:r w:rsidRPr="00CB3129">
        <w:rPr>
          <w:rStyle w:val="Heading2Char"/>
        </w:rPr>
        <w:t>Collecting and Visualizing E3 ETW events in WPA</w:t>
      </w:r>
      <w:bookmarkEnd w:id="43"/>
    </w:p>
    <w:p w14:paraId="3D3A6757" w14:textId="77777777" w:rsidR="004F4B69" w:rsidRDefault="004F4B69" w:rsidP="004F4B69">
      <w:pPr>
        <w:rPr>
          <w:lang w:val="en"/>
        </w:rPr>
      </w:pPr>
      <w:r w:rsidRPr="1C40C9D2">
        <w:rPr>
          <w:lang w:val="en"/>
        </w:rPr>
        <w:t>Event Tracing for Windows (ETW) enables developers to instrument drivers and applications with performance events, start and stop event tracing sessions, and consume trace events. Trace events contain an event header and provider-defined data that describe the performance and energy characteristics of an application or operation. You can use the events to debug an application and conduct performance analysis.  ETW tracing is very lightweight with minimal overhead per event, and the events are available in retail binaries.</w:t>
      </w:r>
    </w:p>
    <w:p w14:paraId="049B5B90" w14:textId="46E64F51" w:rsidR="004F4B69" w:rsidRDefault="004F4B69" w:rsidP="004F4B69">
      <w:pPr>
        <w:rPr>
          <w:lang w:val="en"/>
        </w:rPr>
      </w:pPr>
      <w:r w:rsidRPr="1C40C9D2">
        <w:rPr>
          <w:lang w:val="en"/>
        </w:rPr>
        <w:t xml:space="preserve">This lab exercise will walk through the process of collecting an ETW log with the Microsoft-Windows-Energy-Estimation-Engine provider enabled and visualizing the events in the Windows Performance Analyzer (WPA) tool, which is part of the Windows Performance Toolkit (WPT). </w:t>
      </w:r>
    </w:p>
    <w:p w14:paraId="0C7DBE81" w14:textId="77777777" w:rsidR="003445B4" w:rsidRDefault="003445B4" w:rsidP="004F4B69">
      <w:pPr>
        <w:rPr>
          <w:lang w:val="en"/>
        </w:rPr>
      </w:pPr>
    </w:p>
    <w:p w14:paraId="57144674" w14:textId="77777777" w:rsidR="004F4B69" w:rsidRPr="00C1463A" w:rsidRDefault="004F4B69" w:rsidP="004F4B69">
      <w:pPr>
        <w:pStyle w:val="Heading2"/>
      </w:pPr>
      <w:r w:rsidRPr="1C40C9D2">
        <w:rPr>
          <w:lang w:val="en"/>
        </w:rPr>
        <w:t>Battery Life Assessments</w:t>
      </w:r>
    </w:p>
    <w:p w14:paraId="3FDFB13F" w14:textId="77777777" w:rsidR="004F4B69" w:rsidRDefault="004F4B69" w:rsidP="004F4B69">
      <w:r>
        <w:t>ADK Energy Efficiency workloads can be used to assess user experiences such as local full screen video playback (FSVP), streaming FSVP, and Office productivity.  The workloads produce high level metrics such as “Projected time to shutdown”, E3 logs, and verbose ETW logs that can be analyzed in ETW consumer tools such as Windows Performance Analyzer (WPA) and Media eXperience Analyzer (MXA).  These assessments have several pre-requisites including Office 2016, a Microsoft Account (MSA) for streaming in the Movies &amp; TV app, as well as a Netflix subscription for the Netflix workload.  These exercises can take several hours depending on how you configure the parameters to the assessments.  For example, the assessment could start at 98% and rundown the battery to 5% (more accurate results) or you can run the assessment for shorter duration (less accurate results).  See exercise below for details.</w:t>
      </w:r>
    </w:p>
    <w:p w14:paraId="039FA751" w14:textId="77777777" w:rsidR="004F4B69" w:rsidRDefault="004F4B69" w:rsidP="004F4B69">
      <w:pPr>
        <w:pStyle w:val="Heading2"/>
      </w:pPr>
      <w:r>
        <w:lastRenderedPageBreak/>
        <w:t>Optimizing battery life for Low Power Media Playback Using MXA</w:t>
      </w:r>
    </w:p>
    <w:p w14:paraId="1EE27158" w14:textId="77777777" w:rsidR="004F4B69" w:rsidRDefault="004F4B69" w:rsidP="004F4B69">
      <w:r>
        <w:t xml:space="preserve">There are several features in Windows that save power during full screen video playback.  These features include audio offload, Multi-plane Overlay (MPO), Low Refresh Rate playback (48hz), and Independent Flip (iFlip). For example, when playing 24fps in full screen in Media Engine based app, the refresh rate drops from 60 to 48hz. This lab utilizes the ETW consumer tool called Media eXperience Analyzer to verify whether these power saving features are utilized by a Windows device.  Learn more: </w:t>
      </w:r>
    </w:p>
    <w:p w14:paraId="7023092B" w14:textId="77777777" w:rsidR="004F4B69" w:rsidRDefault="00DA7B83" w:rsidP="00DA7B83">
      <w:pPr>
        <w:pStyle w:val="ListParagraph"/>
        <w:numPr>
          <w:ilvl w:val="0"/>
          <w:numId w:val="57"/>
        </w:numPr>
      </w:pPr>
      <w:hyperlink r:id="rId114" w:history="1">
        <w:r w:rsidR="004F4B69" w:rsidRPr="00CF1CAF">
          <w:rPr>
            <w:rStyle w:val="Hyperlink"/>
          </w:rPr>
          <w:t>https://aka.ms/MXA-AudioOffload</w:t>
        </w:r>
      </w:hyperlink>
      <w:r w:rsidR="004F4B69">
        <w:t xml:space="preserve"> </w:t>
      </w:r>
    </w:p>
    <w:p w14:paraId="0B23AC69" w14:textId="77777777" w:rsidR="004F4B69" w:rsidRPr="00EB5722" w:rsidRDefault="00DA7B83" w:rsidP="00DA7B83">
      <w:pPr>
        <w:pStyle w:val="ListParagraph"/>
        <w:numPr>
          <w:ilvl w:val="0"/>
          <w:numId w:val="57"/>
        </w:numPr>
        <w:rPr>
          <w:rStyle w:val="Hyperlink"/>
          <w:color w:val="auto"/>
          <w:u w:val="none"/>
        </w:rPr>
      </w:pPr>
      <w:hyperlink r:id="rId115">
        <w:r w:rsidR="004F4B69" w:rsidRPr="1C40C9D2">
          <w:rPr>
            <w:rStyle w:val="Hyperlink"/>
          </w:rPr>
          <w:t>https://aka.ms/MXA-VideoPower</w:t>
        </w:r>
      </w:hyperlink>
    </w:p>
    <w:p w14:paraId="729A004C" w14:textId="77777777" w:rsidR="004F4B69" w:rsidRDefault="004F4B69" w:rsidP="004F4B69">
      <w:pPr>
        <w:pStyle w:val="ListParagraph"/>
      </w:pPr>
    </w:p>
    <w:p w14:paraId="190A60BE" w14:textId="77777777" w:rsidR="004F4B69" w:rsidRDefault="004F4B69" w:rsidP="004F4B69">
      <w:pPr>
        <w:pStyle w:val="Heading2"/>
      </w:pPr>
      <w:r>
        <w:t>PowerCfg – Inbox Utility</w:t>
      </w:r>
    </w:p>
    <w:p w14:paraId="3E2E19B0" w14:textId="77777777" w:rsidR="004F4B69" w:rsidRDefault="004F4B69" w:rsidP="004F4B69">
      <w:pPr>
        <w:spacing w:line="240" w:lineRule="auto"/>
        <w:rPr>
          <w:lang w:val="en-CA"/>
        </w:rPr>
      </w:pPr>
      <w:r>
        <w:t xml:space="preserve">PowerCfg is an inbox utility in Windows used by power users for </w:t>
      </w:r>
      <w:r w:rsidRPr="1C40C9D2">
        <w:rPr>
          <w:lang w:val="en-CA"/>
        </w:rPr>
        <w:t>setting, querying, and diagnosing power related settings and issues.  Common usages include:</w:t>
      </w:r>
    </w:p>
    <w:p w14:paraId="099C456A" w14:textId="77777777" w:rsidR="004F4B69" w:rsidRPr="00AE1908" w:rsidRDefault="004F4B69" w:rsidP="00DA7B83">
      <w:pPr>
        <w:pStyle w:val="ListParagraph"/>
        <w:numPr>
          <w:ilvl w:val="0"/>
          <w:numId w:val="24"/>
        </w:numPr>
        <w:spacing w:after="0" w:line="240" w:lineRule="auto"/>
      </w:pPr>
      <w:r w:rsidRPr="1C40C9D2">
        <w:rPr>
          <w:u w:val="single"/>
        </w:rPr>
        <w:t>Query and modify power settings</w:t>
      </w:r>
      <w:r>
        <w:t xml:space="preserve"> using powercfg commands.</w:t>
      </w:r>
    </w:p>
    <w:p w14:paraId="4B1FAA21" w14:textId="77777777" w:rsidR="004F4B69" w:rsidRPr="002C05B2" w:rsidRDefault="004F4B69" w:rsidP="00DA7B83">
      <w:pPr>
        <w:pStyle w:val="ListParagraph"/>
        <w:numPr>
          <w:ilvl w:val="0"/>
          <w:numId w:val="24"/>
        </w:numPr>
        <w:spacing w:after="0" w:line="240" w:lineRule="auto"/>
        <w:rPr>
          <w:b/>
          <w:bCs/>
        </w:rPr>
      </w:pPr>
      <w:r w:rsidRPr="1C40C9D2">
        <w:rPr>
          <w:u w:val="single"/>
        </w:rPr>
        <w:t>System power report</w:t>
      </w:r>
      <w:r>
        <w:t xml:space="preserve"> (PowerCfg /SPR) provides power users and engineers with insights into the sleep states including screen on, standby, and hibernate.</w:t>
      </w:r>
    </w:p>
    <w:p w14:paraId="18CE9DCA" w14:textId="77777777" w:rsidR="004F4B69" w:rsidRPr="008815EE" w:rsidRDefault="004F4B69" w:rsidP="00DA7B83">
      <w:pPr>
        <w:pStyle w:val="ListParagraph"/>
        <w:numPr>
          <w:ilvl w:val="0"/>
          <w:numId w:val="24"/>
        </w:numPr>
        <w:spacing w:after="0" w:line="240" w:lineRule="auto"/>
        <w:rPr>
          <w:b/>
          <w:bCs/>
        </w:rPr>
      </w:pPr>
      <w:r w:rsidRPr="1C40C9D2">
        <w:rPr>
          <w:u w:val="single"/>
        </w:rPr>
        <w:t>Battery report</w:t>
      </w:r>
      <w:r>
        <w:t xml:space="preserve"> (PowerCfg /BatteryReport) provides View battery drain history and battery condition info.</w:t>
      </w:r>
    </w:p>
    <w:p w14:paraId="49881424" w14:textId="77777777" w:rsidR="004F4B69" w:rsidRDefault="004F4B69" w:rsidP="00DA7B83">
      <w:pPr>
        <w:pStyle w:val="ListParagraph"/>
        <w:numPr>
          <w:ilvl w:val="0"/>
          <w:numId w:val="24"/>
        </w:numPr>
        <w:spacing w:after="0" w:line="240" w:lineRule="auto"/>
      </w:pPr>
      <w:r w:rsidRPr="1C40C9D2">
        <w:rPr>
          <w:u w:val="single"/>
        </w:rPr>
        <w:t>E3 log</w:t>
      </w:r>
      <w:r>
        <w:t xml:space="preserve"> (PowerCfg /SRUMUTIL) generates an Energy Estimation Engine (E3) log</w:t>
      </w:r>
    </w:p>
    <w:p w14:paraId="0479870B" w14:textId="77777777" w:rsidR="004F4B69" w:rsidRDefault="004F4B69" w:rsidP="00DA7B83">
      <w:pPr>
        <w:pStyle w:val="ListParagraph"/>
        <w:numPr>
          <w:ilvl w:val="0"/>
          <w:numId w:val="24"/>
        </w:numPr>
        <w:spacing w:after="0" w:line="240" w:lineRule="auto"/>
      </w:pPr>
      <w:r w:rsidRPr="1C40C9D2">
        <w:rPr>
          <w:u w:val="single"/>
        </w:rPr>
        <w:t>Energy report</w:t>
      </w:r>
      <w:r>
        <w:t xml:space="preserve"> (PowerCfg /energy) collects a 60 second power trace and generates an energy report</w:t>
      </w:r>
    </w:p>
    <w:p w14:paraId="453E5BEE" w14:textId="77777777" w:rsidR="004F4B69" w:rsidRDefault="004F4B69" w:rsidP="00DA7B83">
      <w:pPr>
        <w:pStyle w:val="ListParagraph"/>
        <w:numPr>
          <w:ilvl w:val="0"/>
          <w:numId w:val="24"/>
        </w:numPr>
        <w:spacing w:after="0" w:line="240" w:lineRule="auto"/>
      </w:pPr>
      <w:r w:rsidRPr="1C40C9D2">
        <w:rPr>
          <w:u w:val="single"/>
        </w:rPr>
        <w:t>List available sleep states</w:t>
      </w:r>
      <w:r>
        <w:t xml:space="preserve"> (PowerCfg /A) Prints out supported sleep states</w:t>
      </w:r>
    </w:p>
    <w:p w14:paraId="04599660" w14:textId="77777777" w:rsidR="004F4B69" w:rsidRDefault="004F4B69" w:rsidP="004F4B69">
      <w:pPr>
        <w:spacing w:after="0" w:line="240" w:lineRule="auto"/>
      </w:pPr>
    </w:p>
    <w:p w14:paraId="7BEA9D57" w14:textId="77777777" w:rsidR="004F4B69" w:rsidRDefault="004F4B69" w:rsidP="004F4B69">
      <w:pPr>
        <w:spacing w:after="0" w:line="240" w:lineRule="auto"/>
      </w:pPr>
      <w:r>
        <w:t xml:space="preserve">Additional info: </w:t>
      </w:r>
    </w:p>
    <w:p w14:paraId="72A302D8" w14:textId="77777777" w:rsidR="004F4B69" w:rsidRPr="00825D72" w:rsidRDefault="004F4B69" w:rsidP="00DA7B83">
      <w:pPr>
        <w:pStyle w:val="ListParagraph"/>
        <w:numPr>
          <w:ilvl w:val="0"/>
          <w:numId w:val="56"/>
        </w:numPr>
        <w:spacing w:after="0" w:line="240" w:lineRule="auto"/>
      </w:pPr>
      <w:r w:rsidRPr="00825D72">
        <w:t xml:space="preserve">Overview: </w:t>
      </w:r>
      <w:hyperlink r:id="rId116" w:history="1">
        <w:r w:rsidRPr="00825D72">
          <w:rPr>
            <w:rStyle w:val="Hyperlink"/>
          </w:rPr>
          <w:t>https://aka.ms/DefragTools-PowerCfg</w:t>
        </w:r>
      </w:hyperlink>
      <w:r w:rsidRPr="00825D72">
        <w:t xml:space="preserve"> </w:t>
      </w:r>
    </w:p>
    <w:p w14:paraId="72B11C91" w14:textId="77777777" w:rsidR="004F4B69" w:rsidRPr="00825D72" w:rsidRDefault="004F4B69" w:rsidP="00DA7B83">
      <w:pPr>
        <w:pStyle w:val="ListParagraph"/>
        <w:numPr>
          <w:ilvl w:val="0"/>
          <w:numId w:val="56"/>
        </w:numPr>
        <w:spacing w:after="0" w:line="240" w:lineRule="auto"/>
      </w:pPr>
      <w:r w:rsidRPr="00825D72">
        <w:t xml:space="preserve">System Power Report 1: </w:t>
      </w:r>
      <w:hyperlink r:id="rId117" w:history="1">
        <w:r w:rsidRPr="00825D72">
          <w:rPr>
            <w:rStyle w:val="Hyperlink"/>
          </w:rPr>
          <w:t>https://aka.ms/DefragTools-PowerCfgSPR1</w:t>
        </w:r>
      </w:hyperlink>
      <w:r w:rsidRPr="00825D72">
        <w:t xml:space="preserve"> </w:t>
      </w:r>
    </w:p>
    <w:p w14:paraId="0FA1C982" w14:textId="31065375" w:rsidR="004F4B69" w:rsidRDefault="004F4B69" w:rsidP="00DA7B83">
      <w:pPr>
        <w:pStyle w:val="ListParagraph"/>
        <w:numPr>
          <w:ilvl w:val="0"/>
          <w:numId w:val="56"/>
        </w:numPr>
        <w:spacing w:after="0" w:line="240" w:lineRule="auto"/>
      </w:pPr>
      <w:r w:rsidRPr="00825D72">
        <w:t xml:space="preserve">System Power Report 2: </w:t>
      </w:r>
      <w:hyperlink r:id="rId118" w:history="1">
        <w:r w:rsidRPr="00825D72">
          <w:rPr>
            <w:rStyle w:val="Hyperlink"/>
          </w:rPr>
          <w:t>https://aka.ms/DefragTools-PowerCfgSPR2</w:t>
        </w:r>
      </w:hyperlink>
      <w:r w:rsidRPr="00825D72">
        <w:t xml:space="preserve"> </w:t>
      </w:r>
    </w:p>
    <w:p w14:paraId="5ABC6A52" w14:textId="77777777" w:rsidR="003445B4" w:rsidRPr="00825D72" w:rsidRDefault="003445B4" w:rsidP="003445B4">
      <w:pPr>
        <w:spacing w:after="0" w:line="240" w:lineRule="auto"/>
        <w:ind w:left="360"/>
      </w:pPr>
    </w:p>
    <w:p w14:paraId="4CBC4A2E" w14:textId="77777777" w:rsidR="004F4B69" w:rsidRPr="00792D25" w:rsidRDefault="004F4B69" w:rsidP="004F4B69">
      <w:pPr>
        <w:spacing w:after="0" w:line="240" w:lineRule="auto"/>
      </w:pPr>
    </w:p>
    <w:p w14:paraId="6E76AB43" w14:textId="77777777" w:rsidR="004F4B69" w:rsidRDefault="004F4B69" w:rsidP="004F4B69">
      <w:pPr>
        <w:pStyle w:val="Heading2"/>
      </w:pPr>
      <w:r>
        <w:t>Capturing &amp; Analyzing ETW logs with WPR and WPA</w:t>
      </w:r>
    </w:p>
    <w:p w14:paraId="59952066" w14:textId="77777777" w:rsidR="004F4B69" w:rsidRDefault="004F4B69" w:rsidP="004F4B69">
      <w:pPr>
        <w:spacing w:line="240" w:lineRule="auto"/>
      </w:pPr>
      <w:r w:rsidRPr="1C40C9D2">
        <w:rPr>
          <w:lang w:val="en-CA"/>
        </w:rPr>
        <w:t xml:space="preserve">Windows Performance Recorder (WPR) enables power users and engineers to collect power traces that can be visualized in analysis tools.  Windows Performance Analyzer (WPA) in the Windows Performance Toolkit (WPT) provides views that enable engineers to identify opportunities to optimize for power for all scenarios including system idle.  The exercise in this lab introduces a new view that was added to identify applications that request low System Timer Resolutions (STR). The </w:t>
      </w:r>
      <w:r>
        <w:t>STR is expected to be at 15.6ms+ when on battery and system is idle.  Time critical or real-time applications may request lower STR to reduce latency which impacts battery life.  Low STR values can increase power consumption by &gt; 100mW.  Utilize WPR to collect ETW logs and WPA to verify software installed on OEM images does not unexpectedly lower the STR for prolonged periods.</w:t>
      </w:r>
    </w:p>
    <w:p w14:paraId="5C3FF64D" w14:textId="37CADE2C" w:rsidR="00B325F4" w:rsidRDefault="00B325F4">
      <w:r>
        <w:br w:type="page"/>
      </w:r>
    </w:p>
    <w:p w14:paraId="7CBA02B1" w14:textId="198A5718" w:rsidR="008C5B51" w:rsidRDefault="00B325F4" w:rsidP="00B325F4">
      <w:pPr>
        <w:pStyle w:val="Heading1"/>
      </w:pPr>
      <w:bookmarkStart w:id="44" w:name="_Toc527031447"/>
      <w:r>
        <w:lastRenderedPageBreak/>
        <w:t>Annex II – E3 Logs field descriptions</w:t>
      </w:r>
      <w:bookmarkEnd w:id="44"/>
    </w:p>
    <w:p w14:paraId="6B3BEBFD" w14:textId="74D9328E" w:rsidR="00B325F4" w:rsidRDefault="00B325F4" w:rsidP="00B325F4"/>
    <w:tbl>
      <w:tblPr>
        <w:tblStyle w:val="GridTable4-Accent11"/>
        <w:tblW w:w="0" w:type="auto"/>
        <w:tblInd w:w="445" w:type="dxa"/>
        <w:tblLook w:val="04A0" w:firstRow="1" w:lastRow="0" w:firstColumn="1" w:lastColumn="0" w:noHBand="0" w:noVBand="1"/>
      </w:tblPr>
      <w:tblGrid>
        <w:gridCol w:w="3716"/>
        <w:gridCol w:w="5189"/>
      </w:tblGrid>
      <w:tr w:rsidR="00B325F4" w14:paraId="06057AC1" w14:textId="77777777" w:rsidTr="00564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4479C5E" w14:textId="77777777" w:rsidR="00B325F4" w:rsidRDefault="00B325F4" w:rsidP="005641C9">
            <w:r>
              <w:t>SRUMUTIL field</w:t>
            </w:r>
          </w:p>
        </w:tc>
        <w:tc>
          <w:tcPr>
            <w:tcW w:w="6649" w:type="dxa"/>
          </w:tcPr>
          <w:p w14:paraId="7A46B7C8" w14:textId="77777777" w:rsidR="00B325F4" w:rsidRDefault="00B325F4" w:rsidP="005641C9">
            <w:pPr>
              <w:cnfStyle w:val="100000000000" w:firstRow="1" w:lastRow="0" w:firstColumn="0" w:lastColumn="0" w:oddVBand="0" w:evenVBand="0" w:oddHBand="0" w:evenHBand="0" w:firstRowFirstColumn="0" w:firstRowLastColumn="0" w:lastRowFirstColumn="0" w:lastRowLastColumn="0"/>
            </w:pPr>
            <w:r>
              <w:t>Definition</w:t>
            </w:r>
          </w:p>
        </w:tc>
      </w:tr>
      <w:tr w:rsidR="00B325F4" w14:paraId="18698A50" w14:textId="77777777" w:rsidTr="005641C9">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256" w:type="dxa"/>
            <w:tcBorders>
              <w:bottom w:val="single" w:sz="4" w:space="0" w:color="auto"/>
            </w:tcBorders>
          </w:tcPr>
          <w:p w14:paraId="1B4304C6" w14:textId="77777777" w:rsidR="00B325F4" w:rsidRPr="001F0E15" w:rsidRDefault="00B325F4" w:rsidP="005641C9">
            <w:r>
              <w:t>AppId</w:t>
            </w:r>
          </w:p>
          <w:p w14:paraId="751ADE6B" w14:textId="77777777" w:rsidR="00B325F4" w:rsidRDefault="00B325F4" w:rsidP="005641C9"/>
        </w:tc>
        <w:tc>
          <w:tcPr>
            <w:tcW w:w="6649" w:type="dxa"/>
            <w:tcBorders>
              <w:bottom w:val="single" w:sz="4" w:space="0" w:color="auto"/>
            </w:tcBorders>
          </w:tcPr>
          <w:p w14:paraId="22D39B72"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rPr>
                <w:sz w:val="16"/>
                <w:szCs w:val="16"/>
              </w:rPr>
            </w:pPr>
            <w:r>
              <w:t xml:space="preserve">For modern applications, this gives the package name.  For classic process, this gives the full path of image name. For service host, this gives svchost.exe [service category]. If the AppId with “EMI_” prefix, this is not an application. Instead, it is a power rail that provides energy measurement through EMI interface. Learn more about EMI here: </w:t>
            </w:r>
            <w:hyperlink r:id="rId119">
              <w:r w:rsidRPr="1C40C9D2">
                <w:rPr>
                  <w:rStyle w:val="Hyperlink"/>
                </w:rPr>
                <w:t>https://aka.ms/EnergyMeteringInterface</w:t>
              </w:r>
            </w:hyperlink>
            <w:r>
              <w:t xml:space="preserve"> </w:t>
            </w:r>
          </w:p>
          <w:p w14:paraId="2AFF1F89"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Note: when you see “unknown” appear in the AppId field, this is a bucket of energy that E3 could not account for when attributing energy to apps.</w:t>
            </w:r>
          </w:p>
        </w:tc>
      </w:tr>
      <w:tr w:rsidR="00B325F4" w14:paraId="4FC95B7A" w14:textId="77777777" w:rsidTr="005641C9">
        <w:trPr>
          <w:trHeight w:val="620"/>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23EBD3BD" w14:textId="77777777" w:rsidR="00B325F4" w:rsidRDefault="00B325F4" w:rsidP="005641C9">
            <w:r>
              <w:t>UserId</w:t>
            </w:r>
          </w:p>
        </w:tc>
        <w:tc>
          <w:tcPr>
            <w:tcW w:w="6649" w:type="dxa"/>
            <w:tcBorders>
              <w:top w:val="single" w:sz="4" w:space="0" w:color="auto"/>
              <w:bottom w:val="single" w:sz="4" w:space="0" w:color="auto"/>
            </w:tcBorders>
          </w:tcPr>
          <w:p w14:paraId="2926C7BD"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 xml:space="preserve">String name of user SID that runs this application. </w:t>
            </w:r>
          </w:p>
        </w:tc>
      </w:tr>
      <w:tr w:rsidR="00B325F4" w14:paraId="53EB9A10" w14:textId="77777777" w:rsidTr="005641C9">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7AC72B89" w14:textId="77777777" w:rsidR="00B325F4" w:rsidRPr="001F0E15" w:rsidRDefault="00B325F4" w:rsidP="005641C9">
            <w:r>
              <w:t>TimeStamp</w:t>
            </w:r>
          </w:p>
          <w:p w14:paraId="45DE2D44" w14:textId="77777777" w:rsidR="00B325F4" w:rsidRDefault="00B325F4" w:rsidP="005641C9"/>
        </w:tc>
        <w:tc>
          <w:tcPr>
            <w:tcW w:w="6649" w:type="dxa"/>
            <w:tcBorders>
              <w:top w:val="single" w:sz="4" w:space="0" w:color="auto"/>
              <w:bottom w:val="single" w:sz="4" w:space="0" w:color="auto"/>
            </w:tcBorders>
          </w:tcPr>
          <w:p w14:paraId="777B6556"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The time stamp of when this record saved to the database. Users can use the difference of the timestamp from the previous timestamp to find out the duration on which the energy is accumulated. On average, it should be one minute within the last 1-2 hours, and then one hour after that</w:t>
            </w:r>
            <w:r w:rsidRPr="1C40C9D2">
              <w:rPr>
                <w:rFonts w:ascii="Calibri" w:hAnsi="Calibri"/>
                <w:color w:val="1F497D"/>
              </w:rPr>
              <w:t>.</w:t>
            </w:r>
          </w:p>
        </w:tc>
      </w:tr>
      <w:tr w:rsidR="00B325F4" w14:paraId="0B9E84D2" w14:textId="77777777" w:rsidTr="005641C9">
        <w:trPr>
          <w:trHeight w:val="701"/>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1082418A" w14:textId="77777777" w:rsidR="00B325F4" w:rsidRPr="001F0E15" w:rsidRDefault="00B325F4" w:rsidP="005641C9">
            <w:r>
              <w:t>OnBattery</w:t>
            </w:r>
          </w:p>
        </w:tc>
        <w:tc>
          <w:tcPr>
            <w:tcW w:w="6649" w:type="dxa"/>
            <w:tcBorders>
              <w:top w:val="single" w:sz="4" w:space="0" w:color="auto"/>
              <w:bottom w:val="single" w:sz="4" w:space="0" w:color="auto"/>
            </w:tcBorders>
          </w:tcPr>
          <w:p w14:paraId="701909EC"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 xml:space="preserve">TRUE if the system is on DC at the recorded time. </w:t>
            </w:r>
          </w:p>
        </w:tc>
      </w:tr>
      <w:tr w:rsidR="00B325F4" w14:paraId="4BD262AA" w14:textId="77777777" w:rsidTr="005641C9">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5B5A16EC" w14:textId="77777777" w:rsidR="00B325F4" w:rsidRDefault="00B325F4" w:rsidP="005641C9">
            <w:r>
              <w:t>ScreenOn</w:t>
            </w:r>
          </w:p>
        </w:tc>
        <w:tc>
          <w:tcPr>
            <w:tcW w:w="6649" w:type="dxa"/>
            <w:tcBorders>
              <w:top w:val="single" w:sz="4" w:space="0" w:color="auto"/>
              <w:bottom w:val="single" w:sz="4" w:space="0" w:color="auto"/>
            </w:tcBorders>
          </w:tcPr>
          <w:p w14:paraId="2A2E4323"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TRUE if the record is for screen on activity.</w:t>
            </w:r>
          </w:p>
        </w:tc>
      </w:tr>
      <w:tr w:rsidR="00B325F4" w14:paraId="1B347680" w14:textId="77777777" w:rsidTr="005641C9">
        <w:trPr>
          <w:trHeight w:val="492"/>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61200280" w14:textId="77777777" w:rsidR="00B325F4" w:rsidRDefault="00B325F4" w:rsidP="005641C9">
            <w:pPr>
              <w:rPr>
                <w:bCs w:val="0"/>
              </w:rPr>
            </w:pPr>
            <w:r>
              <w:t>BatterySaverActive</w:t>
            </w:r>
          </w:p>
        </w:tc>
        <w:tc>
          <w:tcPr>
            <w:tcW w:w="6649" w:type="dxa"/>
            <w:tcBorders>
              <w:top w:val="single" w:sz="4" w:space="0" w:color="auto"/>
              <w:bottom w:val="single" w:sz="4" w:space="0" w:color="auto"/>
            </w:tcBorders>
          </w:tcPr>
          <w:p w14:paraId="240CD42D"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TRUE if the record is for the period that Battery Saver is active.</w:t>
            </w:r>
          </w:p>
        </w:tc>
      </w:tr>
      <w:tr w:rsidR="00B325F4" w14:paraId="78D8328B" w14:textId="77777777" w:rsidTr="005641C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46B2D029" w14:textId="77777777" w:rsidR="00B325F4" w:rsidRDefault="00B325F4" w:rsidP="005641C9">
            <w:pPr>
              <w:rPr>
                <w:bCs w:val="0"/>
              </w:rPr>
            </w:pPr>
            <w:r>
              <w:t>LowPowerEpochActive</w:t>
            </w:r>
          </w:p>
        </w:tc>
        <w:tc>
          <w:tcPr>
            <w:tcW w:w="6649" w:type="dxa"/>
            <w:tcBorders>
              <w:top w:val="single" w:sz="4" w:space="0" w:color="auto"/>
              <w:bottom w:val="single" w:sz="4" w:space="0" w:color="auto"/>
            </w:tcBorders>
          </w:tcPr>
          <w:p w14:paraId="54E88F8F"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TRUE if the record is in modern standby and has passed the LowPowerEpoch phase.</w:t>
            </w:r>
          </w:p>
        </w:tc>
      </w:tr>
      <w:tr w:rsidR="00B325F4" w14:paraId="2207BB3E" w14:textId="77777777" w:rsidTr="005641C9">
        <w:trPr>
          <w:trHeight w:val="540"/>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1917F748" w14:textId="77777777" w:rsidR="00B325F4" w:rsidRDefault="00B325F4" w:rsidP="005641C9">
            <w:r>
              <w:t>Foreground</w:t>
            </w:r>
          </w:p>
        </w:tc>
        <w:tc>
          <w:tcPr>
            <w:tcW w:w="6649" w:type="dxa"/>
            <w:tcBorders>
              <w:top w:val="single" w:sz="4" w:space="0" w:color="auto"/>
              <w:bottom w:val="single" w:sz="4" w:space="0" w:color="auto"/>
            </w:tcBorders>
          </w:tcPr>
          <w:p w14:paraId="47765781"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TRUE if the record is for foreground activity.</w:t>
            </w:r>
          </w:p>
        </w:tc>
      </w:tr>
      <w:tr w:rsidR="00B325F4" w14:paraId="2303C6E3" w14:textId="77777777" w:rsidTr="005641C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1DA70906" w14:textId="77777777" w:rsidR="00B325F4" w:rsidRDefault="00B325F4" w:rsidP="005641C9">
            <w:pPr>
              <w:rPr>
                <w:bCs w:val="0"/>
              </w:rPr>
            </w:pPr>
            <w:r>
              <w:t>InteractivityState</w:t>
            </w:r>
          </w:p>
        </w:tc>
        <w:tc>
          <w:tcPr>
            <w:tcW w:w="6649" w:type="dxa"/>
            <w:tcBorders>
              <w:top w:val="single" w:sz="4" w:space="0" w:color="auto"/>
              <w:bottom w:val="single" w:sz="4" w:space="0" w:color="auto"/>
            </w:tcBorders>
          </w:tcPr>
          <w:p w14:paraId="2C11FA4E"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 xml:space="preserve">The interactive state of the application during this record period. </w:t>
            </w:r>
          </w:p>
          <w:p w14:paraId="48BC54FB"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rsidRPr="00E5697C">
              <w:rPr>
                <w:u w:val="single"/>
              </w:rPr>
              <w:t>Minimized</w:t>
            </w:r>
            <w:r>
              <w:t>: the application window is minimized</w:t>
            </w:r>
          </w:p>
          <w:p w14:paraId="7C15086E"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rsidRPr="00E5697C">
              <w:rPr>
                <w:u w:val="single"/>
              </w:rPr>
              <w:t>Visible</w:t>
            </w:r>
            <w:r>
              <w:t>: the application window is visible, but not focused</w:t>
            </w:r>
          </w:p>
          <w:p w14:paraId="4DF16FB4"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rsidRPr="00E5697C">
              <w:rPr>
                <w:u w:val="single"/>
              </w:rPr>
              <w:t>Focus</w:t>
            </w:r>
            <w:r>
              <w:t>: the application windows has the focus</w:t>
            </w:r>
          </w:p>
          <w:p w14:paraId="42571D17"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rsidRPr="00E5697C">
              <w:rPr>
                <w:u w:val="single"/>
              </w:rPr>
              <w:t>NotUnique</w:t>
            </w:r>
            <w:r>
              <w:t>: at least two of the states listed above happened during the period</w:t>
            </w:r>
          </w:p>
        </w:tc>
      </w:tr>
      <w:tr w:rsidR="00B325F4" w14:paraId="1E159EDA" w14:textId="77777777" w:rsidTr="005641C9">
        <w:trPr>
          <w:trHeight w:val="444"/>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62F1A989" w14:textId="77777777" w:rsidR="00B325F4" w:rsidRDefault="00B325F4" w:rsidP="005641C9">
            <w:pPr>
              <w:rPr>
                <w:bCs w:val="0"/>
              </w:rPr>
            </w:pPr>
            <w:r>
              <w:t>Committed</w:t>
            </w:r>
          </w:p>
        </w:tc>
        <w:tc>
          <w:tcPr>
            <w:tcW w:w="6649" w:type="dxa"/>
            <w:tcBorders>
              <w:top w:val="single" w:sz="4" w:space="0" w:color="auto"/>
              <w:bottom w:val="single" w:sz="4" w:space="0" w:color="auto"/>
            </w:tcBorders>
          </w:tcPr>
          <w:p w14:paraId="6C01DA03"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 xml:space="preserve">TRUE if the record has adjusted with all the known information. FALSE if the record is still subjected to change. </w:t>
            </w:r>
          </w:p>
        </w:tc>
      </w:tr>
      <w:tr w:rsidR="00B325F4" w14:paraId="69308684" w14:textId="77777777" w:rsidTr="005641C9">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3E7BCB1E" w14:textId="77777777" w:rsidR="00B325F4" w:rsidRDefault="00B325F4" w:rsidP="005641C9">
            <w:pPr>
              <w:rPr>
                <w:bCs w:val="0"/>
              </w:rPr>
            </w:pPr>
            <w:r>
              <w:lastRenderedPageBreak/>
              <w:t>TimeInMSec</w:t>
            </w:r>
          </w:p>
        </w:tc>
        <w:tc>
          <w:tcPr>
            <w:tcW w:w="6649" w:type="dxa"/>
            <w:tcBorders>
              <w:top w:val="single" w:sz="4" w:space="0" w:color="auto"/>
              <w:bottom w:val="single" w:sz="4" w:space="0" w:color="auto"/>
            </w:tcBorders>
          </w:tcPr>
          <w:p w14:paraId="2E2C0109"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The record period in milli-seconds.</w:t>
            </w:r>
          </w:p>
        </w:tc>
      </w:tr>
      <w:tr w:rsidR="00B325F4" w14:paraId="45A1D231" w14:textId="77777777" w:rsidTr="005641C9">
        <w:trPr>
          <w:trHeight w:val="780"/>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05A56467" w14:textId="77777777" w:rsidR="00B325F4" w:rsidRDefault="00B325F4" w:rsidP="005641C9">
            <w:pPr>
              <w:rPr>
                <w:bCs w:val="0"/>
              </w:rPr>
            </w:pPr>
            <w:r>
              <w:t>MeasuredBitmap</w:t>
            </w:r>
          </w:p>
        </w:tc>
        <w:tc>
          <w:tcPr>
            <w:tcW w:w="6649" w:type="dxa"/>
            <w:tcBorders>
              <w:top w:val="single" w:sz="4" w:space="0" w:color="auto"/>
              <w:bottom w:val="single" w:sz="4" w:space="0" w:color="auto"/>
            </w:tcBorders>
          </w:tcPr>
          <w:p w14:paraId="35096CDB"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Bitmap to indicate if the component power is measured (1) or estimated (0). The 9 bits from left to right after “b” correspond to the 9 columns after MeasuredBitmap.</w:t>
            </w:r>
          </w:p>
        </w:tc>
      </w:tr>
      <w:tr w:rsidR="00B325F4" w14:paraId="0AD3C75D" w14:textId="77777777" w:rsidTr="005641C9">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6C098A53" w14:textId="77777777" w:rsidR="00B325F4" w:rsidRDefault="00B325F4" w:rsidP="005641C9">
            <w:pPr>
              <w:rPr>
                <w:bCs w:val="0"/>
              </w:rPr>
            </w:pPr>
            <w:r>
              <w:t xml:space="preserve">EnergyLoss </w:t>
            </w:r>
          </w:p>
        </w:tc>
        <w:tc>
          <w:tcPr>
            <w:tcW w:w="6649" w:type="dxa"/>
            <w:tcBorders>
              <w:top w:val="single" w:sz="4" w:space="0" w:color="auto"/>
              <w:bottom w:val="single" w:sz="4" w:space="0" w:color="auto"/>
            </w:tcBorders>
          </w:tcPr>
          <w:p w14:paraId="450C7AE7"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 xml:space="preserve">Energy transmission efficiency loss estimation in milli-joules.  </w:t>
            </w:r>
            <w:r w:rsidRPr="00A763DA">
              <w:t xml:space="preserve">Energy loss is an artifact of power tree. When energy flows from source (battery) to the various rails, voltage is converted one or more times. Every time this conversion takes place energy loss occurs.  Energy loss </w:t>
            </w:r>
            <w:r>
              <w:t>= .15 * (CPU+SoC+Disk+Network+MBB).</w:t>
            </w:r>
          </w:p>
        </w:tc>
      </w:tr>
      <w:tr w:rsidR="00B325F4" w14:paraId="7B4BB5F9" w14:textId="77777777" w:rsidTr="005641C9">
        <w:trPr>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7993ED49" w14:textId="77777777" w:rsidR="00B325F4" w:rsidRDefault="00B325F4" w:rsidP="005641C9">
            <w:r w:rsidRPr="00D95220">
              <w:t>CPUEnergyConsumption</w:t>
            </w:r>
          </w:p>
        </w:tc>
        <w:tc>
          <w:tcPr>
            <w:tcW w:w="6649" w:type="dxa"/>
            <w:tcBorders>
              <w:top w:val="single" w:sz="4" w:space="0" w:color="auto"/>
              <w:bottom w:val="single" w:sz="4" w:space="0" w:color="auto"/>
            </w:tcBorders>
          </w:tcPr>
          <w:p w14:paraId="3B02F3B2"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Energy (milli-joules) consumed by the CPU.  This is approximately 89% accurate on recent Intel chipsets.</w:t>
            </w:r>
          </w:p>
        </w:tc>
      </w:tr>
      <w:tr w:rsidR="00B325F4" w14:paraId="58EDA773" w14:textId="77777777" w:rsidTr="005641C9">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22910825" w14:textId="77777777" w:rsidR="00B325F4" w:rsidRPr="00D95220" w:rsidRDefault="00B325F4" w:rsidP="005641C9">
            <w:r w:rsidRPr="0061664D">
              <w:t>SocEnergyConsumption</w:t>
            </w:r>
          </w:p>
        </w:tc>
        <w:tc>
          <w:tcPr>
            <w:tcW w:w="6649" w:type="dxa"/>
            <w:tcBorders>
              <w:top w:val="single" w:sz="4" w:space="0" w:color="auto"/>
              <w:bottom w:val="single" w:sz="4" w:space="0" w:color="auto"/>
            </w:tcBorders>
          </w:tcPr>
          <w:p w14:paraId="30F2427E" w14:textId="77777777" w:rsidR="00B325F4" w:rsidRPr="00E869EA" w:rsidRDefault="00B325F4" w:rsidP="005641C9">
            <w:pPr>
              <w:cnfStyle w:val="000000100000" w:firstRow="0" w:lastRow="0" w:firstColumn="0" w:lastColumn="0" w:oddVBand="0" w:evenVBand="0" w:oddHBand="1" w:evenHBand="0" w:firstRowFirstColumn="0" w:firstRowLastColumn="0" w:lastRowFirstColumn="0" w:lastRowLastColumn="0"/>
              <w:rPr>
                <w:color w:val="000000" w:themeColor="text1"/>
              </w:rPr>
            </w:pPr>
            <w:r w:rsidRPr="1C40C9D2">
              <w:rPr>
                <w:color w:val="000000" w:themeColor="text1"/>
              </w:rPr>
              <w:t>Energy (milli-joules) consumed by GPU. GPU energy is available only on Intel devices. GPU energy is not attributed to apps as of today. System wide GPU energy consumption is logged in system interrupt’s record.</w:t>
            </w:r>
          </w:p>
        </w:tc>
      </w:tr>
      <w:tr w:rsidR="00B325F4" w14:paraId="33D8BE22" w14:textId="77777777" w:rsidTr="005641C9">
        <w:trPr>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303DD227" w14:textId="77777777" w:rsidR="00B325F4" w:rsidRDefault="00B325F4" w:rsidP="005641C9">
            <w:r>
              <w:t>DisplayEnergyConsumption</w:t>
            </w:r>
          </w:p>
          <w:p w14:paraId="4EB3E0CF" w14:textId="77777777" w:rsidR="00B325F4" w:rsidRPr="00D95220" w:rsidRDefault="00B325F4" w:rsidP="005641C9"/>
        </w:tc>
        <w:tc>
          <w:tcPr>
            <w:tcW w:w="6649" w:type="dxa"/>
            <w:tcBorders>
              <w:top w:val="single" w:sz="4" w:space="0" w:color="auto"/>
              <w:bottom w:val="single" w:sz="4" w:space="0" w:color="auto"/>
            </w:tcBorders>
          </w:tcPr>
          <w:p w14:paraId="65C43957"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 xml:space="preserve">Energy (milli-joules) consumed by the display. </w:t>
            </w:r>
          </w:p>
        </w:tc>
      </w:tr>
      <w:tr w:rsidR="00B325F4" w14:paraId="0968DBD2" w14:textId="77777777" w:rsidTr="005641C9">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1D02FE0A" w14:textId="77777777" w:rsidR="00B325F4" w:rsidRDefault="00B325F4" w:rsidP="005641C9">
            <w:r>
              <w:t>DiskEnergyConsumption</w:t>
            </w:r>
          </w:p>
        </w:tc>
        <w:tc>
          <w:tcPr>
            <w:tcW w:w="6649" w:type="dxa"/>
            <w:tcBorders>
              <w:top w:val="single" w:sz="4" w:space="0" w:color="auto"/>
              <w:bottom w:val="single" w:sz="4" w:space="0" w:color="auto"/>
            </w:tcBorders>
          </w:tcPr>
          <w:p w14:paraId="16D87763"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Energy (milli-joules) consumed by the disk.</w:t>
            </w:r>
          </w:p>
        </w:tc>
      </w:tr>
      <w:tr w:rsidR="00B325F4" w14:paraId="18D61913" w14:textId="77777777" w:rsidTr="005641C9">
        <w:trPr>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16C5CC60" w14:textId="77777777" w:rsidR="00B325F4" w:rsidRDefault="00B325F4" w:rsidP="005641C9">
            <w:r>
              <w:t>NetworkEnergyConsumption</w:t>
            </w:r>
          </w:p>
        </w:tc>
        <w:tc>
          <w:tcPr>
            <w:tcW w:w="6649" w:type="dxa"/>
            <w:tcBorders>
              <w:top w:val="single" w:sz="4" w:space="0" w:color="auto"/>
              <w:bottom w:val="single" w:sz="4" w:space="0" w:color="auto"/>
            </w:tcBorders>
          </w:tcPr>
          <w:p w14:paraId="3D3E447C"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Energy (milli-joules) consumed by the network.</w:t>
            </w:r>
          </w:p>
        </w:tc>
      </w:tr>
      <w:tr w:rsidR="00B325F4" w14:paraId="40C1E9C2" w14:textId="77777777" w:rsidTr="005641C9">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688CA114" w14:textId="77777777" w:rsidR="00B325F4" w:rsidRDefault="00B325F4" w:rsidP="005641C9">
            <w:r>
              <w:t>MBBEnergyConsumption</w:t>
            </w:r>
          </w:p>
          <w:p w14:paraId="760C586D" w14:textId="77777777" w:rsidR="00B325F4" w:rsidRDefault="00B325F4" w:rsidP="005641C9"/>
        </w:tc>
        <w:tc>
          <w:tcPr>
            <w:tcW w:w="6649" w:type="dxa"/>
            <w:tcBorders>
              <w:top w:val="single" w:sz="4" w:space="0" w:color="auto"/>
              <w:bottom w:val="single" w:sz="4" w:space="0" w:color="auto"/>
            </w:tcBorders>
          </w:tcPr>
          <w:p w14:paraId="52A93778"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Energy (milli-joules) consumed by the mobile broadband.</w:t>
            </w:r>
          </w:p>
        </w:tc>
      </w:tr>
      <w:tr w:rsidR="00B325F4" w14:paraId="67287D0A" w14:textId="77777777" w:rsidTr="005641C9">
        <w:trPr>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6A319848" w14:textId="77777777" w:rsidR="00B325F4" w:rsidRPr="0061664D" w:rsidRDefault="00B325F4" w:rsidP="005641C9">
            <w:r w:rsidRPr="0061664D">
              <w:t>OtherEnergyConsumption</w:t>
            </w:r>
          </w:p>
          <w:p w14:paraId="0BABF613" w14:textId="77777777" w:rsidR="00B325F4" w:rsidRDefault="00B325F4" w:rsidP="005641C9"/>
        </w:tc>
        <w:tc>
          <w:tcPr>
            <w:tcW w:w="6649" w:type="dxa"/>
            <w:tcBorders>
              <w:top w:val="single" w:sz="4" w:space="0" w:color="auto"/>
              <w:bottom w:val="single" w:sz="4" w:space="0" w:color="auto"/>
            </w:tcBorders>
          </w:tcPr>
          <w:p w14:paraId="5F0BEA4D"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Another name of Other Energy is Standby Activation Energy (</w:t>
            </w:r>
            <w:r w:rsidRPr="1C40C9D2">
              <w:rPr>
                <w:color w:val="000000" w:themeColor="text1"/>
              </w:rPr>
              <w:t>milli-joules</w:t>
            </w:r>
            <w:r>
              <w:t>). Other Energy applies to Low Power Epoch (LPE) state only. It is estimated as the difference between (1) actual energy consumption by the device and (2) the least possible energy consumption by the device if it would otherwise be in Deepest Runtime Idle Platform State (DRIPS) for 100% of time. Other Energy is attributed to those apps that have one or more activators (that keep the device out of DRIPS) and their level of activity in LPE.</w:t>
            </w:r>
          </w:p>
        </w:tc>
      </w:tr>
      <w:tr w:rsidR="00B325F4" w14:paraId="420AE9E6" w14:textId="77777777" w:rsidTr="005641C9">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1751C625" w14:textId="77777777" w:rsidR="00B325F4" w:rsidRDefault="00B325F4" w:rsidP="005641C9">
            <w:r>
              <w:t>EmiEnergyConsumption</w:t>
            </w:r>
          </w:p>
          <w:p w14:paraId="372B474B" w14:textId="77777777" w:rsidR="00B325F4" w:rsidRDefault="00B325F4" w:rsidP="005641C9"/>
        </w:tc>
        <w:tc>
          <w:tcPr>
            <w:tcW w:w="6649" w:type="dxa"/>
            <w:tcBorders>
              <w:top w:val="single" w:sz="4" w:space="0" w:color="auto"/>
              <w:bottom w:val="single" w:sz="4" w:space="0" w:color="auto"/>
            </w:tcBorders>
          </w:tcPr>
          <w:p w14:paraId="125AD786"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Energy (milli-joules) consumed by specific power rails that are being monitored by a hardware power meter.</w:t>
            </w:r>
          </w:p>
        </w:tc>
      </w:tr>
      <w:tr w:rsidR="00B325F4" w14:paraId="7A28918F" w14:textId="77777777" w:rsidTr="005641C9">
        <w:trPr>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37BBFB91" w14:textId="77777777" w:rsidR="00B325F4" w:rsidRPr="0061664D" w:rsidRDefault="00B325F4" w:rsidP="005641C9">
            <w:r w:rsidRPr="0061664D">
              <w:t>CPUEnergyConsumptionWorkOnBehalf</w:t>
            </w:r>
          </w:p>
          <w:p w14:paraId="41AEA971" w14:textId="77777777" w:rsidR="00B325F4" w:rsidRPr="0061664D" w:rsidRDefault="00B325F4" w:rsidP="005641C9"/>
        </w:tc>
        <w:tc>
          <w:tcPr>
            <w:tcW w:w="6649" w:type="dxa"/>
            <w:tcBorders>
              <w:top w:val="single" w:sz="4" w:space="0" w:color="auto"/>
              <w:bottom w:val="single" w:sz="4" w:space="0" w:color="auto"/>
            </w:tcBorders>
          </w:tcPr>
          <w:p w14:paraId="64A71DA1"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 xml:space="preserve">Internal E3 field that does not contribute to total energy.  A fraction of CPU energy consumed by this app (e.g., a Windows service) that relates to work executed by this app but is done on behalf of a beneficiary app (e.g., a UWP app). An app can work for itself (to realize its own responsibilities and/or use cases) or it can work on behalf of other apps (i.e., beneficiaries). It is possible for an app to work on behalf of many beneficiary apps. CPU Energy attribution algorithms </w:t>
            </w:r>
            <w:r>
              <w:lastRenderedPageBreak/>
              <w:t>appropriately take it into account to compute effective CPU Energy consumption of this app. It should not be subtracted again to compute total energy consumption of this app.</w:t>
            </w:r>
          </w:p>
        </w:tc>
      </w:tr>
      <w:tr w:rsidR="00B325F4" w14:paraId="081E35E4" w14:textId="77777777" w:rsidTr="005641C9">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0165269F" w14:textId="77777777" w:rsidR="00B325F4" w:rsidRPr="0061664D" w:rsidRDefault="00B325F4" w:rsidP="005641C9">
            <w:r w:rsidRPr="0061664D">
              <w:lastRenderedPageBreak/>
              <w:t>CPUEnergyConsumptionAttributed</w:t>
            </w:r>
          </w:p>
          <w:p w14:paraId="2087450E" w14:textId="77777777" w:rsidR="00B325F4" w:rsidRPr="0061664D" w:rsidRDefault="00B325F4" w:rsidP="005641C9"/>
        </w:tc>
        <w:tc>
          <w:tcPr>
            <w:tcW w:w="6649" w:type="dxa"/>
            <w:tcBorders>
              <w:top w:val="single" w:sz="4" w:space="0" w:color="auto"/>
              <w:bottom w:val="single" w:sz="4" w:space="0" w:color="auto"/>
            </w:tcBorders>
          </w:tcPr>
          <w:p w14:paraId="0070F2C6" w14:textId="77777777" w:rsidR="00B325F4" w:rsidRDefault="00B325F4" w:rsidP="005641C9">
            <w:pPr>
              <w:cnfStyle w:val="000000100000" w:firstRow="0" w:lastRow="0" w:firstColumn="0" w:lastColumn="0" w:oddVBand="0" w:evenVBand="0" w:oddHBand="1" w:evenHBand="0" w:firstRowFirstColumn="0" w:firstRowLastColumn="0" w:lastRowFirstColumn="0" w:lastRowLastColumn="0"/>
            </w:pPr>
            <w:r>
              <w:t>Internal E3 field that does not contribute to total energy.  Sum of CPU Energy consumed by other apps (e.g., Windows services) when they worked on behalf of this app (e.g., UWP app).  An app can be benefited by work of many other apps. Those worker apps can attribute CPU Energy to the beneficiary app. CPU Energy attribution algorithms appropriately take it into account to compute effective CPU Energy consumption of this app. It should not be added again to compute total energy consumption of this app.</w:t>
            </w:r>
          </w:p>
        </w:tc>
      </w:tr>
      <w:tr w:rsidR="00B325F4" w14:paraId="6F6789F5" w14:textId="77777777" w:rsidTr="005641C9">
        <w:trPr>
          <w:trHeight w:val="458"/>
        </w:trPr>
        <w:tc>
          <w:tcPr>
            <w:cnfStyle w:val="001000000000" w:firstRow="0" w:lastRow="0" w:firstColumn="1" w:lastColumn="0" w:oddVBand="0" w:evenVBand="0" w:oddHBand="0" w:evenHBand="0" w:firstRowFirstColumn="0" w:firstRowLastColumn="0" w:lastRowFirstColumn="0" w:lastRowLastColumn="0"/>
            <w:tcW w:w="2256" w:type="dxa"/>
            <w:tcBorders>
              <w:top w:val="single" w:sz="4" w:space="0" w:color="auto"/>
              <w:bottom w:val="single" w:sz="4" w:space="0" w:color="auto"/>
            </w:tcBorders>
          </w:tcPr>
          <w:p w14:paraId="0A061E26" w14:textId="77777777" w:rsidR="00B325F4" w:rsidRDefault="00B325F4" w:rsidP="005641C9">
            <w:r w:rsidRPr="0061664D">
              <w:t>TotalEnergyConsumption</w:t>
            </w:r>
          </w:p>
        </w:tc>
        <w:tc>
          <w:tcPr>
            <w:tcW w:w="6649" w:type="dxa"/>
            <w:tcBorders>
              <w:top w:val="single" w:sz="4" w:space="0" w:color="auto"/>
              <w:bottom w:val="single" w:sz="4" w:space="0" w:color="auto"/>
            </w:tcBorders>
          </w:tcPr>
          <w:p w14:paraId="27BF4284" w14:textId="77777777" w:rsidR="00B325F4" w:rsidRDefault="00B325F4" w:rsidP="005641C9">
            <w:pPr>
              <w:cnfStyle w:val="000000000000" w:firstRow="0" w:lastRow="0" w:firstColumn="0" w:lastColumn="0" w:oddVBand="0" w:evenVBand="0" w:oddHBand="0" w:evenHBand="0" w:firstRowFirstColumn="0" w:firstRowLastColumn="0" w:lastRowFirstColumn="0" w:lastRowLastColumn="0"/>
            </w:pPr>
            <w:r>
              <w:t>Total Energy is the sum of eight energy components: CPU Energy, SOC Energy, Display Energy, Disk Energy, Network Energy, MBB Energy, Other Energy, and Energy Loss.</w:t>
            </w:r>
          </w:p>
        </w:tc>
      </w:tr>
    </w:tbl>
    <w:p w14:paraId="4B757649" w14:textId="77777777" w:rsidR="00B325F4" w:rsidRPr="00B325F4" w:rsidRDefault="00B325F4" w:rsidP="00B325F4"/>
    <w:sectPr w:rsidR="00B325F4" w:rsidRPr="00B325F4" w:rsidSect="001C645A">
      <w:footerReference w:type="default" r:id="rId120"/>
      <w:footerReference w:type="first" r:id="rId1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91064" w14:textId="77777777" w:rsidR="00CA7EC0" w:rsidRDefault="00CA7EC0" w:rsidP="009116AB">
      <w:pPr>
        <w:spacing w:after="0" w:line="240" w:lineRule="auto"/>
      </w:pPr>
      <w:r>
        <w:separator/>
      </w:r>
    </w:p>
  </w:endnote>
  <w:endnote w:type="continuationSeparator" w:id="0">
    <w:p w14:paraId="684DDE05" w14:textId="77777777" w:rsidR="00CA7EC0" w:rsidRDefault="00CA7EC0" w:rsidP="009116AB">
      <w:pPr>
        <w:spacing w:after="0" w:line="240" w:lineRule="auto"/>
      </w:pPr>
      <w:r>
        <w:continuationSeparator/>
      </w:r>
    </w:p>
  </w:endnote>
  <w:endnote w:type="continuationNotice" w:id="1">
    <w:p w14:paraId="7D7BC0A6" w14:textId="77777777" w:rsidR="00CA7EC0" w:rsidRDefault="00CA7E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99830"/>
      <w:docPartObj>
        <w:docPartGallery w:val="Page Numbers (Bottom of Page)"/>
        <w:docPartUnique/>
      </w:docPartObj>
    </w:sdtPr>
    <w:sdtEndPr/>
    <w:sdtContent>
      <w:p w14:paraId="6EF1A6DD" w14:textId="77777777" w:rsidR="00DD6640" w:rsidRDefault="00DD6640">
        <w:pPr>
          <w:pStyle w:val="Footer"/>
          <w:jc w:val="center"/>
        </w:pPr>
        <w:r>
          <w:rPr>
            <w:noProof/>
          </w:rPr>
          <mc:AlternateContent>
            <mc:Choice Requires="wpg">
              <w:drawing>
                <wp:inline distT="0" distB="0" distL="0" distR="0" wp14:anchorId="6EF1A6E0" wp14:editId="6EF1A6E1">
                  <wp:extent cx="418465" cy="221615"/>
                  <wp:effectExtent l="0" t="0" r="63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1A6E9" w14:textId="465800F1" w:rsidR="00DD6640" w:rsidRDefault="00DD6640">
                                <w:pPr>
                                  <w:jc w:val="center"/>
                                  <w:rPr>
                                    <w:szCs w:val="18"/>
                                  </w:rPr>
                                </w:pPr>
                                <w:r>
                                  <w:fldChar w:fldCharType="begin"/>
                                </w:r>
                                <w:r>
                                  <w:instrText xml:space="preserve"> PAGE    \* MERGEFORMAT </w:instrText>
                                </w:r>
                                <w:r>
                                  <w:fldChar w:fldCharType="separate"/>
                                </w:r>
                                <w:r w:rsidR="00EA5133" w:rsidRPr="00EA5133">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 name="Group 64"/>
                          <wpg:cNvGrpSpPr>
                            <a:grpSpLocks/>
                          </wpg:cNvGrpSpPr>
                          <wpg:grpSpPr bwMode="auto">
                            <a:xfrm>
                              <a:off x="5494" y="739"/>
                              <a:ext cx="372" cy="72"/>
                              <a:chOff x="5486" y="739"/>
                              <a:chExt cx="372" cy="72"/>
                            </a:xfrm>
                          </wpg:grpSpPr>
                          <wps:wsp>
                            <wps:cNvPr id="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F1A6E0" id="Group 1" o:spid="_x0000_s102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">
                  <v:shapetype id="_x0000_t202" coordsize="21600,21600" o:spt="202" path="m,l,21600r21600,l21600,xe">
                    <v:stroke joinstyle="miter"/>
                    <v:path gradientshapeok="t" o:connecttype="rect"/>
                  </v:shapetype>
                  <v:shape id="Text Box 63" o:spid="_x0000_s1029"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14:paraId="6EF1A6E9" w14:textId="465800F1" w:rsidR="00DD6640" w:rsidRDefault="00DD6640">
                          <w:pPr>
                            <w:jc w:val="center"/>
                            <w:rPr>
                              <w:szCs w:val="18"/>
                            </w:rPr>
                          </w:pPr>
                          <w:r>
                            <w:fldChar w:fldCharType="begin"/>
                          </w:r>
                          <w:r>
                            <w:instrText xml:space="preserve"> PAGE    \* MERGEFORMAT </w:instrText>
                          </w:r>
                          <w:r>
                            <w:fldChar w:fldCharType="separate"/>
                          </w:r>
                          <w:r w:rsidR="00EA5133" w:rsidRPr="00EA5133">
                            <w:rPr>
                              <w:i/>
                              <w:iCs/>
                              <w:noProof/>
                              <w:sz w:val="18"/>
                              <w:szCs w:val="18"/>
                            </w:rPr>
                            <w:t>4</w:t>
                          </w:r>
                          <w:r>
                            <w:rPr>
                              <w:i/>
                              <w:iCs/>
                              <w:noProof/>
                              <w:sz w:val="18"/>
                              <w:szCs w:val="18"/>
                            </w:rPr>
                            <w:fldChar w:fldCharType="end"/>
                          </w:r>
                        </w:p>
                      </w:txbxContent>
                    </v:textbox>
                  </v:shape>
                  <v:group id="Group 64" o:spid="_x0000_s103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65" o:spid="_x0000_s103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oval id="Oval 66" o:spid="_x0000_s103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" fillcolor="#84a2c6" stroked="f"/>
                    <v:oval id="Oval 67" o:spid="_x0000_s103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" fillcolor="#84a2c6" stroked="f"/>
                  </v:group>
                  <w10:anchorlock/>
                </v:group>
              </w:pict>
            </mc:Fallback>
          </mc:AlternateContent>
        </w:r>
      </w:p>
    </w:sdtContent>
  </w:sdt>
  <w:p w14:paraId="6EF1A6DE" w14:textId="77777777" w:rsidR="00DD6640" w:rsidRDefault="00DD66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1A6DF" w14:textId="70161C67" w:rsidR="00DD6640" w:rsidRPr="006C21C4" w:rsidRDefault="006C21C4" w:rsidP="006C21C4">
    <w:pPr>
      <w:pStyle w:val="Footer"/>
      <w:rPr>
        <w:rFonts w:ascii="Segoe UI" w:hAnsi="Segoe UI" w:cs="Segoe UI"/>
        <w:sz w:val="44"/>
      </w:rPr>
    </w:pPr>
    <w:r w:rsidRPr="00C9331F">
      <w:rPr>
        <w:rFonts w:ascii="Segoe UI" w:hAnsi="Segoe UI" w:cs="Segoe UI"/>
        <w:noProof/>
        <w:color w:val="0072C6"/>
        <w:sz w:val="40"/>
        <w:szCs w:val="21"/>
      </w:rPr>
      <w:drawing>
        <wp:anchor distT="0" distB="0" distL="114300" distR="114300" simplePos="0" relativeHeight="251659264" behindDoc="0" locked="0" layoutInCell="1" allowOverlap="1" wp14:anchorId="0154B49E" wp14:editId="29A1B1B2">
          <wp:simplePos x="0" y="0"/>
          <wp:positionH relativeFrom="margin">
            <wp:posOffset>4349750</wp:posOffset>
          </wp:positionH>
          <wp:positionV relativeFrom="bottomMargin">
            <wp:posOffset>-9221</wp:posOffset>
          </wp:positionV>
          <wp:extent cx="1764665" cy="594360"/>
          <wp:effectExtent l="0" t="0" r="0" b="0"/>
          <wp:wrapThrough wrapText="bothSides">
            <wp:wrapPolygon edited="0">
              <wp:start x="4897" y="2769"/>
              <wp:lineTo x="1166" y="4846"/>
              <wp:lineTo x="933" y="15231"/>
              <wp:lineTo x="3731" y="17308"/>
              <wp:lineTo x="5829" y="17308"/>
              <wp:lineTo x="19587" y="14538"/>
              <wp:lineTo x="19587" y="6923"/>
              <wp:lineTo x="5829" y="2769"/>
              <wp:lineTo x="4897" y="2769"/>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_logo_Blk_rgb_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4665" cy="594360"/>
                  </a:xfrm>
                  <a:prstGeom prst="rect">
                    <a:avLst/>
                  </a:prstGeom>
                </pic:spPr>
              </pic:pic>
            </a:graphicData>
          </a:graphic>
          <wp14:sizeRelH relativeFrom="margin">
            <wp14:pctWidth>0</wp14:pctWidth>
          </wp14:sizeRelH>
          <wp14:sizeRelV relativeFrom="margin">
            <wp14:pctHeight>0</wp14:pctHeight>
          </wp14:sizeRelV>
        </wp:anchor>
      </w:drawing>
    </w:r>
    <w:r w:rsidRPr="00C9331F">
      <w:rPr>
        <w:rFonts w:ascii="Segoe UI" w:hAnsi="Segoe UI" w:cs="Segoe UI"/>
        <w:sz w:val="44"/>
      </w:rPr>
      <w:t>WinHEC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78257" w14:textId="77777777" w:rsidR="00CA7EC0" w:rsidRDefault="00CA7EC0" w:rsidP="009116AB">
      <w:pPr>
        <w:spacing w:after="0" w:line="240" w:lineRule="auto"/>
      </w:pPr>
      <w:r>
        <w:separator/>
      </w:r>
    </w:p>
  </w:footnote>
  <w:footnote w:type="continuationSeparator" w:id="0">
    <w:p w14:paraId="6C344CE8" w14:textId="77777777" w:rsidR="00CA7EC0" w:rsidRDefault="00CA7EC0" w:rsidP="009116AB">
      <w:pPr>
        <w:spacing w:after="0" w:line="240" w:lineRule="auto"/>
      </w:pPr>
      <w:r>
        <w:continuationSeparator/>
      </w:r>
    </w:p>
  </w:footnote>
  <w:footnote w:type="continuationNotice" w:id="1">
    <w:p w14:paraId="566FD5CB" w14:textId="77777777" w:rsidR="00CA7EC0" w:rsidRDefault="00CA7E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5659"/>
    <w:multiLevelType w:val="hybridMultilevel"/>
    <w:tmpl w:val="8404FC4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06615A"/>
    <w:multiLevelType w:val="hybridMultilevel"/>
    <w:tmpl w:val="863AF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974EE"/>
    <w:multiLevelType w:val="hybridMultilevel"/>
    <w:tmpl w:val="3328D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E6EDF"/>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818D3"/>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0666F"/>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27600"/>
    <w:multiLevelType w:val="hybridMultilevel"/>
    <w:tmpl w:val="3E28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809B8"/>
    <w:multiLevelType w:val="hybridMultilevel"/>
    <w:tmpl w:val="24FC3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0D1FBE"/>
    <w:multiLevelType w:val="hybridMultilevel"/>
    <w:tmpl w:val="F296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1392E"/>
    <w:multiLevelType w:val="hybridMultilevel"/>
    <w:tmpl w:val="AF04B0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C27ED"/>
    <w:multiLevelType w:val="hybridMultilevel"/>
    <w:tmpl w:val="863AF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E711A1"/>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A4E33"/>
    <w:multiLevelType w:val="hybridMultilevel"/>
    <w:tmpl w:val="6198A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3E74CC"/>
    <w:multiLevelType w:val="hybridMultilevel"/>
    <w:tmpl w:val="0F429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C2F13"/>
    <w:multiLevelType w:val="hybridMultilevel"/>
    <w:tmpl w:val="67CC91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1737F2"/>
    <w:multiLevelType w:val="hybridMultilevel"/>
    <w:tmpl w:val="36527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656AD"/>
    <w:multiLevelType w:val="hybridMultilevel"/>
    <w:tmpl w:val="E3F60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2E84C6B"/>
    <w:multiLevelType w:val="hybridMultilevel"/>
    <w:tmpl w:val="D91C9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5C3C6B"/>
    <w:multiLevelType w:val="hybridMultilevel"/>
    <w:tmpl w:val="2C16CD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7C32FF"/>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A951CD"/>
    <w:multiLevelType w:val="hybridMultilevel"/>
    <w:tmpl w:val="EBB2B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8401DF"/>
    <w:multiLevelType w:val="hybridMultilevel"/>
    <w:tmpl w:val="EEFE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EC1136"/>
    <w:multiLevelType w:val="hybridMultilevel"/>
    <w:tmpl w:val="0EF4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B1EA3"/>
    <w:multiLevelType w:val="hybridMultilevel"/>
    <w:tmpl w:val="F8B4C6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9C04F4"/>
    <w:multiLevelType w:val="hybridMultilevel"/>
    <w:tmpl w:val="83A49984"/>
    <w:lvl w:ilvl="0" w:tplc="F898812E">
      <w:start w:val="4"/>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3E55D4"/>
    <w:multiLevelType w:val="hybridMultilevel"/>
    <w:tmpl w:val="ED0C78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5455F61"/>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11064"/>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15:restartNumberingAfterBreak="0">
    <w:nsid w:val="3A5B0142"/>
    <w:multiLevelType w:val="hybridMultilevel"/>
    <w:tmpl w:val="C36E0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BC18EC"/>
    <w:multiLevelType w:val="hybridMultilevel"/>
    <w:tmpl w:val="7DACD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25E5ED5"/>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15:restartNumberingAfterBreak="0">
    <w:nsid w:val="44D42EC4"/>
    <w:multiLevelType w:val="hybridMultilevel"/>
    <w:tmpl w:val="863AF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41BEB"/>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15:restartNumberingAfterBreak="0">
    <w:nsid w:val="47C649D0"/>
    <w:multiLevelType w:val="hybridMultilevel"/>
    <w:tmpl w:val="AE8CD1C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CF234A3"/>
    <w:multiLevelType w:val="hybridMultilevel"/>
    <w:tmpl w:val="077C9FE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15:restartNumberingAfterBreak="0">
    <w:nsid w:val="4D2125E6"/>
    <w:multiLevelType w:val="hybridMultilevel"/>
    <w:tmpl w:val="53D0B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E196401"/>
    <w:multiLevelType w:val="hybridMultilevel"/>
    <w:tmpl w:val="A516EF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E5427F2"/>
    <w:multiLevelType w:val="hybridMultilevel"/>
    <w:tmpl w:val="0DC47634"/>
    <w:lvl w:ilvl="0" w:tplc="41605DDA">
      <w:start w:val="1"/>
      <w:numFmt w:val="decimal"/>
      <w:lvlText w:val="%1."/>
      <w:lvlJc w:val="left"/>
      <w:pPr>
        <w:ind w:left="555" w:hanging="360"/>
      </w:pPr>
      <w:rPr>
        <w:rFonts w:hint="default"/>
      </w:rPr>
    </w:lvl>
    <w:lvl w:ilvl="1" w:tplc="04090019">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8" w15:restartNumberingAfterBreak="0">
    <w:nsid w:val="523F04C1"/>
    <w:multiLevelType w:val="hybridMultilevel"/>
    <w:tmpl w:val="0DC47634"/>
    <w:lvl w:ilvl="0" w:tplc="41605DD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9" w15:restartNumberingAfterBreak="0">
    <w:nsid w:val="52A12E6F"/>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0" w15:restartNumberingAfterBreak="0">
    <w:nsid w:val="573020FD"/>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1" w15:restartNumberingAfterBreak="0">
    <w:nsid w:val="57AB01BA"/>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700247"/>
    <w:multiLevelType w:val="hybridMultilevel"/>
    <w:tmpl w:val="863AF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AF7DD1"/>
    <w:multiLevelType w:val="hybridMultilevel"/>
    <w:tmpl w:val="863AF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905B2C"/>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15:restartNumberingAfterBreak="0">
    <w:nsid w:val="61402A51"/>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15:restartNumberingAfterBreak="0">
    <w:nsid w:val="61973BD6"/>
    <w:multiLevelType w:val="hybridMultilevel"/>
    <w:tmpl w:val="B9D81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494625"/>
    <w:multiLevelType w:val="hybridMultilevel"/>
    <w:tmpl w:val="A53A0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E12A6F"/>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FF3E51"/>
    <w:multiLevelType w:val="hybridMultilevel"/>
    <w:tmpl w:val="A53A0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F222F0"/>
    <w:multiLevelType w:val="hybridMultilevel"/>
    <w:tmpl w:val="99A25D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15:restartNumberingAfterBreak="0">
    <w:nsid w:val="6E0038AC"/>
    <w:multiLevelType w:val="hybridMultilevel"/>
    <w:tmpl w:val="863AF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21358A"/>
    <w:multiLevelType w:val="hybridMultilevel"/>
    <w:tmpl w:val="7A92A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E71A4F"/>
    <w:multiLevelType w:val="hybridMultilevel"/>
    <w:tmpl w:val="4508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B65717"/>
    <w:multiLevelType w:val="hybridMultilevel"/>
    <w:tmpl w:val="95D2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7F09CB"/>
    <w:multiLevelType w:val="hybridMultilevel"/>
    <w:tmpl w:val="C83E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7805E9"/>
    <w:multiLevelType w:val="hybridMultilevel"/>
    <w:tmpl w:val="251E47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EA97F08"/>
    <w:multiLevelType w:val="hybridMultilevel"/>
    <w:tmpl w:val="5B9E29CC"/>
    <w:lvl w:ilvl="0" w:tplc="F21EF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D85E8D"/>
    <w:multiLevelType w:val="hybridMultilevel"/>
    <w:tmpl w:val="07500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56"/>
  </w:num>
  <w:num w:numId="3">
    <w:abstractNumId w:val="28"/>
  </w:num>
  <w:num w:numId="4">
    <w:abstractNumId w:val="23"/>
  </w:num>
  <w:num w:numId="5">
    <w:abstractNumId w:val="9"/>
  </w:num>
  <w:num w:numId="6">
    <w:abstractNumId w:val="38"/>
  </w:num>
  <w:num w:numId="7">
    <w:abstractNumId w:val="11"/>
  </w:num>
  <w:num w:numId="8">
    <w:abstractNumId w:val="37"/>
  </w:num>
  <w:num w:numId="9">
    <w:abstractNumId w:val="15"/>
  </w:num>
  <w:num w:numId="10">
    <w:abstractNumId w:val="18"/>
  </w:num>
  <w:num w:numId="11">
    <w:abstractNumId w:val="24"/>
  </w:num>
  <w:num w:numId="12">
    <w:abstractNumId w:val="20"/>
  </w:num>
  <w:num w:numId="13">
    <w:abstractNumId w:val="14"/>
  </w:num>
  <w:num w:numId="14">
    <w:abstractNumId w:val="47"/>
  </w:num>
  <w:num w:numId="1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5"/>
  </w:num>
  <w:num w:numId="17">
    <w:abstractNumId w:val="42"/>
  </w:num>
  <w:num w:numId="18">
    <w:abstractNumId w:val="40"/>
  </w:num>
  <w:num w:numId="19">
    <w:abstractNumId w:val="43"/>
  </w:num>
  <w:num w:numId="20">
    <w:abstractNumId w:val="44"/>
  </w:num>
  <w:num w:numId="21">
    <w:abstractNumId w:val="45"/>
  </w:num>
  <w:num w:numId="22">
    <w:abstractNumId w:val="34"/>
  </w:num>
  <w:num w:numId="23">
    <w:abstractNumId w:val="25"/>
  </w:num>
  <w:num w:numId="24">
    <w:abstractNumId w:val="52"/>
  </w:num>
  <w:num w:numId="25">
    <w:abstractNumId w:val="2"/>
  </w:num>
  <w:num w:numId="26">
    <w:abstractNumId w:val="3"/>
  </w:num>
  <w:num w:numId="27">
    <w:abstractNumId w:val="4"/>
  </w:num>
  <w:num w:numId="28">
    <w:abstractNumId w:val="17"/>
  </w:num>
  <w:num w:numId="29">
    <w:abstractNumId w:val="33"/>
  </w:num>
  <w:num w:numId="30">
    <w:abstractNumId w:val="5"/>
  </w:num>
  <w:num w:numId="31">
    <w:abstractNumId w:val="19"/>
  </w:num>
  <w:num w:numId="32">
    <w:abstractNumId w:val="48"/>
  </w:num>
  <w:num w:numId="33">
    <w:abstractNumId w:val="53"/>
  </w:num>
  <w:num w:numId="34">
    <w:abstractNumId w:val="7"/>
  </w:num>
  <w:num w:numId="35">
    <w:abstractNumId w:val="26"/>
  </w:num>
  <w:num w:numId="36">
    <w:abstractNumId w:val="21"/>
  </w:num>
  <w:num w:numId="37">
    <w:abstractNumId w:val="6"/>
  </w:num>
  <w:num w:numId="38">
    <w:abstractNumId w:val="31"/>
  </w:num>
  <w:num w:numId="39">
    <w:abstractNumId w:val="32"/>
  </w:num>
  <w:num w:numId="40">
    <w:abstractNumId w:val="39"/>
  </w:num>
  <w:num w:numId="41">
    <w:abstractNumId w:val="51"/>
  </w:num>
  <w:num w:numId="42">
    <w:abstractNumId w:val="10"/>
  </w:num>
  <w:num w:numId="43">
    <w:abstractNumId w:val="1"/>
  </w:num>
  <w:num w:numId="44">
    <w:abstractNumId w:val="27"/>
  </w:num>
  <w:num w:numId="45">
    <w:abstractNumId w:val="30"/>
  </w:num>
  <w:num w:numId="46">
    <w:abstractNumId w:val="22"/>
  </w:num>
  <w:num w:numId="47">
    <w:abstractNumId w:val="57"/>
  </w:num>
  <w:num w:numId="48">
    <w:abstractNumId w:val="35"/>
  </w:num>
  <w:num w:numId="49">
    <w:abstractNumId w:val="58"/>
  </w:num>
  <w:num w:numId="50">
    <w:abstractNumId w:val="29"/>
  </w:num>
  <w:num w:numId="51">
    <w:abstractNumId w:val="16"/>
  </w:num>
  <w:num w:numId="52">
    <w:abstractNumId w:val="49"/>
  </w:num>
  <w:num w:numId="53">
    <w:abstractNumId w:val="13"/>
  </w:num>
  <w:num w:numId="54">
    <w:abstractNumId w:val="41"/>
  </w:num>
  <w:num w:numId="55">
    <w:abstractNumId w:val="46"/>
  </w:num>
  <w:num w:numId="56">
    <w:abstractNumId w:val="8"/>
  </w:num>
  <w:num w:numId="57">
    <w:abstractNumId w:val="54"/>
  </w:num>
  <w:num w:numId="58">
    <w:abstractNumId w:val="36"/>
  </w:num>
  <w:num w:numId="59">
    <w:abstractNumId w:val="1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2E0"/>
    <w:rsid w:val="000001D3"/>
    <w:rsid w:val="00000B38"/>
    <w:rsid w:val="00001516"/>
    <w:rsid w:val="0000154C"/>
    <w:rsid w:val="00003A21"/>
    <w:rsid w:val="0000615B"/>
    <w:rsid w:val="00006EEC"/>
    <w:rsid w:val="00011C02"/>
    <w:rsid w:val="000120C6"/>
    <w:rsid w:val="00012369"/>
    <w:rsid w:val="00012C37"/>
    <w:rsid w:val="00013102"/>
    <w:rsid w:val="00013904"/>
    <w:rsid w:val="00014073"/>
    <w:rsid w:val="00014B18"/>
    <w:rsid w:val="0001661A"/>
    <w:rsid w:val="0001719B"/>
    <w:rsid w:val="00020CB2"/>
    <w:rsid w:val="00021444"/>
    <w:rsid w:val="00021700"/>
    <w:rsid w:val="00022882"/>
    <w:rsid w:val="00022F32"/>
    <w:rsid w:val="00023160"/>
    <w:rsid w:val="000240F8"/>
    <w:rsid w:val="00024302"/>
    <w:rsid w:val="00027076"/>
    <w:rsid w:val="000273A1"/>
    <w:rsid w:val="00030718"/>
    <w:rsid w:val="0003071B"/>
    <w:rsid w:val="00032A76"/>
    <w:rsid w:val="00032CE3"/>
    <w:rsid w:val="0003365B"/>
    <w:rsid w:val="00034B02"/>
    <w:rsid w:val="00034BDE"/>
    <w:rsid w:val="00037228"/>
    <w:rsid w:val="00043782"/>
    <w:rsid w:val="0004576E"/>
    <w:rsid w:val="00045F5F"/>
    <w:rsid w:val="00046172"/>
    <w:rsid w:val="00050A7F"/>
    <w:rsid w:val="00050C31"/>
    <w:rsid w:val="0005150E"/>
    <w:rsid w:val="000517DD"/>
    <w:rsid w:val="00053D49"/>
    <w:rsid w:val="000554A8"/>
    <w:rsid w:val="00055C0E"/>
    <w:rsid w:val="00057C6E"/>
    <w:rsid w:val="000604F6"/>
    <w:rsid w:val="00060811"/>
    <w:rsid w:val="000628AB"/>
    <w:rsid w:val="00062A97"/>
    <w:rsid w:val="0006552C"/>
    <w:rsid w:val="0006629B"/>
    <w:rsid w:val="00067DF2"/>
    <w:rsid w:val="00072005"/>
    <w:rsid w:val="000736B3"/>
    <w:rsid w:val="0007391E"/>
    <w:rsid w:val="0007393C"/>
    <w:rsid w:val="000746DA"/>
    <w:rsid w:val="00074833"/>
    <w:rsid w:val="000774A7"/>
    <w:rsid w:val="00082BA2"/>
    <w:rsid w:val="00082EAF"/>
    <w:rsid w:val="00085986"/>
    <w:rsid w:val="0009073C"/>
    <w:rsid w:val="0009155D"/>
    <w:rsid w:val="0009166F"/>
    <w:rsid w:val="00092D1A"/>
    <w:rsid w:val="00093F73"/>
    <w:rsid w:val="00095226"/>
    <w:rsid w:val="00095E80"/>
    <w:rsid w:val="00097CE7"/>
    <w:rsid w:val="000A0830"/>
    <w:rsid w:val="000A0EF2"/>
    <w:rsid w:val="000A2EC7"/>
    <w:rsid w:val="000A3868"/>
    <w:rsid w:val="000A39D2"/>
    <w:rsid w:val="000A4286"/>
    <w:rsid w:val="000A4915"/>
    <w:rsid w:val="000A51A1"/>
    <w:rsid w:val="000A533A"/>
    <w:rsid w:val="000A6991"/>
    <w:rsid w:val="000A6C27"/>
    <w:rsid w:val="000B0F7F"/>
    <w:rsid w:val="000B2290"/>
    <w:rsid w:val="000B236A"/>
    <w:rsid w:val="000B2CBD"/>
    <w:rsid w:val="000B2D0D"/>
    <w:rsid w:val="000B7121"/>
    <w:rsid w:val="000C2144"/>
    <w:rsid w:val="000C24A2"/>
    <w:rsid w:val="000C3F3F"/>
    <w:rsid w:val="000C5680"/>
    <w:rsid w:val="000C6593"/>
    <w:rsid w:val="000D0C13"/>
    <w:rsid w:val="000D26BE"/>
    <w:rsid w:val="000D307A"/>
    <w:rsid w:val="000D5CCB"/>
    <w:rsid w:val="000E0923"/>
    <w:rsid w:val="000E152F"/>
    <w:rsid w:val="000E1B03"/>
    <w:rsid w:val="000E25AE"/>
    <w:rsid w:val="000E2763"/>
    <w:rsid w:val="000E3281"/>
    <w:rsid w:val="000E36EC"/>
    <w:rsid w:val="000E3B8D"/>
    <w:rsid w:val="000E442C"/>
    <w:rsid w:val="000E4ACB"/>
    <w:rsid w:val="000E5364"/>
    <w:rsid w:val="000E5953"/>
    <w:rsid w:val="000E5EDC"/>
    <w:rsid w:val="000E62DE"/>
    <w:rsid w:val="000E66DD"/>
    <w:rsid w:val="000E72CE"/>
    <w:rsid w:val="000F0DB4"/>
    <w:rsid w:val="000F11F5"/>
    <w:rsid w:val="000F2C80"/>
    <w:rsid w:val="000F3649"/>
    <w:rsid w:val="000F3ACD"/>
    <w:rsid w:val="000F458D"/>
    <w:rsid w:val="000F4CB1"/>
    <w:rsid w:val="000F6D22"/>
    <w:rsid w:val="000F7FBB"/>
    <w:rsid w:val="00101547"/>
    <w:rsid w:val="00102C9D"/>
    <w:rsid w:val="001030C4"/>
    <w:rsid w:val="00104174"/>
    <w:rsid w:val="0010507B"/>
    <w:rsid w:val="00105828"/>
    <w:rsid w:val="00105F54"/>
    <w:rsid w:val="001060C5"/>
    <w:rsid w:val="00107BB6"/>
    <w:rsid w:val="00111E85"/>
    <w:rsid w:val="00112472"/>
    <w:rsid w:val="00113147"/>
    <w:rsid w:val="00114222"/>
    <w:rsid w:val="00115544"/>
    <w:rsid w:val="0011682B"/>
    <w:rsid w:val="001169E2"/>
    <w:rsid w:val="00117C8C"/>
    <w:rsid w:val="00117FDC"/>
    <w:rsid w:val="001202DA"/>
    <w:rsid w:val="0012211A"/>
    <w:rsid w:val="00122560"/>
    <w:rsid w:val="00122B0B"/>
    <w:rsid w:val="0012574D"/>
    <w:rsid w:val="0012769C"/>
    <w:rsid w:val="00127F36"/>
    <w:rsid w:val="001306A4"/>
    <w:rsid w:val="001311AB"/>
    <w:rsid w:val="00132243"/>
    <w:rsid w:val="00133182"/>
    <w:rsid w:val="001334FF"/>
    <w:rsid w:val="00133CAB"/>
    <w:rsid w:val="001362A6"/>
    <w:rsid w:val="00140F48"/>
    <w:rsid w:val="00141F99"/>
    <w:rsid w:val="0014229C"/>
    <w:rsid w:val="0014546E"/>
    <w:rsid w:val="0014613D"/>
    <w:rsid w:val="001466B7"/>
    <w:rsid w:val="00146DD1"/>
    <w:rsid w:val="001472A8"/>
    <w:rsid w:val="0015037E"/>
    <w:rsid w:val="00150712"/>
    <w:rsid w:val="00150B67"/>
    <w:rsid w:val="00151DA4"/>
    <w:rsid w:val="00152207"/>
    <w:rsid w:val="00152609"/>
    <w:rsid w:val="00154779"/>
    <w:rsid w:val="001548E8"/>
    <w:rsid w:val="00154D3A"/>
    <w:rsid w:val="001552B2"/>
    <w:rsid w:val="00155C5B"/>
    <w:rsid w:val="0015611E"/>
    <w:rsid w:val="001571B1"/>
    <w:rsid w:val="001576BC"/>
    <w:rsid w:val="00161314"/>
    <w:rsid w:val="00162583"/>
    <w:rsid w:val="00163AA4"/>
    <w:rsid w:val="00164E6A"/>
    <w:rsid w:val="00166C98"/>
    <w:rsid w:val="0016778D"/>
    <w:rsid w:val="00172EA5"/>
    <w:rsid w:val="00173EA0"/>
    <w:rsid w:val="001744B1"/>
    <w:rsid w:val="00180A25"/>
    <w:rsid w:val="00181412"/>
    <w:rsid w:val="00181433"/>
    <w:rsid w:val="00182AEF"/>
    <w:rsid w:val="00183546"/>
    <w:rsid w:val="001837EB"/>
    <w:rsid w:val="00184847"/>
    <w:rsid w:val="0018506B"/>
    <w:rsid w:val="00185493"/>
    <w:rsid w:val="0018571A"/>
    <w:rsid w:val="00186BA4"/>
    <w:rsid w:val="00186DD2"/>
    <w:rsid w:val="001879A0"/>
    <w:rsid w:val="00196188"/>
    <w:rsid w:val="001967DF"/>
    <w:rsid w:val="001A0C4B"/>
    <w:rsid w:val="001A11F3"/>
    <w:rsid w:val="001A1355"/>
    <w:rsid w:val="001A286B"/>
    <w:rsid w:val="001A3649"/>
    <w:rsid w:val="001A3AEC"/>
    <w:rsid w:val="001A5198"/>
    <w:rsid w:val="001A5EB5"/>
    <w:rsid w:val="001A6106"/>
    <w:rsid w:val="001A660D"/>
    <w:rsid w:val="001A68C8"/>
    <w:rsid w:val="001A7C6F"/>
    <w:rsid w:val="001B00B9"/>
    <w:rsid w:val="001B063C"/>
    <w:rsid w:val="001B237B"/>
    <w:rsid w:val="001B258A"/>
    <w:rsid w:val="001B259E"/>
    <w:rsid w:val="001B26FF"/>
    <w:rsid w:val="001B42E0"/>
    <w:rsid w:val="001B4786"/>
    <w:rsid w:val="001C008F"/>
    <w:rsid w:val="001C3302"/>
    <w:rsid w:val="001C3315"/>
    <w:rsid w:val="001C3A17"/>
    <w:rsid w:val="001C3CA7"/>
    <w:rsid w:val="001C645A"/>
    <w:rsid w:val="001C6BEC"/>
    <w:rsid w:val="001C6C2F"/>
    <w:rsid w:val="001D0580"/>
    <w:rsid w:val="001D128C"/>
    <w:rsid w:val="001D156C"/>
    <w:rsid w:val="001E0BF2"/>
    <w:rsid w:val="001E2300"/>
    <w:rsid w:val="001E2637"/>
    <w:rsid w:val="001E2DFD"/>
    <w:rsid w:val="001E5AF5"/>
    <w:rsid w:val="001E681A"/>
    <w:rsid w:val="001E7A8D"/>
    <w:rsid w:val="001F0791"/>
    <w:rsid w:val="001F0E15"/>
    <w:rsid w:val="001F2AC9"/>
    <w:rsid w:val="001F3826"/>
    <w:rsid w:val="001F3C41"/>
    <w:rsid w:val="001F3F8A"/>
    <w:rsid w:val="001F58BD"/>
    <w:rsid w:val="001F6D1A"/>
    <w:rsid w:val="001F6D3C"/>
    <w:rsid w:val="0020008F"/>
    <w:rsid w:val="002003BE"/>
    <w:rsid w:val="00201AE1"/>
    <w:rsid w:val="0020267B"/>
    <w:rsid w:val="00204E84"/>
    <w:rsid w:val="00210003"/>
    <w:rsid w:val="00212C03"/>
    <w:rsid w:val="00213004"/>
    <w:rsid w:val="00213FB9"/>
    <w:rsid w:val="002150AD"/>
    <w:rsid w:val="002152EC"/>
    <w:rsid w:val="002158DA"/>
    <w:rsid w:val="00215B97"/>
    <w:rsid w:val="00216114"/>
    <w:rsid w:val="00216E0C"/>
    <w:rsid w:val="00216F4C"/>
    <w:rsid w:val="00220632"/>
    <w:rsid w:val="002214D1"/>
    <w:rsid w:val="00221E73"/>
    <w:rsid w:val="002227C2"/>
    <w:rsid w:val="00223FE7"/>
    <w:rsid w:val="0022528E"/>
    <w:rsid w:val="002268D7"/>
    <w:rsid w:val="00231583"/>
    <w:rsid w:val="00231847"/>
    <w:rsid w:val="00231B1C"/>
    <w:rsid w:val="00231E69"/>
    <w:rsid w:val="0023213B"/>
    <w:rsid w:val="00232D4D"/>
    <w:rsid w:val="002354BE"/>
    <w:rsid w:val="00235B42"/>
    <w:rsid w:val="00236244"/>
    <w:rsid w:val="00236FD4"/>
    <w:rsid w:val="002418F9"/>
    <w:rsid w:val="002423D8"/>
    <w:rsid w:val="002433B3"/>
    <w:rsid w:val="002434EE"/>
    <w:rsid w:val="002446BA"/>
    <w:rsid w:val="00244F7F"/>
    <w:rsid w:val="00245453"/>
    <w:rsid w:val="00246730"/>
    <w:rsid w:val="00247E8F"/>
    <w:rsid w:val="002524F9"/>
    <w:rsid w:val="00255597"/>
    <w:rsid w:val="00256FC5"/>
    <w:rsid w:val="002579A6"/>
    <w:rsid w:val="00260677"/>
    <w:rsid w:val="00261F6B"/>
    <w:rsid w:val="00262C9D"/>
    <w:rsid w:val="002709F2"/>
    <w:rsid w:val="00271816"/>
    <w:rsid w:val="00272AE5"/>
    <w:rsid w:val="00272E51"/>
    <w:rsid w:val="002743B2"/>
    <w:rsid w:val="00274686"/>
    <w:rsid w:val="002756BB"/>
    <w:rsid w:val="0027574B"/>
    <w:rsid w:val="00276763"/>
    <w:rsid w:val="00276CA0"/>
    <w:rsid w:val="0027760C"/>
    <w:rsid w:val="0028158F"/>
    <w:rsid w:val="00281CAE"/>
    <w:rsid w:val="00283020"/>
    <w:rsid w:val="002833B8"/>
    <w:rsid w:val="00284A1F"/>
    <w:rsid w:val="0028544A"/>
    <w:rsid w:val="00285926"/>
    <w:rsid w:val="00286A7F"/>
    <w:rsid w:val="00286AC5"/>
    <w:rsid w:val="00291870"/>
    <w:rsid w:val="002942F3"/>
    <w:rsid w:val="00294349"/>
    <w:rsid w:val="00296660"/>
    <w:rsid w:val="002966EA"/>
    <w:rsid w:val="00297D70"/>
    <w:rsid w:val="002A3065"/>
    <w:rsid w:val="002A771B"/>
    <w:rsid w:val="002A772E"/>
    <w:rsid w:val="002B0DB5"/>
    <w:rsid w:val="002B1DD0"/>
    <w:rsid w:val="002B2EE2"/>
    <w:rsid w:val="002B3C40"/>
    <w:rsid w:val="002B4DF7"/>
    <w:rsid w:val="002B5813"/>
    <w:rsid w:val="002B6419"/>
    <w:rsid w:val="002B6754"/>
    <w:rsid w:val="002B6D00"/>
    <w:rsid w:val="002B6E9A"/>
    <w:rsid w:val="002C05B2"/>
    <w:rsid w:val="002C1DD7"/>
    <w:rsid w:val="002C1FDE"/>
    <w:rsid w:val="002C21A4"/>
    <w:rsid w:val="002C32AA"/>
    <w:rsid w:val="002C4001"/>
    <w:rsid w:val="002C7E4D"/>
    <w:rsid w:val="002D442F"/>
    <w:rsid w:val="002D7996"/>
    <w:rsid w:val="002D7F66"/>
    <w:rsid w:val="002E0B24"/>
    <w:rsid w:val="002E1D49"/>
    <w:rsid w:val="002E277A"/>
    <w:rsid w:val="002E2909"/>
    <w:rsid w:val="002E346C"/>
    <w:rsid w:val="002E3551"/>
    <w:rsid w:val="002E36E4"/>
    <w:rsid w:val="002E3A90"/>
    <w:rsid w:val="002E3EFB"/>
    <w:rsid w:val="002E4D18"/>
    <w:rsid w:val="002E6847"/>
    <w:rsid w:val="002E6AD7"/>
    <w:rsid w:val="002F2350"/>
    <w:rsid w:val="002F2442"/>
    <w:rsid w:val="002F301B"/>
    <w:rsid w:val="002F431D"/>
    <w:rsid w:val="002F4651"/>
    <w:rsid w:val="002F5684"/>
    <w:rsid w:val="002F5814"/>
    <w:rsid w:val="002F74E8"/>
    <w:rsid w:val="002F76C8"/>
    <w:rsid w:val="002F7709"/>
    <w:rsid w:val="00301100"/>
    <w:rsid w:val="003032C9"/>
    <w:rsid w:val="003037F4"/>
    <w:rsid w:val="00305B78"/>
    <w:rsid w:val="00307C9D"/>
    <w:rsid w:val="00310583"/>
    <w:rsid w:val="003110EA"/>
    <w:rsid w:val="00312C5C"/>
    <w:rsid w:val="00312F59"/>
    <w:rsid w:val="00314787"/>
    <w:rsid w:val="0031489A"/>
    <w:rsid w:val="00314C82"/>
    <w:rsid w:val="003163A5"/>
    <w:rsid w:val="00316DAD"/>
    <w:rsid w:val="0031788F"/>
    <w:rsid w:val="00321783"/>
    <w:rsid w:val="00321C49"/>
    <w:rsid w:val="003251C7"/>
    <w:rsid w:val="003261AC"/>
    <w:rsid w:val="00330609"/>
    <w:rsid w:val="0033072A"/>
    <w:rsid w:val="00331045"/>
    <w:rsid w:val="0033156D"/>
    <w:rsid w:val="0033167A"/>
    <w:rsid w:val="00334BA0"/>
    <w:rsid w:val="003355F8"/>
    <w:rsid w:val="00341679"/>
    <w:rsid w:val="00343B9C"/>
    <w:rsid w:val="003445B4"/>
    <w:rsid w:val="00345B89"/>
    <w:rsid w:val="00345EF3"/>
    <w:rsid w:val="0034687C"/>
    <w:rsid w:val="00346FE1"/>
    <w:rsid w:val="00350395"/>
    <w:rsid w:val="003506D5"/>
    <w:rsid w:val="00351B98"/>
    <w:rsid w:val="00352834"/>
    <w:rsid w:val="003529AF"/>
    <w:rsid w:val="00353473"/>
    <w:rsid w:val="0035402D"/>
    <w:rsid w:val="00355B03"/>
    <w:rsid w:val="00356664"/>
    <w:rsid w:val="00356DAE"/>
    <w:rsid w:val="00357132"/>
    <w:rsid w:val="00360A9B"/>
    <w:rsid w:val="003624D3"/>
    <w:rsid w:val="00362D3A"/>
    <w:rsid w:val="003639DD"/>
    <w:rsid w:val="00363B1B"/>
    <w:rsid w:val="00364814"/>
    <w:rsid w:val="00364F87"/>
    <w:rsid w:val="00365A5E"/>
    <w:rsid w:val="0036697E"/>
    <w:rsid w:val="00367782"/>
    <w:rsid w:val="00372B88"/>
    <w:rsid w:val="003730F5"/>
    <w:rsid w:val="00373614"/>
    <w:rsid w:val="00373734"/>
    <w:rsid w:val="003738B1"/>
    <w:rsid w:val="00373E52"/>
    <w:rsid w:val="00373F6F"/>
    <w:rsid w:val="00374114"/>
    <w:rsid w:val="00375690"/>
    <w:rsid w:val="003760E2"/>
    <w:rsid w:val="00377E6B"/>
    <w:rsid w:val="00380198"/>
    <w:rsid w:val="003824EE"/>
    <w:rsid w:val="00382EDA"/>
    <w:rsid w:val="00384915"/>
    <w:rsid w:val="00384920"/>
    <w:rsid w:val="0038527B"/>
    <w:rsid w:val="003863B8"/>
    <w:rsid w:val="003863DF"/>
    <w:rsid w:val="00392C1C"/>
    <w:rsid w:val="003979E7"/>
    <w:rsid w:val="00397B4C"/>
    <w:rsid w:val="003A0E27"/>
    <w:rsid w:val="003A1694"/>
    <w:rsid w:val="003A2319"/>
    <w:rsid w:val="003A27EF"/>
    <w:rsid w:val="003A33F0"/>
    <w:rsid w:val="003A3454"/>
    <w:rsid w:val="003A52E9"/>
    <w:rsid w:val="003A584A"/>
    <w:rsid w:val="003A5A95"/>
    <w:rsid w:val="003A7F27"/>
    <w:rsid w:val="003B05A9"/>
    <w:rsid w:val="003B076B"/>
    <w:rsid w:val="003B0F4C"/>
    <w:rsid w:val="003B1C40"/>
    <w:rsid w:val="003B3343"/>
    <w:rsid w:val="003B33BD"/>
    <w:rsid w:val="003B4CEA"/>
    <w:rsid w:val="003B620B"/>
    <w:rsid w:val="003C067B"/>
    <w:rsid w:val="003C0EE3"/>
    <w:rsid w:val="003C2F01"/>
    <w:rsid w:val="003C3E82"/>
    <w:rsid w:val="003C5223"/>
    <w:rsid w:val="003C58FE"/>
    <w:rsid w:val="003C7221"/>
    <w:rsid w:val="003C75A9"/>
    <w:rsid w:val="003C769B"/>
    <w:rsid w:val="003D3E61"/>
    <w:rsid w:val="003D47F9"/>
    <w:rsid w:val="003E026F"/>
    <w:rsid w:val="003E032E"/>
    <w:rsid w:val="003E0703"/>
    <w:rsid w:val="003E126E"/>
    <w:rsid w:val="003E1431"/>
    <w:rsid w:val="003E14D2"/>
    <w:rsid w:val="003E2FF9"/>
    <w:rsid w:val="003E4142"/>
    <w:rsid w:val="003E414D"/>
    <w:rsid w:val="003E7BDC"/>
    <w:rsid w:val="003F1DD6"/>
    <w:rsid w:val="003F1F90"/>
    <w:rsid w:val="003F33EE"/>
    <w:rsid w:val="003F47F4"/>
    <w:rsid w:val="003F4CB2"/>
    <w:rsid w:val="003F54F7"/>
    <w:rsid w:val="003F6A80"/>
    <w:rsid w:val="003F73E1"/>
    <w:rsid w:val="00400A94"/>
    <w:rsid w:val="00401022"/>
    <w:rsid w:val="00401336"/>
    <w:rsid w:val="00403A8C"/>
    <w:rsid w:val="00404F8E"/>
    <w:rsid w:val="0040527D"/>
    <w:rsid w:val="00405F8A"/>
    <w:rsid w:val="00412E5A"/>
    <w:rsid w:val="00413296"/>
    <w:rsid w:val="00413820"/>
    <w:rsid w:val="00413DBD"/>
    <w:rsid w:val="00413FE3"/>
    <w:rsid w:val="00415F0E"/>
    <w:rsid w:val="004169CD"/>
    <w:rsid w:val="0041715F"/>
    <w:rsid w:val="004176FC"/>
    <w:rsid w:val="00420DB5"/>
    <w:rsid w:val="0042130A"/>
    <w:rsid w:val="004240ED"/>
    <w:rsid w:val="004248ED"/>
    <w:rsid w:val="0042561D"/>
    <w:rsid w:val="00427091"/>
    <w:rsid w:val="00433696"/>
    <w:rsid w:val="00433B75"/>
    <w:rsid w:val="00435CD8"/>
    <w:rsid w:val="0043676D"/>
    <w:rsid w:val="00437357"/>
    <w:rsid w:val="00437497"/>
    <w:rsid w:val="004401E0"/>
    <w:rsid w:val="00440471"/>
    <w:rsid w:val="00442764"/>
    <w:rsid w:val="00450100"/>
    <w:rsid w:val="004520D4"/>
    <w:rsid w:val="00452DE4"/>
    <w:rsid w:val="00452FDB"/>
    <w:rsid w:val="004535D8"/>
    <w:rsid w:val="00453DEC"/>
    <w:rsid w:val="00454BC7"/>
    <w:rsid w:val="004557CE"/>
    <w:rsid w:val="00455904"/>
    <w:rsid w:val="00455F91"/>
    <w:rsid w:val="00455FBB"/>
    <w:rsid w:val="004569C5"/>
    <w:rsid w:val="004578B6"/>
    <w:rsid w:val="004578E3"/>
    <w:rsid w:val="0046065A"/>
    <w:rsid w:val="00460CFA"/>
    <w:rsid w:val="00461A87"/>
    <w:rsid w:val="00462B20"/>
    <w:rsid w:val="00464D39"/>
    <w:rsid w:val="00464E81"/>
    <w:rsid w:val="004654D3"/>
    <w:rsid w:val="004667A7"/>
    <w:rsid w:val="00467193"/>
    <w:rsid w:val="00470651"/>
    <w:rsid w:val="00470D48"/>
    <w:rsid w:val="004713CB"/>
    <w:rsid w:val="00472FFC"/>
    <w:rsid w:val="0047387F"/>
    <w:rsid w:val="00473AD6"/>
    <w:rsid w:val="0047721D"/>
    <w:rsid w:val="00482F24"/>
    <w:rsid w:val="00484141"/>
    <w:rsid w:val="00487283"/>
    <w:rsid w:val="00487418"/>
    <w:rsid w:val="00492195"/>
    <w:rsid w:val="00492B34"/>
    <w:rsid w:val="0049446C"/>
    <w:rsid w:val="00494D5B"/>
    <w:rsid w:val="004954AF"/>
    <w:rsid w:val="00495A52"/>
    <w:rsid w:val="00495CC5"/>
    <w:rsid w:val="004A0E57"/>
    <w:rsid w:val="004A2D47"/>
    <w:rsid w:val="004A37CA"/>
    <w:rsid w:val="004A3C1D"/>
    <w:rsid w:val="004A69A5"/>
    <w:rsid w:val="004A726D"/>
    <w:rsid w:val="004A7D0F"/>
    <w:rsid w:val="004B130D"/>
    <w:rsid w:val="004B3C07"/>
    <w:rsid w:val="004B3F9F"/>
    <w:rsid w:val="004B41A4"/>
    <w:rsid w:val="004B4A28"/>
    <w:rsid w:val="004B4DF5"/>
    <w:rsid w:val="004B5ED1"/>
    <w:rsid w:val="004B66C2"/>
    <w:rsid w:val="004B6B26"/>
    <w:rsid w:val="004C0DDA"/>
    <w:rsid w:val="004C4CDF"/>
    <w:rsid w:val="004C51FB"/>
    <w:rsid w:val="004C572C"/>
    <w:rsid w:val="004C57E2"/>
    <w:rsid w:val="004C5B33"/>
    <w:rsid w:val="004C6ECA"/>
    <w:rsid w:val="004C7187"/>
    <w:rsid w:val="004D00AF"/>
    <w:rsid w:val="004D11D6"/>
    <w:rsid w:val="004D1980"/>
    <w:rsid w:val="004D29EE"/>
    <w:rsid w:val="004D32E7"/>
    <w:rsid w:val="004D7244"/>
    <w:rsid w:val="004E0412"/>
    <w:rsid w:val="004E5B12"/>
    <w:rsid w:val="004E7370"/>
    <w:rsid w:val="004F0EED"/>
    <w:rsid w:val="004F0F42"/>
    <w:rsid w:val="004F1F9A"/>
    <w:rsid w:val="004F4B69"/>
    <w:rsid w:val="004F51C6"/>
    <w:rsid w:val="004F66BD"/>
    <w:rsid w:val="004F6A34"/>
    <w:rsid w:val="004F79E1"/>
    <w:rsid w:val="00500231"/>
    <w:rsid w:val="0050088E"/>
    <w:rsid w:val="00500A2D"/>
    <w:rsid w:val="00502B47"/>
    <w:rsid w:val="00504C31"/>
    <w:rsid w:val="00504C5F"/>
    <w:rsid w:val="00505084"/>
    <w:rsid w:val="005062E3"/>
    <w:rsid w:val="005109BE"/>
    <w:rsid w:val="00511250"/>
    <w:rsid w:val="0051364B"/>
    <w:rsid w:val="00513E4D"/>
    <w:rsid w:val="00513F67"/>
    <w:rsid w:val="00514AFD"/>
    <w:rsid w:val="00515161"/>
    <w:rsid w:val="005163C8"/>
    <w:rsid w:val="005163E7"/>
    <w:rsid w:val="00522100"/>
    <w:rsid w:val="00522C9D"/>
    <w:rsid w:val="00523372"/>
    <w:rsid w:val="00523F31"/>
    <w:rsid w:val="0052534E"/>
    <w:rsid w:val="00525B41"/>
    <w:rsid w:val="00526FB2"/>
    <w:rsid w:val="00527649"/>
    <w:rsid w:val="00530918"/>
    <w:rsid w:val="00530E48"/>
    <w:rsid w:val="0053179C"/>
    <w:rsid w:val="00532012"/>
    <w:rsid w:val="00532606"/>
    <w:rsid w:val="00533CEC"/>
    <w:rsid w:val="005348F3"/>
    <w:rsid w:val="00535A26"/>
    <w:rsid w:val="00535BB7"/>
    <w:rsid w:val="00536E9B"/>
    <w:rsid w:val="00537CF5"/>
    <w:rsid w:val="00540348"/>
    <w:rsid w:val="005419B3"/>
    <w:rsid w:val="0054262D"/>
    <w:rsid w:val="0054278C"/>
    <w:rsid w:val="005429B8"/>
    <w:rsid w:val="005429CE"/>
    <w:rsid w:val="00543A84"/>
    <w:rsid w:val="0054421C"/>
    <w:rsid w:val="005446E6"/>
    <w:rsid w:val="00545035"/>
    <w:rsid w:val="00545C6B"/>
    <w:rsid w:val="005508E3"/>
    <w:rsid w:val="00551597"/>
    <w:rsid w:val="00551789"/>
    <w:rsid w:val="00552B68"/>
    <w:rsid w:val="00553DDE"/>
    <w:rsid w:val="00554978"/>
    <w:rsid w:val="00554E98"/>
    <w:rsid w:val="00556E4C"/>
    <w:rsid w:val="00557B5F"/>
    <w:rsid w:val="00560087"/>
    <w:rsid w:val="005608AB"/>
    <w:rsid w:val="00561AF0"/>
    <w:rsid w:val="00563A08"/>
    <w:rsid w:val="005646A9"/>
    <w:rsid w:val="005656E2"/>
    <w:rsid w:val="005668AB"/>
    <w:rsid w:val="005669C5"/>
    <w:rsid w:val="0057009E"/>
    <w:rsid w:val="00571B1D"/>
    <w:rsid w:val="0057337A"/>
    <w:rsid w:val="00573579"/>
    <w:rsid w:val="00574609"/>
    <w:rsid w:val="0057487F"/>
    <w:rsid w:val="00574929"/>
    <w:rsid w:val="0057563B"/>
    <w:rsid w:val="00575CA4"/>
    <w:rsid w:val="005765CA"/>
    <w:rsid w:val="00577FF9"/>
    <w:rsid w:val="0058019D"/>
    <w:rsid w:val="005812CE"/>
    <w:rsid w:val="00582B4B"/>
    <w:rsid w:val="00583E4C"/>
    <w:rsid w:val="00584774"/>
    <w:rsid w:val="00585A61"/>
    <w:rsid w:val="00585B81"/>
    <w:rsid w:val="0058607F"/>
    <w:rsid w:val="00586E07"/>
    <w:rsid w:val="005873AE"/>
    <w:rsid w:val="005907BF"/>
    <w:rsid w:val="005912F0"/>
    <w:rsid w:val="00591FB0"/>
    <w:rsid w:val="00593927"/>
    <w:rsid w:val="00595CD7"/>
    <w:rsid w:val="00597983"/>
    <w:rsid w:val="005A179F"/>
    <w:rsid w:val="005A280F"/>
    <w:rsid w:val="005A2B77"/>
    <w:rsid w:val="005A52A5"/>
    <w:rsid w:val="005A55CD"/>
    <w:rsid w:val="005A5B82"/>
    <w:rsid w:val="005A7FA3"/>
    <w:rsid w:val="005B0A7C"/>
    <w:rsid w:val="005B2F36"/>
    <w:rsid w:val="005B4F7F"/>
    <w:rsid w:val="005B5CC0"/>
    <w:rsid w:val="005B6CCE"/>
    <w:rsid w:val="005B6FB0"/>
    <w:rsid w:val="005B7E98"/>
    <w:rsid w:val="005C0A2E"/>
    <w:rsid w:val="005C3A0F"/>
    <w:rsid w:val="005C593A"/>
    <w:rsid w:val="005C63E8"/>
    <w:rsid w:val="005C6EEA"/>
    <w:rsid w:val="005C729D"/>
    <w:rsid w:val="005C785C"/>
    <w:rsid w:val="005D01C9"/>
    <w:rsid w:val="005D14B2"/>
    <w:rsid w:val="005D1768"/>
    <w:rsid w:val="005D2B7B"/>
    <w:rsid w:val="005D459F"/>
    <w:rsid w:val="005D49D0"/>
    <w:rsid w:val="005D56B0"/>
    <w:rsid w:val="005D65E4"/>
    <w:rsid w:val="005D6925"/>
    <w:rsid w:val="005D6A19"/>
    <w:rsid w:val="005E0248"/>
    <w:rsid w:val="005E0EED"/>
    <w:rsid w:val="005E1091"/>
    <w:rsid w:val="005E1CBF"/>
    <w:rsid w:val="005E205C"/>
    <w:rsid w:val="005E4053"/>
    <w:rsid w:val="005E7F35"/>
    <w:rsid w:val="005F0BBD"/>
    <w:rsid w:val="005F112D"/>
    <w:rsid w:val="005F15EE"/>
    <w:rsid w:val="005F18B5"/>
    <w:rsid w:val="005F56E8"/>
    <w:rsid w:val="005F59A8"/>
    <w:rsid w:val="005F5B15"/>
    <w:rsid w:val="005F5E38"/>
    <w:rsid w:val="005F6333"/>
    <w:rsid w:val="005F69AF"/>
    <w:rsid w:val="00601929"/>
    <w:rsid w:val="00603FFE"/>
    <w:rsid w:val="00604365"/>
    <w:rsid w:val="00604C2D"/>
    <w:rsid w:val="0060580E"/>
    <w:rsid w:val="00606712"/>
    <w:rsid w:val="006121EC"/>
    <w:rsid w:val="00612CD1"/>
    <w:rsid w:val="006136B7"/>
    <w:rsid w:val="0061428B"/>
    <w:rsid w:val="006146F0"/>
    <w:rsid w:val="00615628"/>
    <w:rsid w:val="00615BE2"/>
    <w:rsid w:val="0061664D"/>
    <w:rsid w:val="00621925"/>
    <w:rsid w:val="0062275E"/>
    <w:rsid w:val="00622E28"/>
    <w:rsid w:val="00623133"/>
    <w:rsid w:val="00625F3A"/>
    <w:rsid w:val="00626330"/>
    <w:rsid w:val="00627917"/>
    <w:rsid w:val="00633E0E"/>
    <w:rsid w:val="0063723F"/>
    <w:rsid w:val="0063762D"/>
    <w:rsid w:val="00637C27"/>
    <w:rsid w:val="006400E7"/>
    <w:rsid w:val="0064096B"/>
    <w:rsid w:val="006410E4"/>
    <w:rsid w:val="00642B92"/>
    <w:rsid w:val="00642D79"/>
    <w:rsid w:val="00643039"/>
    <w:rsid w:val="00643B25"/>
    <w:rsid w:val="00643B44"/>
    <w:rsid w:val="00647AFF"/>
    <w:rsid w:val="006516A8"/>
    <w:rsid w:val="00651AE5"/>
    <w:rsid w:val="00651D9C"/>
    <w:rsid w:val="006527BE"/>
    <w:rsid w:val="006531CA"/>
    <w:rsid w:val="0065602D"/>
    <w:rsid w:val="00657FD6"/>
    <w:rsid w:val="006601EC"/>
    <w:rsid w:val="00660CB3"/>
    <w:rsid w:val="00662327"/>
    <w:rsid w:val="006627D2"/>
    <w:rsid w:val="00664155"/>
    <w:rsid w:val="00666D59"/>
    <w:rsid w:val="0066705D"/>
    <w:rsid w:val="0067035A"/>
    <w:rsid w:val="00670502"/>
    <w:rsid w:val="00670C88"/>
    <w:rsid w:val="006726B1"/>
    <w:rsid w:val="0067303A"/>
    <w:rsid w:val="00673B45"/>
    <w:rsid w:val="00673CC9"/>
    <w:rsid w:val="00674723"/>
    <w:rsid w:val="00676EE3"/>
    <w:rsid w:val="00676F07"/>
    <w:rsid w:val="00677973"/>
    <w:rsid w:val="0068054A"/>
    <w:rsid w:val="00682038"/>
    <w:rsid w:val="006835D3"/>
    <w:rsid w:val="006841AA"/>
    <w:rsid w:val="006865CF"/>
    <w:rsid w:val="00686C28"/>
    <w:rsid w:val="00690476"/>
    <w:rsid w:val="00690DFB"/>
    <w:rsid w:val="006920E1"/>
    <w:rsid w:val="00693FB5"/>
    <w:rsid w:val="00694C84"/>
    <w:rsid w:val="00695053"/>
    <w:rsid w:val="0069616F"/>
    <w:rsid w:val="00697B05"/>
    <w:rsid w:val="00697B0A"/>
    <w:rsid w:val="00697E13"/>
    <w:rsid w:val="006A1EE7"/>
    <w:rsid w:val="006A1F17"/>
    <w:rsid w:val="006A4A0D"/>
    <w:rsid w:val="006A5488"/>
    <w:rsid w:val="006A5625"/>
    <w:rsid w:val="006A58B3"/>
    <w:rsid w:val="006A5CB5"/>
    <w:rsid w:val="006A648F"/>
    <w:rsid w:val="006A7C37"/>
    <w:rsid w:val="006A7FCE"/>
    <w:rsid w:val="006B086E"/>
    <w:rsid w:val="006B15C1"/>
    <w:rsid w:val="006B1FC9"/>
    <w:rsid w:val="006B2802"/>
    <w:rsid w:val="006B3184"/>
    <w:rsid w:val="006B33C9"/>
    <w:rsid w:val="006B6F5F"/>
    <w:rsid w:val="006C0D88"/>
    <w:rsid w:val="006C21C4"/>
    <w:rsid w:val="006C25E0"/>
    <w:rsid w:val="006C339E"/>
    <w:rsid w:val="006C37A7"/>
    <w:rsid w:val="006C3888"/>
    <w:rsid w:val="006C404F"/>
    <w:rsid w:val="006C40B0"/>
    <w:rsid w:val="006C435D"/>
    <w:rsid w:val="006C6874"/>
    <w:rsid w:val="006D1335"/>
    <w:rsid w:val="006D218A"/>
    <w:rsid w:val="006D2E6C"/>
    <w:rsid w:val="006D44E2"/>
    <w:rsid w:val="006D5E28"/>
    <w:rsid w:val="006D7575"/>
    <w:rsid w:val="006E05F7"/>
    <w:rsid w:val="006E14D3"/>
    <w:rsid w:val="006E25D4"/>
    <w:rsid w:val="006E3760"/>
    <w:rsid w:val="006E4DA1"/>
    <w:rsid w:val="006E5579"/>
    <w:rsid w:val="006E56BB"/>
    <w:rsid w:val="006E656D"/>
    <w:rsid w:val="006E71FB"/>
    <w:rsid w:val="006E74F3"/>
    <w:rsid w:val="006F08C7"/>
    <w:rsid w:val="006F176E"/>
    <w:rsid w:val="006F2C12"/>
    <w:rsid w:val="006F3055"/>
    <w:rsid w:val="006F403E"/>
    <w:rsid w:val="006F420D"/>
    <w:rsid w:val="006F5610"/>
    <w:rsid w:val="006F7581"/>
    <w:rsid w:val="007007CE"/>
    <w:rsid w:val="007024F7"/>
    <w:rsid w:val="00702FF3"/>
    <w:rsid w:val="00704A20"/>
    <w:rsid w:val="0070615E"/>
    <w:rsid w:val="0070625A"/>
    <w:rsid w:val="00706648"/>
    <w:rsid w:val="007128BD"/>
    <w:rsid w:val="00712D24"/>
    <w:rsid w:val="007130BC"/>
    <w:rsid w:val="007142E5"/>
    <w:rsid w:val="00714AA9"/>
    <w:rsid w:val="007161EF"/>
    <w:rsid w:val="00716867"/>
    <w:rsid w:val="00717FC1"/>
    <w:rsid w:val="00720134"/>
    <w:rsid w:val="00720D36"/>
    <w:rsid w:val="0072136F"/>
    <w:rsid w:val="00721B56"/>
    <w:rsid w:val="00721F81"/>
    <w:rsid w:val="00722B19"/>
    <w:rsid w:val="00732734"/>
    <w:rsid w:val="00732B92"/>
    <w:rsid w:val="00734913"/>
    <w:rsid w:val="00736AE0"/>
    <w:rsid w:val="00740180"/>
    <w:rsid w:val="00740765"/>
    <w:rsid w:val="0074128C"/>
    <w:rsid w:val="007412CC"/>
    <w:rsid w:val="00742AFF"/>
    <w:rsid w:val="00742BE3"/>
    <w:rsid w:val="0074449E"/>
    <w:rsid w:val="00744D0D"/>
    <w:rsid w:val="00745775"/>
    <w:rsid w:val="00746F9F"/>
    <w:rsid w:val="007473F4"/>
    <w:rsid w:val="00751011"/>
    <w:rsid w:val="00753246"/>
    <w:rsid w:val="00753B98"/>
    <w:rsid w:val="00754A59"/>
    <w:rsid w:val="00760367"/>
    <w:rsid w:val="007606D2"/>
    <w:rsid w:val="007615DD"/>
    <w:rsid w:val="00762A1D"/>
    <w:rsid w:val="00764042"/>
    <w:rsid w:val="00765448"/>
    <w:rsid w:val="00766528"/>
    <w:rsid w:val="007666BD"/>
    <w:rsid w:val="0076688C"/>
    <w:rsid w:val="00767B58"/>
    <w:rsid w:val="0077105D"/>
    <w:rsid w:val="0077178E"/>
    <w:rsid w:val="00772804"/>
    <w:rsid w:val="0077382B"/>
    <w:rsid w:val="00773E35"/>
    <w:rsid w:val="007751FF"/>
    <w:rsid w:val="007757C9"/>
    <w:rsid w:val="007758CC"/>
    <w:rsid w:val="00775D3B"/>
    <w:rsid w:val="0077781E"/>
    <w:rsid w:val="00777DD8"/>
    <w:rsid w:val="00780A75"/>
    <w:rsid w:val="0078196D"/>
    <w:rsid w:val="00782A5E"/>
    <w:rsid w:val="007838E8"/>
    <w:rsid w:val="007866A2"/>
    <w:rsid w:val="00786921"/>
    <w:rsid w:val="007870E9"/>
    <w:rsid w:val="0079010A"/>
    <w:rsid w:val="0079079F"/>
    <w:rsid w:val="00790FC0"/>
    <w:rsid w:val="00792BF9"/>
    <w:rsid w:val="00792C7B"/>
    <w:rsid w:val="00792D25"/>
    <w:rsid w:val="00793E16"/>
    <w:rsid w:val="0079708F"/>
    <w:rsid w:val="00797FF7"/>
    <w:rsid w:val="007A0125"/>
    <w:rsid w:val="007A3846"/>
    <w:rsid w:val="007A4C2C"/>
    <w:rsid w:val="007A4F4E"/>
    <w:rsid w:val="007A5B87"/>
    <w:rsid w:val="007A6A6E"/>
    <w:rsid w:val="007A7C2D"/>
    <w:rsid w:val="007B022C"/>
    <w:rsid w:val="007B4700"/>
    <w:rsid w:val="007B5206"/>
    <w:rsid w:val="007B5CCD"/>
    <w:rsid w:val="007B5E22"/>
    <w:rsid w:val="007B640C"/>
    <w:rsid w:val="007B7CE2"/>
    <w:rsid w:val="007C0A7F"/>
    <w:rsid w:val="007C1C40"/>
    <w:rsid w:val="007C1C76"/>
    <w:rsid w:val="007C4544"/>
    <w:rsid w:val="007C5CAD"/>
    <w:rsid w:val="007C6340"/>
    <w:rsid w:val="007C6527"/>
    <w:rsid w:val="007C72B0"/>
    <w:rsid w:val="007D01C8"/>
    <w:rsid w:val="007D3F1B"/>
    <w:rsid w:val="007D485F"/>
    <w:rsid w:val="007D496E"/>
    <w:rsid w:val="007D688D"/>
    <w:rsid w:val="007D6CCA"/>
    <w:rsid w:val="007D79B3"/>
    <w:rsid w:val="007D7D3D"/>
    <w:rsid w:val="007E0255"/>
    <w:rsid w:val="007E0AAC"/>
    <w:rsid w:val="007E24CF"/>
    <w:rsid w:val="007E2DA5"/>
    <w:rsid w:val="007E37B4"/>
    <w:rsid w:val="007E4DB3"/>
    <w:rsid w:val="007E6F34"/>
    <w:rsid w:val="007E7C7F"/>
    <w:rsid w:val="007F0219"/>
    <w:rsid w:val="007F1252"/>
    <w:rsid w:val="007F17C2"/>
    <w:rsid w:val="007F1B02"/>
    <w:rsid w:val="007F226D"/>
    <w:rsid w:val="007F2FCD"/>
    <w:rsid w:val="007F33B9"/>
    <w:rsid w:val="007F470C"/>
    <w:rsid w:val="007F478B"/>
    <w:rsid w:val="007F48FD"/>
    <w:rsid w:val="007F5106"/>
    <w:rsid w:val="007F59BC"/>
    <w:rsid w:val="007F72A4"/>
    <w:rsid w:val="007F7A38"/>
    <w:rsid w:val="00800526"/>
    <w:rsid w:val="008010C9"/>
    <w:rsid w:val="008014FD"/>
    <w:rsid w:val="00801A4F"/>
    <w:rsid w:val="00801FA0"/>
    <w:rsid w:val="008028A1"/>
    <w:rsid w:val="0080412A"/>
    <w:rsid w:val="008059A3"/>
    <w:rsid w:val="008065A8"/>
    <w:rsid w:val="00810EB2"/>
    <w:rsid w:val="00810F47"/>
    <w:rsid w:val="00811254"/>
    <w:rsid w:val="00812FC7"/>
    <w:rsid w:val="00814002"/>
    <w:rsid w:val="00814092"/>
    <w:rsid w:val="008152D5"/>
    <w:rsid w:val="0081646B"/>
    <w:rsid w:val="00816BBB"/>
    <w:rsid w:val="0082002C"/>
    <w:rsid w:val="00820337"/>
    <w:rsid w:val="0082035D"/>
    <w:rsid w:val="00821345"/>
    <w:rsid w:val="008218C3"/>
    <w:rsid w:val="00821EE3"/>
    <w:rsid w:val="00824CD9"/>
    <w:rsid w:val="00825D72"/>
    <w:rsid w:val="0082637A"/>
    <w:rsid w:val="00826FF6"/>
    <w:rsid w:val="008274AB"/>
    <w:rsid w:val="00827D69"/>
    <w:rsid w:val="0083026A"/>
    <w:rsid w:val="008318BC"/>
    <w:rsid w:val="00831F4E"/>
    <w:rsid w:val="00832838"/>
    <w:rsid w:val="008329EB"/>
    <w:rsid w:val="00833CC9"/>
    <w:rsid w:val="008349B6"/>
    <w:rsid w:val="00837462"/>
    <w:rsid w:val="00837F6D"/>
    <w:rsid w:val="00841A1D"/>
    <w:rsid w:val="00842414"/>
    <w:rsid w:val="008429C7"/>
    <w:rsid w:val="00843FB9"/>
    <w:rsid w:val="00844415"/>
    <w:rsid w:val="00845003"/>
    <w:rsid w:val="00845B87"/>
    <w:rsid w:val="00846992"/>
    <w:rsid w:val="00847098"/>
    <w:rsid w:val="00850A82"/>
    <w:rsid w:val="00851194"/>
    <w:rsid w:val="008535A4"/>
    <w:rsid w:val="008540C4"/>
    <w:rsid w:val="00855CCB"/>
    <w:rsid w:val="00855CEC"/>
    <w:rsid w:val="00856DBF"/>
    <w:rsid w:val="00860404"/>
    <w:rsid w:val="00860ABD"/>
    <w:rsid w:val="008634EF"/>
    <w:rsid w:val="00863A73"/>
    <w:rsid w:val="00867668"/>
    <w:rsid w:val="008715A3"/>
    <w:rsid w:val="00872209"/>
    <w:rsid w:val="008815EE"/>
    <w:rsid w:val="00884650"/>
    <w:rsid w:val="00884DB0"/>
    <w:rsid w:val="0088583D"/>
    <w:rsid w:val="00885C64"/>
    <w:rsid w:val="00886014"/>
    <w:rsid w:val="00886743"/>
    <w:rsid w:val="00890A0C"/>
    <w:rsid w:val="00891A42"/>
    <w:rsid w:val="0089275D"/>
    <w:rsid w:val="00892F47"/>
    <w:rsid w:val="00892FDA"/>
    <w:rsid w:val="00893801"/>
    <w:rsid w:val="008939E7"/>
    <w:rsid w:val="00893E99"/>
    <w:rsid w:val="00895DAA"/>
    <w:rsid w:val="00896EEB"/>
    <w:rsid w:val="00897FD9"/>
    <w:rsid w:val="008A0627"/>
    <w:rsid w:val="008A0A09"/>
    <w:rsid w:val="008A0DAA"/>
    <w:rsid w:val="008A1742"/>
    <w:rsid w:val="008A4A1A"/>
    <w:rsid w:val="008A4A5D"/>
    <w:rsid w:val="008A6028"/>
    <w:rsid w:val="008A7058"/>
    <w:rsid w:val="008B227B"/>
    <w:rsid w:val="008B41A8"/>
    <w:rsid w:val="008B4EAB"/>
    <w:rsid w:val="008B6879"/>
    <w:rsid w:val="008C147E"/>
    <w:rsid w:val="008C3CBD"/>
    <w:rsid w:val="008C56BD"/>
    <w:rsid w:val="008C5B51"/>
    <w:rsid w:val="008C5B94"/>
    <w:rsid w:val="008C60E6"/>
    <w:rsid w:val="008C6AF6"/>
    <w:rsid w:val="008C7BF0"/>
    <w:rsid w:val="008D12F1"/>
    <w:rsid w:val="008D51B0"/>
    <w:rsid w:val="008D5A1A"/>
    <w:rsid w:val="008D659D"/>
    <w:rsid w:val="008D7DEF"/>
    <w:rsid w:val="008E02AE"/>
    <w:rsid w:val="008E1584"/>
    <w:rsid w:val="008E2A76"/>
    <w:rsid w:val="008E38B4"/>
    <w:rsid w:val="008E4977"/>
    <w:rsid w:val="008E5946"/>
    <w:rsid w:val="008E62F5"/>
    <w:rsid w:val="008E64A0"/>
    <w:rsid w:val="008F1C2E"/>
    <w:rsid w:val="008F1E45"/>
    <w:rsid w:val="008F22C6"/>
    <w:rsid w:val="008F3624"/>
    <w:rsid w:val="008F441E"/>
    <w:rsid w:val="008F59F3"/>
    <w:rsid w:val="00901027"/>
    <w:rsid w:val="00901A2F"/>
    <w:rsid w:val="00901F20"/>
    <w:rsid w:val="00903162"/>
    <w:rsid w:val="00905147"/>
    <w:rsid w:val="009077E7"/>
    <w:rsid w:val="00907CF8"/>
    <w:rsid w:val="009100C9"/>
    <w:rsid w:val="0091116D"/>
    <w:rsid w:val="009116AB"/>
    <w:rsid w:val="00911C03"/>
    <w:rsid w:val="00911F16"/>
    <w:rsid w:val="0091495D"/>
    <w:rsid w:val="00916DA2"/>
    <w:rsid w:val="00916E14"/>
    <w:rsid w:val="0092039B"/>
    <w:rsid w:val="00921219"/>
    <w:rsid w:val="0092222E"/>
    <w:rsid w:val="0092231D"/>
    <w:rsid w:val="009223B3"/>
    <w:rsid w:val="00922D00"/>
    <w:rsid w:val="00923DA6"/>
    <w:rsid w:val="0092505F"/>
    <w:rsid w:val="00925A1F"/>
    <w:rsid w:val="00925B63"/>
    <w:rsid w:val="0092601B"/>
    <w:rsid w:val="00930B3E"/>
    <w:rsid w:val="00931259"/>
    <w:rsid w:val="0093147E"/>
    <w:rsid w:val="00932B9A"/>
    <w:rsid w:val="00933494"/>
    <w:rsid w:val="009356E5"/>
    <w:rsid w:val="009411C7"/>
    <w:rsid w:val="00943A5B"/>
    <w:rsid w:val="00943CAB"/>
    <w:rsid w:val="00946E51"/>
    <w:rsid w:val="00947A97"/>
    <w:rsid w:val="0095189A"/>
    <w:rsid w:val="0095617E"/>
    <w:rsid w:val="00956743"/>
    <w:rsid w:val="0096059B"/>
    <w:rsid w:val="0096133A"/>
    <w:rsid w:val="009623ED"/>
    <w:rsid w:val="0096437A"/>
    <w:rsid w:val="00964812"/>
    <w:rsid w:val="00965616"/>
    <w:rsid w:val="00967226"/>
    <w:rsid w:val="009676E2"/>
    <w:rsid w:val="009726BC"/>
    <w:rsid w:val="009728F4"/>
    <w:rsid w:val="0097350F"/>
    <w:rsid w:val="00973B02"/>
    <w:rsid w:val="00973E50"/>
    <w:rsid w:val="00974D01"/>
    <w:rsid w:val="009764EF"/>
    <w:rsid w:val="009771C2"/>
    <w:rsid w:val="00980196"/>
    <w:rsid w:val="00981636"/>
    <w:rsid w:val="00981C98"/>
    <w:rsid w:val="0098589C"/>
    <w:rsid w:val="00986FEE"/>
    <w:rsid w:val="00987284"/>
    <w:rsid w:val="0099025C"/>
    <w:rsid w:val="009913AD"/>
    <w:rsid w:val="00992794"/>
    <w:rsid w:val="009939A2"/>
    <w:rsid w:val="00994060"/>
    <w:rsid w:val="00997E4F"/>
    <w:rsid w:val="009A01E4"/>
    <w:rsid w:val="009A0415"/>
    <w:rsid w:val="009A0C93"/>
    <w:rsid w:val="009A126F"/>
    <w:rsid w:val="009A2E71"/>
    <w:rsid w:val="009A3494"/>
    <w:rsid w:val="009A3B25"/>
    <w:rsid w:val="009A6AFE"/>
    <w:rsid w:val="009A7C44"/>
    <w:rsid w:val="009B03DE"/>
    <w:rsid w:val="009B047D"/>
    <w:rsid w:val="009B0FB5"/>
    <w:rsid w:val="009B2162"/>
    <w:rsid w:val="009B3F7C"/>
    <w:rsid w:val="009B62ED"/>
    <w:rsid w:val="009B7C0D"/>
    <w:rsid w:val="009C0B59"/>
    <w:rsid w:val="009C1C90"/>
    <w:rsid w:val="009C418B"/>
    <w:rsid w:val="009C4994"/>
    <w:rsid w:val="009C5B3E"/>
    <w:rsid w:val="009D03CF"/>
    <w:rsid w:val="009D15AB"/>
    <w:rsid w:val="009D1BED"/>
    <w:rsid w:val="009D2394"/>
    <w:rsid w:val="009D497E"/>
    <w:rsid w:val="009D4F4F"/>
    <w:rsid w:val="009D4FC9"/>
    <w:rsid w:val="009D57C3"/>
    <w:rsid w:val="009D5BB8"/>
    <w:rsid w:val="009D5E00"/>
    <w:rsid w:val="009D61A4"/>
    <w:rsid w:val="009D7856"/>
    <w:rsid w:val="009E1902"/>
    <w:rsid w:val="009E23A1"/>
    <w:rsid w:val="009E320A"/>
    <w:rsid w:val="009E33C3"/>
    <w:rsid w:val="009E3429"/>
    <w:rsid w:val="009E3A57"/>
    <w:rsid w:val="009E4699"/>
    <w:rsid w:val="009E6EC6"/>
    <w:rsid w:val="009E6FF3"/>
    <w:rsid w:val="009F0651"/>
    <w:rsid w:val="009F0BFA"/>
    <w:rsid w:val="009F3351"/>
    <w:rsid w:val="009F3CE6"/>
    <w:rsid w:val="009F3FE0"/>
    <w:rsid w:val="009F4D4E"/>
    <w:rsid w:val="009F7C69"/>
    <w:rsid w:val="00A03DE7"/>
    <w:rsid w:val="00A03EF5"/>
    <w:rsid w:val="00A04645"/>
    <w:rsid w:val="00A04CB8"/>
    <w:rsid w:val="00A107B0"/>
    <w:rsid w:val="00A10F7D"/>
    <w:rsid w:val="00A12131"/>
    <w:rsid w:val="00A12A8F"/>
    <w:rsid w:val="00A12D2E"/>
    <w:rsid w:val="00A13365"/>
    <w:rsid w:val="00A13652"/>
    <w:rsid w:val="00A13793"/>
    <w:rsid w:val="00A139BD"/>
    <w:rsid w:val="00A15001"/>
    <w:rsid w:val="00A15F83"/>
    <w:rsid w:val="00A166F0"/>
    <w:rsid w:val="00A212F1"/>
    <w:rsid w:val="00A22440"/>
    <w:rsid w:val="00A22658"/>
    <w:rsid w:val="00A22EC3"/>
    <w:rsid w:val="00A2377D"/>
    <w:rsid w:val="00A237CA"/>
    <w:rsid w:val="00A23DA2"/>
    <w:rsid w:val="00A244EF"/>
    <w:rsid w:val="00A25678"/>
    <w:rsid w:val="00A2608D"/>
    <w:rsid w:val="00A278D1"/>
    <w:rsid w:val="00A30266"/>
    <w:rsid w:val="00A30CE1"/>
    <w:rsid w:val="00A318DC"/>
    <w:rsid w:val="00A3206D"/>
    <w:rsid w:val="00A3221A"/>
    <w:rsid w:val="00A326EA"/>
    <w:rsid w:val="00A36F21"/>
    <w:rsid w:val="00A377B3"/>
    <w:rsid w:val="00A37BC6"/>
    <w:rsid w:val="00A37F90"/>
    <w:rsid w:val="00A408FB"/>
    <w:rsid w:val="00A41843"/>
    <w:rsid w:val="00A42647"/>
    <w:rsid w:val="00A43AE0"/>
    <w:rsid w:val="00A43F48"/>
    <w:rsid w:val="00A47945"/>
    <w:rsid w:val="00A515ED"/>
    <w:rsid w:val="00A523D6"/>
    <w:rsid w:val="00A52493"/>
    <w:rsid w:val="00A52615"/>
    <w:rsid w:val="00A5268A"/>
    <w:rsid w:val="00A549AB"/>
    <w:rsid w:val="00A55011"/>
    <w:rsid w:val="00A5546A"/>
    <w:rsid w:val="00A558C7"/>
    <w:rsid w:val="00A56668"/>
    <w:rsid w:val="00A56727"/>
    <w:rsid w:val="00A57203"/>
    <w:rsid w:val="00A572CC"/>
    <w:rsid w:val="00A5764F"/>
    <w:rsid w:val="00A57672"/>
    <w:rsid w:val="00A6054F"/>
    <w:rsid w:val="00A61DBC"/>
    <w:rsid w:val="00A61DF3"/>
    <w:rsid w:val="00A62B4D"/>
    <w:rsid w:val="00A63FB8"/>
    <w:rsid w:val="00A65182"/>
    <w:rsid w:val="00A6520F"/>
    <w:rsid w:val="00A664F7"/>
    <w:rsid w:val="00A667B1"/>
    <w:rsid w:val="00A6689A"/>
    <w:rsid w:val="00A67E80"/>
    <w:rsid w:val="00A70416"/>
    <w:rsid w:val="00A716A7"/>
    <w:rsid w:val="00A71BFA"/>
    <w:rsid w:val="00A73690"/>
    <w:rsid w:val="00A74DC8"/>
    <w:rsid w:val="00A74E4E"/>
    <w:rsid w:val="00A7635B"/>
    <w:rsid w:val="00A763DA"/>
    <w:rsid w:val="00A766CD"/>
    <w:rsid w:val="00A772A3"/>
    <w:rsid w:val="00A7737D"/>
    <w:rsid w:val="00A77479"/>
    <w:rsid w:val="00A80FD1"/>
    <w:rsid w:val="00A81495"/>
    <w:rsid w:val="00A82C33"/>
    <w:rsid w:val="00A82C4F"/>
    <w:rsid w:val="00A838F2"/>
    <w:rsid w:val="00A83E71"/>
    <w:rsid w:val="00A8415C"/>
    <w:rsid w:val="00A86428"/>
    <w:rsid w:val="00A86BFA"/>
    <w:rsid w:val="00A87759"/>
    <w:rsid w:val="00A9145B"/>
    <w:rsid w:val="00A91E0E"/>
    <w:rsid w:val="00A92042"/>
    <w:rsid w:val="00A9320F"/>
    <w:rsid w:val="00A93A5B"/>
    <w:rsid w:val="00A951A3"/>
    <w:rsid w:val="00A97879"/>
    <w:rsid w:val="00AA1496"/>
    <w:rsid w:val="00AA1DA4"/>
    <w:rsid w:val="00AA3190"/>
    <w:rsid w:val="00AA397A"/>
    <w:rsid w:val="00AA4422"/>
    <w:rsid w:val="00AA68C8"/>
    <w:rsid w:val="00AA71DB"/>
    <w:rsid w:val="00AA72EE"/>
    <w:rsid w:val="00AA797C"/>
    <w:rsid w:val="00AB176A"/>
    <w:rsid w:val="00AB1A60"/>
    <w:rsid w:val="00AB1C46"/>
    <w:rsid w:val="00AB26E7"/>
    <w:rsid w:val="00AB532A"/>
    <w:rsid w:val="00AC0682"/>
    <w:rsid w:val="00AC0800"/>
    <w:rsid w:val="00AC0BFF"/>
    <w:rsid w:val="00AC283E"/>
    <w:rsid w:val="00AC3490"/>
    <w:rsid w:val="00AC4F94"/>
    <w:rsid w:val="00AC5651"/>
    <w:rsid w:val="00AC5A20"/>
    <w:rsid w:val="00AC5D47"/>
    <w:rsid w:val="00AC6CE2"/>
    <w:rsid w:val="00AC77E7"/>
    <w:rsid w:val="00AD0281"/>
    <w:rsid w:val="00AD1468"/>
    <w:rsid w:val="00AD26EC"/>
    <w:rsid w:val="00AD5B26"/>
    <w:rsid w:val="00AD6B27"/>
    <w:rsid w:val="00AD788F"/>
    <w:rsid w:val="00AE0277"/>
    <w:rsid w:val="00AE0C71"/>
    <w:rsid w:val="00AE1908"/>
    <w:rsid w:val="00AE1CCE"/>
    <w:rsid w:val="00AE2220"/>
    <w:rsid w:val="00AE2508"/>
    <w:rsid w:val="00AE3859"/>
    <w:rsid w:val="00AE4691"/>
    <w:rsid w:val="00AE5B4A"/>
    <w:rsid w:val="00AE6205"/>
    <w:rsid w:val="00AF058B"/>
    <w:rsid w:val="00AF082A"/>
    <w:rsid w:val="00AF0BB3"/>
    <w:rsid w:val="00AF1E9B"/>
    <w:rsid w:val="00AF2085"/>
    <w:rsid w:val="00AF28CD"/>
    <w:rsid w:val="00AF3B59"/>
    <w:rsid w:val="00AF60DF"/>
    <w:rsid w:val="00AF63CE"/>
    <w:rsid w:val="00AF69EC"/>
    <w:rsid w:val="00AF6A39"/>
    <w:rsid w:val="00AF6F84"/>
    <w:rsid w:val="00AF76FF"/>
    <w:rsid w:val="00AF7C71"/>
    <w:rsid w:val="00B002EA"/>
    <w:rsid w:val="00B00344"/>
    <w:rsid w:val="00B00858"/>
    <w:rsid w:val="00B0183A"/>
    <w:rsid w:val="00B023B9"/>
    <w:rsid w:val="00B045CE"/>
    <w:rsid w:val="00B0560F"/>
    <w:rsid w:val="00B06D2F"/>
    <w:rsid w:val="00B06FFC"/>
    <w:rsid w:val="00B07A68"/>
    <w:rsid w:val="00B13B96"/>
    <w:rsid w:val="00B14E36"/>
    <w:rsid w:val="00B16604"/>
    <w:rsid w:val="00B168BC"/>
    <w:rsid w:val="00B16956"/>
    <w:rsid w:val="00B16DB4"/>
    <w:rsid w:val="00B17289"/>
    <w:rsid w:val="00B20196"/>
    <w:rsid w:val="00B20210"/>
    <w:rsid w:val="00B21126"/>
    <w:rsid w:val="00B22BDD"/>
    <w:rsid w:val="00B249C7"/>
    <w:rsid w:val="00B24A7F"/>
    <w:rsid w:val="00B24F4A"/>
    <w:rsid w:val="00B2728F"/>
    <w:rsid w:val="00B27299"/>
    <w:rsid w:val="00B300C5"/>
    <w:rsid w:val="00B30756"/>
    <w:rsid w:val="00B30E34"/>
    <w:rsid w:val="00B31491"/>
    <w:rsid w:val="00B325F4"/>
    <w:rsid w:val="00B33CE1"/>
    <w:rsid w:val="00B355FD"/>
    <w:rsid w:val="00B40816"/>
    <w:rsid w:val="00B41F04"/>
    <w:rsid w:val="00B4423A"/>
    <w:rsid w:val="00B46211"/>
    <w:rsid w:val="00B500D8"/>
    <w:rsid w:val="00B507A6"/>
    <w:rsid w:val="00B52507"/>
    <w:rsid w:val="00B54150"/>
    <w:rsid w:val="00B54B50"/>
    <w:rsid w:val="00B55242"/>
    <w:rsid w:val="00B55548"/>
    <w:rsid w:val="00B56700"/>
    <w:rsid w:val="00B57C64"/>
    <w:rsid w:val="00B627EF"/>
    <w:rsid w:val="00B6474C"/>
    <w:rsid w:val="00B66C51"/>
    <w:rsid w:val="00B702D6"/>
    <w:rsid w:val="00B7216E"/>
    <w:rsid w:val="00B724CA"/>
    <w:rsid w:val="00B7254B"/>
    <w:rsid w:val="00B72A1A"/>
    <w:rsid w:val="00B73305"/>
    <w:rsid w:val="00B74E00"/>
    <w:rsid w:val="00B75864"/>
    <w:rsid w:val="00B75AF1"/>
    <w:rsid w:val="00B75DF4"/>
    <w:rsid w:val="00B76B10"/>
    <w:rsid w:val="00B76B2F"/>
    <w:rsid w:val="00B77363"/>
    <w:rsid w:val="00B804B5"/>
    <w:rsid w:val="00B818F2"/>
    <w:rsid w:val="00B82305"/>
    <w:rsid w:val="00B82605"/>
    <w:rsid w:val="00B82D46"/>
    <w:rsid w:val="00B82EFB"/>
    <w:rsid w:val="00B839B4"/>
    <w:rsid w:val="00B8480B"/>
    <w:rsid w:val="00B848F7"/>
    <w:rsid w:val="00B9159B"/>
    <w:rsid w:val="00B92721"/>
    <w:rsid w:val="00B94132"/>
    <w:rsid w:val="00B948F2"/>
    <w:rsid w:val="00B953E1"/>
    <w:rsid w:val="00B954AB"/>
    <w:rsid w:val="00B95635"/>
    <w:rsid w:val="00BA03AF"/>
    <w:rsid w:val="00BA0E13"/>
    <w:rsid w:val="00BA3DCF"/>
    <w:rsid w:val="00BA4474"/>
    <w:rsid w:val="00BA47C0"/>
    <w:rsid w:val="00BA5DA1"/>
    <w:rsid w:val="00BB15C4"/>
    <w:rsid w:val="00BB2732"/>
    <w:rsid w:val="00BB2CD2"/>
    <w:rsid w:val="00BB2CF0"/>
    <w:rsid w:val="00BB5002"/>
    <w:rsid w:val="00BB5FD3"/>
    <w:rsid w:val="00BB7456"/>
    <w:rsid w:val="00BC07B6"/>
    <w:rsid w:val="00BC286D"/>
    <w:rsid w:val="00BC340F"/>
    <w:rsid w:val="00BC42A6"/>
    <w:rsid w:val="00BC4F46"/>
    <w:rsid w:val="00BC7302"/>
    <w:rsid w:val="00BC76D0"/>
    <w:rsid w:val="00BC7F50"/>
    <w:rsid w:val="00BC7FC0"/>
    <w:rsid w:val="00BD0872"/>
    <w:rsid w:val="00BD110D"/>
    <w:rsid w:val="00BD20B1"/>
    <w:rsid w:val="00BD3604"/>
    <w:rsid w:val="00BD4514"/>
    <w:rsid w:val="00BD55D6"/>
    <w:rsid w:val="00BD5934"/>
    <w:rsid w:val="00BE0A9B"/>
    <w:rsid w:val="00BE4E3B"/>
    <w:rsid w:val="00BE50C1"/>
    <w:rsid w:val="00BE5246"/>
    <w:rsid w:val="00BE5320"/>
    <w:rsid w:val="00BE7902"/>
    <w:rsid w:val="00BE7976"/>
    <w:rsid w:val="00BF0336"/>
    <w:rsid w:val="00BF0CF0"/>
    <w:rsid w:val="00BF2393"/>
    <w:rsid w:val="00BF5862"/>
    <w:rsid w:val="00BF62B2"/>
    <w:rsid w:val="00C00F29"/>
    <w:rsid w:val="00C02217"/>
    <w:rsid w:val="00C02563"/>
    <w:rsid w:val="00C02A71"/>
    <w:rsid w:val="00C04A7C"/>
    <w:rsid w:val="00C052C6"/>
    <w:rsid w:val="00C07429"/>
    <w:rsid w:val="00C105C4"/>
    <w:rsid w:val="00C1078F"/>
    <w:rsid w:val="00C107BC"/>
    <w:rsid w:val="00C12BEB"/>
    <w:rsid w:val="00C137C1"/>
    <w:rsid w:val="00C1463A"/>
    <w:rsid w:val="00C149A5"/>
    <w:rsid w:val="00C15071"/>
    <w:rsid w:val="00C1507A"/>
    <w:rsid w:val="00C164B0"/>
    <w:rsid w:val="00C16E91"/>
    <w:rsid w:val="00C174BF"/>
    <w:rsid w:val="00C17DA8"/>
    <w:rsid w:val="00C20CD9"/>
    <w:rsid w:val="00C211CE"/>
    <w:rsid w:val="00C22624"/>
    <w:rsid w:val="00C22A2C"/>
    <w:rsid w:val="00C23CC7"/>
    <w:rsid w:val="00C24D68"/>
    <w:rsid w:val="00C27646"/>
    <w:rsid w:val="00C279FC"/>
    <w:rsid w:val="00C311B0"/>
    <w:rsid w:val="00C31BDB"/>
    <w:rsid w:val="00C326D6"/>
    <w:rsid w:val="00C32AE2"/>
    <w:rsid w:val="00C3332F"/>
    <w:rsid w:val="00C333C7"/>
    <w:rsid w:val="00C34237"/>
    <w:rsid w:val="00C36C25"/>
    <w:rsid w:val="00C41C48"/>
    <w:rsid w:val="00C42043"/>
    <w:rsid w:val="00C424B0"/>
    <w:rsid w:val="00C43D5C"/>
    <w:rsid w:val="00C4416A"/>
    <w:rsid w:val="00C468C7"/>
    <w:rsid w:val="00C47AB1"/>
    <w:rsid w:val="00C47E93"/>
    <w:rsid w:val="00C50E3A"/>
    <w:rsid w:val="00C51ABD"/>
    <w:rsid w:val="00C52450"/>
    <w:rsid w:val="00C53854"/>
    <w:rsid w:val="00C56FA5"/>
    <w:rsid w:val="00C57542"/>
    <w:rsid w:val="00C57DA6"/>
    <w:rsid w:val="00C60C49"/>
    <w:rsid w:val="00C62AC9"/>
    <w:rsid w:val="00C62FDA"/>
    <w:rsid w:val="00C6390B"/>
    <w:rsid w:val="00C65B4A"/>
    <w:rsid w:val="00C669A3"/>
    <w:rsid w:val="00C678B7"/>
    <w:rsid w:val="00C703FD"/>
    <w:rsid w:val="00C70F2E"/>
    <w:rsid w:val="00C710B0"/>
    <w:rsid w:val="00C71703"/>
    <w:rsid w:val="00C750C7"/>
    <w:rsid w:val="00C7522C"/>
    <w:rsid w:val="00C76284"/>
    <w:rsid w:val="00C77332"/>
    <w:rsid w:val="00C774F9"/>
    <w:rsid w:val="00C776E2"/>
    <w:rsid w:val="00C777A7"/>
    <w:rsid w:val="00C77FD5"/>
    <w:rsid w:val="00C8083A"/>
    <w:rsid w:val="00C82EC6"/>
    <w:rsid w:val="00C85743"/>
    <w:rsid w:val="00C85C7D"/>
    <w:rsid w:val="00C86A3C"/>
    <w:rsid w:val="00C87077"/>
    <w:rsid w:val="00C878FF"/>
    <w:rsid w:val="00C87C7D"/>
    <w:rsid w:val="00C91054"/>
    <w:rsid w:val="00C91B43"/>
    <w:rsid w:val="00C91D4D"/>
    <w:rsid w:val="00C92573"/>
    <w:rsid w:val="00C93501"/>
    <w:rsid w:val="00C938F2"/>
    <w:rsid w:val="00C953B2"/>
    <w:rsid w:val="00C96E10"/>
    <w:rsid w:val="00CA0963"/>
    <w:rsid w:val="00CA1033"/>
    <w:rsid w:val="00CA1EB2"/>
    <w:rsid w:val="00CA426E"/>
    <w:rsid w:val="00CA437D"/>
    <w:rsid w:val="00CA5485"/>
    <w:rsid w:val="00CA6117"/>
    <w:rsid w:val="00CA6541"/>
    <w:rsid w:val="00CA7EC0"/>
    <w:rsid w:val="00CB3129"/>
    <w:rsid w:val="00CB3338"/>
    <w:rsid w:val="00CB6452"/>
    <w:rsid w:val="00CC170C"/>
    <w:rsid w:val="00CC1A5E"/>
    <w:rsid w:val="00CC28D9"/>
    <w:rsid w:val="00CC2A13"/>
    <w:rsid w:val="00CC2D71"/>
    <w:rsid w:val="00CC34E3"/>
    <w:rsid w:val="00CC3EE3"/>
    <w:rsid w:val="00CC555C"/>
    <w:rsid w:val="00CC5BF2"/>
    <w:rsid w:val="00CC698B"/>
    <w:rsid w:val="00CC6B60"/>
    <w:rsid w:val="00CC7597"/>
    <w:rsid w:val="00CD1091"/>
    <w:rsid w:val="00CD21D9"/>
    <w:rsid w:val="00CD28C8"/>
    <w:rsid w:val="00CD2D85"/>
    <w:rsid w:val="00CD3874"/>
    <w:rsid w:val="00CD4461"/>
    <w:rsid w:val="00CD47D1"/>
    <w:rsid w:val="00CD629A"/>
    <w:rsid w:val="00CD7777"/>
    <w:rsid w:val="00CE01EA"/>
    <w:rsid w:val="00CE28FA"/>
    <w:rsid w:val="00CE2A72"/>
    <w:rsid w:val="00CE30E1"/>
    <w:rsid w:val="00CE4B1C"/>
    <w:rsid w:val="00CE52A6"/>
    <w:rsid w:val="00CE5AE6"/>
    <w:rsid w:val="00CE65A1"/>
    <w:rsid w:val="00CE7F81"/>
    <w:rsid w:val="00CF030C"/>
    <w:rsid w:val="00CF101C"/>
    <w:rsid w:val="00CF1ECD"/>
    <w:rsid w:val="00CF2643"/>
    <w:rsid w:val="00CF3206"/>
    <w:rsid w:val="00CF33D4"/>
    <w:rsid w:val="00CF3F86"/>
    <w:rsid w:val="00CF4E66"/>
    <w:rsid w:val="00CF5543"/>
    <w:rsid w:val="00CF62B6"/>
    <w:rsid w:val="00CF6656"/>
    <w:rsid w:val="00D013DE"/>
    <w:rsid w:val="00D02133"/>
    <w:rsid w:val="00D03CCE"/>
    <w:rsid w:val="00D05136"/>
    <w:rsid w:val="00D0547A"/>
    <w:rsid w:val="00D0551B"/>
    <w:rsid w:val="00D10229"/>
    <w:rsid w:val="00D1045D"/>
    <w:rsid w:val="00D11D27"/>
    <w:rsid w:val="00D12704"/>
    <w:rsid w:val="00D128FD"/>
    <w:rsid w:val="00D12A7D"/>
    <w:rsid w:val="00D1318F"/>
    <w:rsid w:val="00D1421A"/>
    <w:rsid w:val="00D14F44"/>
    <w:rsid w:val="00D151CD"/>
    <w:rsid w:val="00D15910"/>
    <w:rsid w:val="00D15C42"/>
    <w:rsid w:val="00D162A5"/>
    <w:rsid w:val="00D1675B"/>
    <w:rsid w:val="00D16F27"/>
    <w:rsid w:val="00D20B29"/>
    <w:rsid w:val="00D20D69"/>
    <w:rsid w:val="00D20F32"/>
    <w:rsid w:val="00D21930"/>
    <w:rsid w:val="00D22870"/>
    <w:rsid w:val="00D22928"/>
    <w:rsid w:val="00D258FF"/>
    <w:rsid w:val="00D26E2E"/>
    <w:rsid w:val="00D2735B"/>
    <w:rsid w:val="00D275A9"/>
    <w:rsid w:val="00D279D1"/>
    <w:rsid w:val="00D328AC"/>
    <w:rsid w:val="00D33891"/>
    <w:rsid w:val="00D36656"/>
    <w:rsid w:val="00D3791B"/>
    <w:rsid w:val="00D41514"/>
    <w:rsid w:val="00D41A56"/>
    <w:rsid w:val="00D421FE"/>
    <w:rsid w:val="00D42538"/>
    <w:rsid w:val="00D432B8"/>
    <w:rsid w:val="00D4427D"/>
    <w:rsid w:val="00D44A8F"/>
    <w:rsid w:val="00D44B47"/>
    <w:rsid w:val="00D45CE8"/>
    <w:rsid w:val="00D47B38"/>
    <w:rsid w:val="00D47C0F"/>
    <w:rsid w:val="00D50191"/>
    <w:rsid w:val="00D507BF"/>
    <w:rsid w:val="00D52612"/>
    <w:rsid w:val="00D526D9"/>
    <w:rsid w:val="00D53F4E"/>
    <w:rsid w:val="00D54864"/>
    <w:rsid w:val="00D57BC3"/>
    <w:rsid w:val="00D60CDF"/>
    <w:rsid w:val="00D61C85"/>
    <w:rsid w:val="00D6213E"/>
    <w:rsid w:val="00D6370A"/>
    <w:rsid w:val="00D638B6"/>
    <w:rsid w:val="00D64E96"/>
    <w:rsid w:val="00D65D3A"/>
    <w:rsid w:val="00D66E9C"/>
    <w:rsid w:val="00D70B73"/>
    <w:rsid w:val="00D7139D"/>
    <w:rsid w:val="00D71C3D"/>
    <w:rsid w:val="00D76AC4"/>
    <w:rsid w:val="00D80197"/>
    <w:rsid w:val="00D80699"/>
    <w:rsid w:val="00D8197A"/>
    <w:rsid w:val="00D833CE"/>
    <w:rsid w:val="00D841E5"/>
    <w:rsid w:val="00D848C4"/>
    <w:rsid w:val="00D877C4"/>
    <w:rsid w:val="00D87A6F"/>
    <w:rsid w:val="00D91B7A"/>
    <w:rsid w:val="00D939B9"/>
    <w:rsid w:val="00D95220"/>
    <w:rsid w:val="00D9741C"/>
    <w:rsid w:val="00D97805"/>
    <w:rsid w:val="00D978D2"/>
    <w:rsid w:val="00DA018D"/>
    <w:rsid w:val="00DA1453"/>
    <w:rsid w:val="00DA146C"/>
    <w:rsid w:val="00DA17C1"/>
    <w:rsid w:val="00DA335D"/>
    <w:rsid w:val="00DA623C"/>
    <w:rsid w:val="00DA702C"/>
    <w:rsid w:val="00DA7B83"/>
    <w:rsid w:val="00DA7E9F"/>
    <w:rsid w:val="00DA7EBD"/>
    <w:rsid w:val="00DB0E5A"/>
    <w:rsid w:val="00DB3960"/>
    <w:rsid w:val="00DB6026"/>
    <w:rsid w:val="00DB6AA1"/>
    <w:rsid w:val="00DB7EC2"/>
    <w:rsid w:val="00DC428B"/>
    <w:rsid w:val="00DC4A8B"/>
    <w:rsid w:val="00DC4DDE"/>
    <w:rsid w:val="00DC6793"/>
    <w:rsid w:val="00DC6EAC"/>
    <w:rsid w:val="00DC712A"/>
    <w:rsid w:val="00DD05E8"/>
    <w:rsid w:val="00DD0C78"/>
    <w:rsid w:val="00DD107A"/>
    <w:rsid w:val="00DD2114"/>
    <w:rsid w:val="00DD24E3"/>
    <w:rsid w:val="00DD325F"/>
    <w:rsid w:val="00DD3B60"/>
    <w:rsid w:val="00DD449E"/>
    <w:rsid w:val="00DD5E43"/>
    <w:rsid w:val="00DD6640"/>
    <w:rsid w:val="00DD6EAE"/>
    <w:rsid w:val="00DE0D64"/>
    <w:rsid w:val="00DE2BF4"/>
    <w:rsid w:val="00DE3A3A"/>
    <w:rsid w:val="00DE3B5B"/>
    <w:rsid w:val="00DE509A"/>
    <w:rsid w:val="00DE5E15"/>
    <w:rsid w:val="00DE5EF1"/>
    <w:rsid w:val="00DF0517"/>
    <w:rsid w:val="00DF1995"/>
    <w:rsid w:val="00DF1EF4"/>
    <w:rsid w:val="00DF3B26"/>
    <w:rsid w:val="00DF44E9"/>
    <w:rsid w:val="00DF626A"/>
    <w:rsid w:val="00DF6927"/>
    <w:rsid w:val="00DF71A2"/>
    <w:rsid w:val="00E0016A"/>
    <w:rsid w:val="00E00308"/>
    <w:rsid w:val="00E01F63"/>
    <w:rsid w:val="00E02A57"/>
    <w:rsid w:val="00E04387"/>
    <w:rsid w:val="00E0460A"/>
    <w:rsid w:val="00E046BB"/>
    <w:rsid w:val="00E04FC4"/>
    <w:rsid w:val="00E04FF1"/>
    <w:rsid w:val="00E05C43"/>
    <w:rsid w:val="00E05D1B"/>
    <w:rsid w:val="00E06051"/>
    <w:rsid w:val="00E07BD0"/>
    <w:rsid w:val="00E10401"/>
    <w:rsid w:val="00E11A93"/>
    <w:rsid w:val="00E12291"/>
    <w:rsid w:val="00E13480"/>
    <w:rsid w:val="00E14B1A"/>
    <w:rsid w:val="00E15C6E"/>
    <w:rsid w:val="00E1637E"/>
    <w:rsid w:val="00E20913"/>
    <w:rsid w:val="00E231D0"/>
    <w:rsid w:val="00E2349B"/>
    <w:rsid w:val="00E247A7"/>
    <w:rsid w:val="00E24E08"/>
    <w:rsid w:val="00E25767"/>
    <w:rsid w:val="00E25DBA"/>
    <w:rsid w:val="00E2667D"/>
    <w:rsid w:val="00E26B22"/>
    <w:rsid w:val="00E27BCC"/>
    <w:rsid w:val="00E32552"/>
    <w:rsid w:val="00E32CCE"/>
    <w:rsid w:val="00E335D0"/>
    <w:rsid w:val="00E3481B"/>
    <w:rsid w:val="00E34FAC"/>
    <w:rsid w:val="00E35C27"/>
    <w:rsid w:val="00E36A91"/>
    <w:rsid w:val="00E36DF2"/>
    <w:rsid w:val="00E417E9"/>
    <w:rsid w:val="00E41F39"/>
    <w:rsid w:val="00E42CE3"/>
    <w:rsid w:val="00E437D0"/>
    <w:rsid w:val="00E4415B"/>
    <w:rsid w:val="00E44A0D"/>
    <w:rsid w:val="00E450EE"/>
    <w:rsid w:val="00E45722"/>
    <w:rsid w:val="00E45D3C"/>
    <w:rsid w:val="00E45DF5"/>
    <w:rsid w:val="00E45EF8"/>
    <w:rsid w:val="00E47304"/>
    <w:rsid w:val="00E47A51"/>
    <w:rsid w:val="00E509C4"/>
    <w:rsid w:val="00E512B6"/>
    <w:rsid w:val="00E52515"/>
    <w:rsid w:val="00E53428"/>
    <w:rsid w:val="00E53E31"/>
    <w:rsid w:val="00E53EE4"/>
    <w:rsid w:val="00E540A3"/>
    <w:rsid w:val="00E5697C"/>
    <w:rsid w:val="00E60C04"/>
    <w:rsid w:val="00E63B1D"/>
    <w:rsid w:val="00E64565"/>
    <w:rsid w:val="00E65BF0"/>
    <w:rsid w:val="00E665A5"/>
    <w:rsid w:val="00E66CEA"/>
    <w:rsid w:val="00E67360"/>
    <w:rsid w:val="00E709B8"/>
    <w:rsid w:val="00E70F5C"/>
    <w:rsid w:val="00E71130"/>
    <w:rsid w:val="00E727AB"/>
    <w:rsid w:val="00E73405"/>
    <w:rsid w:val="00E73C1B"/>
    <w:rsid w:val="00E73E2B"/>
    <w:rsid w:val="00E8089E"/>
    <w:rsid w:val="00E8106C"/>
    <w:rsid w:val="00E8194C"/>
    <w:rsid w:val="00E827C2"/>
    <w:rsid w:val="00E82F68"/>
    <w:rsid w:val="00E84BA2"/>
    <w:rsid w:val="00E869EA"/>
    <w:rsid w:val="00E90D86"/>
    <w:rsid w:val="00EA148C"/>
    <w:rsid w:val="00EA2E72"/>
    <w:rsid w:val="00EA3AD1"/>
    <w:rsid w:val="00EA4198"/>
    <w:rsid w:val="00EA5133"/>
    <w:rsid w:val="00EA51EC"/>
    <w:rsid w:val="00EA5E14"/>
    <w:rsid w:val="00EB05C1"/>
    <w:rsid w:val="00EB2DE5"/>
    <w:rsid w:val="00EB30A9"/>
    <w:rsid w:val="00EB3371"/>
    <w:rsid w:val="00EB3EC4"/>
    <w:rsid w:val="00EB5722"/>
    <w:rsid w:val="00EB5CEA"/>
    <w:rsid w:val="00EB68E5"/>
    <w:rsid w:val="00EB6C4A"/>
    <w:rsid w:val="00EB7B56"/>
    <w:rsid w:val="00EB7D9E"/>
    <w:rsid w:val="00EC1733"/>
    <w:rsid w:val="00EC1C9F"/>
    <w:rsid w:val="00EC2857"/>
    <w:rsid w:val="00EC387C"/>
    <w:rsid w:val="00EC387F"/>
    <w:rsid w:val="00EC40BB"/>
    <w:rsid w:val="00EC466D"/>
    <w:rsid w:val="00EC4FEF"/>
    <w:rsid w:val="00EC602C"/>
    <w:rsid w:val="00EC60EF"/>
    <w:rsid w:val="00EC758C"/>
    <w:rsid w:val="00ED01CB"/>
    <w:rsid w:val="00ED0284"/>
    <w:rsid w:val="00ED0BF6"/>
    <w:rsid w:val="00ED0DC6"/>
    <w:rsid w:val="00ED5C6A"/>
    <w:rsid w:val="00ED5DFB"/>
    <w:rsid w:val="00ED694B"/>
    <w:rsid w:val="00EE0E4E"/>
    <w:rsid w:val="00EE223E"/>
    <w:rsid w:val="00EE2513"/>
    <w:rsid w:val="00EE3007"/>
    <w:rsid w:val="00EE5734"/>
    <w:rsid w:val="00EE6539"/>
    <w:rsid w:val="00EE72D1"/>
    <w:rsid w:val="00EF1B6F"/>
    <w:rsid w:val="00EF38A5"/>
    <w:rsid w:val="00EF66CF"/>
    <w:rsid w:val="00EF6F53"/>
    <w:rsid w:val="00EF7E45"/>
    <w:rsid w:val="00EF7EB9"/>
    <w:rsid w:val="00EF7F34"/>
    <w:rsid w:val="00F00946"/>
    <w:rsid w:val="00F017CC"/>
    <w:rsid w:val="00F030F2"/>
    <w:rsid w:val="00F0335E"/>
    <w:rsid w:val="00F03890"/>
    <w:rsid w:val="00F06537"/>
    <w:rsid w:val="00F078AA"/>
    <w:rsid w:val="00F07AA7"/>
    <w:rsid w:val="00F114EB"/>
    <w:rsid w:val="00F128C4"/>
    <w:rsid w:val="00F130EC"/>
    <w:rsid w:val="00F13F13"/>
    <w:rsid w:val="00F143E0"/>
    <w:rsid w:val="00F14A59"/>
    <w:rsid w:val="00F1536A"/>
    <w:rsid w:val="00F154DB"/>
    <w:rsid w:val="00F15715"/>
    <w:rsid w:val="00F16317"/>
    <w:rsid w:val="00F16EB5"/>
    <w:rsid w:val="00F179BE"/>
    <w:rsid w:val="00F17DE6"/>
    <w:rsid w:val="00F20657"/>
    <w:rsid w:val="00F25986"/>
    <w:rsid w:val="00F27C54"/>
    <w:rsid w:val="00F305DA"/>
    <w:rsid w:val="00F30D40"/>
    <w:rsid w:val="00F359B7"/>
    <w:rsid w:val="00F36E61"/>
    <w:rsid w:val="00F420D2"/>
    <w:rsid w:val="00F42DBC"/>
    <w:rsid w:val="00F43105"/>
    <w:rsid w:val="00F43F7D"/>
    <w:rsid w:val="00F45C2C"/>
    <w:rsid w:val="00F475BF"/>
    <w:rsid w:val="00F501A4"/>
    <w:rsid w:val="00F506A9"/>
    <w:rsid w:val="00F51625"/>
    <w:rsid w:val="00F52F4E"/>
    <w:rsid w:val="00F5346E"/>
    <w:rsid w:val="00F53C9A"/>
    <w:rsid w:val="00F54877"/>
    <w:rsid w:val="00F54E77"/>
    <w:rsid w:val="00F55A53"/>
    <w:rsid w:val="00F56234"/>
    <w:rsid w:val="00F574F4"/>
    <w:rsid w:val="00F57716"/>
    <w:rsid w:val="00F619F2"/>
    <w:rsid w:val="00F61A9D"/>
    <w:rsid w:val="00F62E16"/>
    <w:rsid w:val="00F643EF"/>
    <w:rsid w:val="00F67502"/>
    <w:rsid w:val="00F71747"/>
    <w:rsid w:val="00F73D68"/>
    <w:rsid w:val="00F74D89"/>
    <w:rsid w:val="00F753B2"/>
    <w:rsid w:val="00F757FD"/>
    <w:rsid w:val="00F75E2E"/>
    <w:rsid w:val="00F75E57"/>
    <w:rsid w:val="00F75EEE"/>
    <w:rsid w:val="00F75F34"/>
    <w:rsid w:val="00F76DF5"/>
    <w:rsid w:val="00F8027D"/>
    <w:rsid w:val="00F84551"/>
    <w:rsid w:val="00F84888"/>
    <w:rsid w:val="00F84E22"/>
    <w:rsid w:val="00F8543C"/>
    <w:rsid w:val="00F864A3"/>
    <w:rsid w:val="00F866EB"/>
    <w:rsid w:val="00F87742"/>
    <w:rsid w:val="00F90677"/>
    <w:rsid w:val="00F90B9C"/>
    <w:rsid w:val="00F9378F"/>
    <w:rsid w:val="00F93984"/>
    <w:rsid w:val="00F93BD8"/>
    <w:rsid w:val="00F957E9"/>
    <w:rsid w:val="00F95C58"/>
    <w:rsid w:val="00FA0B2E"/>
    <w:rsid w:val="00FA1BB3"/>
    <w:rsid w:val="00FA2D9D"/>
    <w:rsid w:val="00FA36B5"/>
    <w:rsid w:val="00FA4BAB"/>
    <w:rsid w:val="00FA513D"/>
    <w:rsid w:val="00FA55F9"/>
    <w:rsid w:val="00FA5CA9"/>
    <w:rsid w:val="00FA62E0"/>
    <w:rsid w:val="00FA7499"/>
    <w:rsid w:val="00FA7CAD"/>
    <w:rsid w:val="00FB0309"/>
    <w:rsid w:val="00FB21E3"/>
    <w:rsid w:val="00FB2D10"/>
    <w:rsid w:val="00FB36CE"/>
    <w:rsid w:val="00FB371C"/>
    <w:rsid w:val="00FB39F8"/>
    <w:rsid w:val="00FB42DF"/>
    <w:rsid w:val="00FB4DA8"/>
    <w:rsid w:val="00FB5F16"/>
    <w:rsid w:val="00FB62C3"/>
    <w:rsid w:val="00FC0E8E"/>
    <w:rsid w:val="00FC15E3"/>
    <w:rsid w:val="00FC1763"/>
    <w:rsid w:val="00FC1AD5"/>
    <w:rsid w:val="00FC20BB"/>
    <w:rsid w:val="00FC23E9"/>
    <w:rsid w:val="00FC28EE"/>
    <w:rsid w:val="00FC30D1"/>
    <w:rsid w:val="00FC6A91"/>
    <w:rsid w:val="00FC6CC8"/>
    <w:rsid w:val="00FC7346"/>
    <w:rsid w:val="00FD0A5A"/>
    <w:rsid w:val="00FD0A92"/>
    <w:rsid w:val="00FD18E0"/>
    <w:rsid w:val="00FD1DA0"/>
    <w:rsid w:val="00FD3524"/>
    <w:rsid w:val="00FD5592"/>
    <w:rsid w:val="00FD5E32"/>
    <w:rsid w:val="00FD7584"/>
    <w:rsid w:val="00FD7EDB"/>
    <w:rsid w:val="00FE0150"/>
    <w:rsid w:val="00FE0703"/>
    <w:rsid w:val="00FE2F9C"/>
    <w:rsid w:val="00FE3034"/>
    <w:rsid w:val="00FE390E"/>
    <w:rsid w:val="00FE3EA7"/>
    <w:rsid w:val="00FE4DE7"/>
    <w:rsid w:val="00FE579D"/>
    <w:rsid w:val="00FE5E7F"/>
    <w:rsid w:val="00FE6D3D"/>
    <w:rsid w:val="00FE73A0"/>
    <w:rsid w:val="00FE7B87"/>
    <w:rsid w:val="00FF0382"/>
    <w:rsid w:val="00FF1549"/>
    <w:rsid w:val="00FF1735"/>
    <w:rsid w:val="00FF17B3"/>
    <w:rsid w:val="00FF2A16"/>
    <w:rsid w:val="00FF2B2A"/>
    <w:rsid w:val="00FF31CD"/>
    <w:rsid w:val="00FF4FAA"/>
    <w:rsid w:val="00FF53F1"/>
    <w:rsid w:val="00FF593A"/>
    <w:rsid w:val="00FF5B6A"/>
    <w:rsid w:val="0D6782B1"/>
    <w:rsid w:val="1C171A36"/>
    <w:rsid w:val="1C40C9D2"/>
    <w:rsid w:val="22D1639C"/>
    <w:rsid w:val="2A8E6DAF"/>
    <w:rsid w:val="328B11DC"/>
    <w:rsid w:val="3D3D190A"/>
    <w:rsid w:val="568154C5"/>
    <w:rsid w:val="6D8D3E02"/>
    <w:rsid w:val="779D861E"/>
    <w:rsid w:val="7A4C99C8"/>
    <w:rsid w:val="7CAEAD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F1A629"/>
  <w15:docId w15:val="{EBBE8645-591C-4995-ABD3-4D60E8483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7B83"/>
  </w:style>
  <w:style w:type="paragraph" w:styleId="Heading1">
    <w:name w:val="heading 1"/>
    <w:basedOn w:val="Normal"/>
    <w:next w:val="Normal"/>
    <w:link w:val="Heading1Char"/>
    <w:uiPriority w:val="9"/>
    <w:qFormat/>
    <w:rsid w:val="00DA7B83"/>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A7B83"/>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DA7B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7B8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A7B8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DA7B8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DA7B8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7B83"/>
  </w:style>
  <w:style w:type="paragraph" w:styleId="Title">
    <w:name w:val="Title"/>
    <w:basedOn w:val="Normal"/>
    <w:next w:val="Normal"/>
    <w:link w:val="TitleChar"/>
    <w:uiPriority w:val="10"/>
    <w:qFormat/>
    <w:rsid w:val="00DA7B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B83"/>
    <w:rPr>
      <w:rFonts w:asciiTheme="majorHAnsi" w:eastAsiaTheme="majorEastAsia" w:hAnsiTheme="majorHAnsi" w:cstheme="majorBidi"/>
      <w:spacing w:val="-10"/>
      <w:kern w:val="28"/>
      <w:sz w:val="56"/>
      <w:szCs w:val="56"/>
    </w:rPr>
  </w:style>
  <w:style w:type="paragraph" w:styleId="NoSpacing">
    <w:name w:val="No Spacing"/>
    <w:uiPriority w:val="1"/>
    <w:rsid w:val="00DA7B83"/>
    <w:pPr>
      <w:spacing w:after="0" w:line="240" w:lineRule="auto"/>
    </w:pPr>
  </w:style>
  <w:style w:type="paragraph" w:styleId="Header">
    <w:name w:val="header"/>
    <w:basedOn w:val="Normal"/>
    <w:link w:val="HeaderChar"/>
    <w:uiPriority w:val="99"/>
    <w:unhideWhenUsed/>
    <w:rsid w:val="00DA7B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B83"/>
  </w:style>
  <w:style w:type="paragraph" w:styleId="Footer">
    <w:name w:val="footer"/>
    <w:basedOn w:val="Normal"/>
    <w:link w:val="FooterChar"/>
    <w:uiPriority w:val="99"/>
    <w:unhideWhenUsed/>
    <w:rsid w:val="00DA7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B83"/>
  </w:style>
  <w:style w:type="paragraph" w:customStyle="1" w:styleId="Disclaimertext">
    <w:name w:val="Disclaimertext"/>
    <w:basedOn w:val="Normal"/>
    <w:next w:val="Normal"/>
    <w:semiHidden/>
    <w:rsid w:val="00DA7B83"/>
    <w:pPr>
      <w:pBdr>
        <w:top w:val="single" w:sz="4" w:space="1" w:color="auto"/>
        <w:left w:val="single" w:sz="4" w:space="4" w:color="auto"/>
        <w:bottom w:val="single" w:sz="4" w:space="1" w:color="auto"/>
        <w:right w:val="single" w:sz="4" w:space="4" w:color="auto"/>
      </w:pBdr>
      <w:spacing w:after="0" w:line="240" w:lineRule="auto"/>
    </w:pPr>
    <w:rPr>
      <w:rFonts w:ascii="Arial" w:eastAsia="MS Mincho" w:hAnsi="Arial" w:cs="Arial"/>
      <w:i/>
      <w:sz w:val="16"/>
      <w:szCs w:val="16"/>
    </w:rPr>
  </w:style>
  <w:style w:type="paragraph" w:customStyle="1" w:styleId="CopyrightNormalStyle">
    <w:name w:val="CopyrightNormalStyle"/>
    <w:basedOn w:val="Normal"/>
    <w:rsid w:val="00DA7B83"/>
    <w:pPr>
      <w:spacing w:after="240"/>
    </w:pPr>
    <w:rPr>
      <w:rFonts w:eastAsia="Calibri"/>
      <w:sz w:val="20"/>
    </w:rPr>
  </w:style>
  <w:style w:type="paragraph" w:customStyle="1" w:styleId="CopyrightProprietaryNoticeStyle">
    <w:name w:val="CopyrightProprietaryNoticeStyle"/>
    <w:basedOn w:val="Normal"/>
    <w:next w:val="CopyrightNormalStyle"/>
    <w:rsid w:val="00DA7B83"/>
    <w:pPr>
      <w:spacing w:before="6480" w:after="200" w:line="276" w:lineRule="auto"/>
    </w:pPr>
    <w:rPr>
      <w:rFonts w:ascii="Segoe Semibold" w:eastAsia="Calibri" w:hAnsi="Segoe Semibold"/>
    </w:rPr>
  </w:style>
  <w:style w:type="character" w:customStyle="1" w:styleId="Heading1Char">
    <w:name w:val="Heading 1 Char"/>
    <w:basedOn w:val="DefaultParagraphFont"/>
    <w:link w:val="Heading1"/>
    <w:uiPriority w:val="9"/>
    <w:rsid w:val="00DA7B83"/>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rsid w:val="00DA7B83"/>
    <w:pPr>
      <w:outlineLvl w:val="9"/>
    </w:pPr>
    <w:rPr>
      <w:b w:val="0"/>
      <w:color w:val="2E74B5" w:themeColor="accent1" w:themeShade="BF"/>
    </w:rPr>
  </w:style>
  <w:style w:type="paragraph" w:styleId="TOC1">
    <w:name w:val="toc 1"/>
    <w:basedOn w:val="Normal"/>
    <w:next w:val="Normal"/>
    <w:autoRedefine/>
    <w:uiPriority w:val="39"/>
    <w:unhideWhenUsed/>
    <w:rsid w:val="00DA7B83"/>
    <w:pPr>
      <w:spacing w:after="100"/>
    </w:pPr>
  </w:style>
  <w:style w:type="character" w:styleId="Hyperlink">
    <w:name w:val="Hyperlink"/>
    <w:basedOn w:val="DefaultParagraphFont"/>
    <w:uiPriority w:val="99"/>
    <w:unhideWhenUsed/>
    <w:rsid w:val="00DA7B83"/>
    <w:rPr>
      <w:color w:val="0563C1" w:themeColor="hyperlink"/>
      <w:u w:val="single"/>
    </w:rPr>
  </w:style>
  <w:style w:type="character" w:customStyle="1" w:styleId="Heading5Char">
    <w:name w:val="Heading 5 Char"/>
    <w:basedOn w:val="DefaultParagraphFont"/>
    <w:link w:val="Heading5"/>
    <w:uiPriority w:val="9"/>
    <w:rsid w:val="00DA7B83"/>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DA7B83"/>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DA7B8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A7B83"/>
    <w:rPr>
      <w:rFonts w:eastAsiaTheme="majorEastAsia" w:cstheme="majorBidi"/>
      <w:sz w:val="26"/>
      <w:szCs w:val="26"/>
    </w:rPr>
  </w:style>
  <w:style w:type="character" w:customStyle="1" w:styleId="Heading6Char">
    <w:name w:val="Heading 6 Char"/>
    <w:basedOn w:val="DefaultParagraphFont"/>
    <w:link w:val="Heading6"/>
    <w:uiPriority w:val="9"/>
    <w:rsid w:val="00DA7B83"/>
    <w:rPr>
      <w:rFonts w:asciiTheme="majorHAnsi" w:eastAsiaTheme="majorEastAsia" w:hAnsiTheme="majorHAnsi" w:cstheme="majorBidi"/>
      <w:color w:val="1F4D78" w:themeColor="accent1" w:themeShade="7F"/>
    </w:rPr>
  </w:style>
  <w:style w:type="paragraph" w:styleId="ListParagraph">
    <w:name w:val="List Paragraph"/>
    <w:aliases w:val="List Text"/>
    <w:basedOn w:val="Normal"/>
    <w:uiPriority w:val="34"/>
    <w:qFormat/>
    <w:rsid w:val="00DA7B83"/>
    <w:pPr>
      <w:ind w:left="720"/>
      <w:contextualSpacing/>
    </w:pPr>
  </w:style>
  <w:style w:type="paragraph" w:styleId="TOC2">
    <w:name w:val="toc 2"/>
    <w:basedOn w:val="Normal"/>
    <w:next w:val="Normal"/>
    <w:autoRedefine/>
    <w:uiPriority w:val="39"/>
    <w:unhideWhenUsed/>
    <w:rsid w:val="00DA7B83"/>
    <w:pPr>
      <w:spacing w:after="100"/>
      <w:ind w:left="220"/>
    </w:pPr>
  </w:style>
  <w:style w:type="paragraph" w:styleId="TOC3">
    <w:name w:val="toc 3"/>
    <w:basedOn w:val="Normal"/>
    <w:next w:val="Normal"/>
    <w:autoRedefine/>
    <w:uiPriority w:val="39"/>
    <w:unhideWhenUsed/>
    <w:rsid w:val="00DA7B83"/>
    <w:pPr>
      <w:spacing w:after="100"/>
      <w:ind w:left="440"/>
    </w:pPr>
  </w:style>
  <w:style w:type="paragraph" w:customStyle="1" w:styleId="code">
    <w:name w:val="code"/>
    <w:basedOn w:val="Normal"/>
    <w:next w:val="Normal"/>
    <w:link w:val="codeChar"/>
    <w:qFormat/>
    <w:rsid w:val="00DA7B83"/>
    <w:pPr>
      <w:autoSpaceDE w:val="0"/>
      <w:autoSpaceDN w:val="0"/>
      <w:adjustRightInd w:val="0"/>
      <w:spacing w:after="0" w:line="240" w:lineRule="auto"/>
      <w:ind w:left="288"/>
    </w:pPr>
    <w:rPr>
      <w:rFonts w:ascii="Consolas" w:hAnsi="Consolas" w:cs="Consolas"/>
      <w:color w:val="000000"/>
      <w:sz w:val="19"/>
      <w:szCs w:val="19"/>
    </w:rPr>
  </w:style>
  <w:style w:type="paragraph" w:customStyle="1" w:styleId="Caption1">
    <w:name w:val="Caption1"/>
    <w:basedOn w:val="Normal"/>
    <w:next w:val="Normal"/>
    <w:link w:val="captionChar"/>
    <w:qFormat/>
    <w:rsid w:val="00DA7B83"/>
    <w:rPr>
      <w:b/>
      <w:sz w:val="18"/>
    </w:rPr>
  </w:style>
  <w:style w:type="character" w:customStyle="1" w:styleId="codeChar">
    <w:name w:val="code Char"/>
    <w:basedOn w:val="DefaultParagraphFont"/>
    <w:link w:val="code"/>
    <w:rsid w:val="00DA7B83"/>
    <w:rPr>
      <w:rFonts w:ascii="Consolas" w:hAnsi="Consolas" w:cs="Consolas"/>
      <w:color w:val="000000"/>
      <w:sz w:val="19"/>
      <w:szCs w:val="19"/>
    </w:rPr>
  </w:style>
  <w:style w:type="character" w:customStyle="1" w:styleId="captionChar">
    <w:name w:val="caption Char"/>
    <w:basedOn w:val="DefaultParagraphFont"/>
    <w:link w:val="Caption1"/>
    <w:rsid w:val="00DA7B83"/>
    <w:rPr>
      <w:b/>
      <w:sz w:val="18"/>
    </w:rPr>
  </w:style>
  <w:style w:type="table" w:styleId="TableGrid">
    <w:name w:val="Table Grid"/>
    <w:basedOn w:val="TableNormal"/>
    <w:uiPriority w:val="39"/>
    <w:rsid w:val="00DA7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F359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DA7B83"/>
    <w:pPr>
      <w:spacing w:after="100"/>
      <w:ind w:left="660"/>
    </w:pPr>
  </w:style>
  <w:style w:type="paragraph" w:customStyle="1" w:styleId="Notes">
    <w:name w:val="Notes"/>
    <w:basedOn w:val="Normal"/>
    <w:next w:val="Normal"/>
    <w:link w:val="NotesChar"/>
    <w:qFormat/>
    <w:rsid w:val="00DA7B83"/>
    <w:pPr>
      <w:pBdr>
        <w:top w:val="single" w:sz="6" w:space="1" w:color="auto"/>
        <w:left w:val="single" w:sz="6" w:space="4" w:color="auto"/>
        <w:bottom w:val="single" w:sz="6" w:space="1" w:color="auto"/>
        <w:right w:val="single" w:sz="6" w:space="4" w:color="auto"/>
      </w:pBdr>
      <w:shd w:val="clear" w:color="auto" w:fill="E2EFD9" w:themeFill="accent6" w:themeFillTint="33"/>
    </w:pPr>
  </w:style>
  <w:style w:type="character" w:customStyle="1" w:styleId="NotesChar">
    <w:name w:val="Notes Char"/>
    <w:basedOn w:val="DefaultParagraphFont"/>
    <w:link w:val="Notes"/>
    <w:rsid w:val="00DA7B83"/>
    <w:rPr>
      <w:shd w:val="clear" w:color="auto" w:fill="E2EFD9" w:themeFill="accent6" w:themeFillTint="33"/>
    </w:rPr>
  </w:style>
  <w:style w:type="table" w:customStyle="1" w:styleId="ListTable3-Accent11">
    <w:name w:val="List Table 3 - Accent 11"/>
    <w:basedOn w:val="TableNormal"/>
    <w:uiPriority w:val="48"/>
    <w:rsid w:val="00AA71DB"/>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4-Accent11">
    <w:name w:val="List Table 4 - Accent 11"/>
    <w:basedOn w:val="TableNormal"/>
    <w:uiPriority w:val="49"/>
    <w:rsid w:val="00AA71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843FB9"/>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FootnoteText">
    <w:name w:val="footnote text"/>
    <w:basedOn w:val="Normal"/>
    <w:link w:val="FootnoteTextChar"/>
    <w:uiPriority w:val="99"/>
    <w:unhideWhenUsed/>
    <w:rsid w:val="004F79E1"/>
    <w:pPr>
      <w:spacing w:after="0" w:line="240" w:lineRule="auto"/>
      <w:jc w:val="both"/>
    </w:pPr>
    <w:rPr>
      <w:rFonts w:ascii="Times New Roman" w:hAnsi="Times New Roman" w:cs="Times New Roman"/>
      <w:sz w:val="20"/>
      <w:szCs w:val="20"/>
    </w:rPr>
  </w:style>
  <w:style w:type="character" w:customStyle="1" w:styleId="FootnoteTextChar">
    <w:name w:val="Footnote Text Char"/>
    <w:basedOn w:val="DefaultParagraphFont"/>
    <w:link w:val="FootnoteText"/>
    <w:uiPriority w:val="99"/>
    <w:rsid w:val="004F79E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F79E1"/>
    <w:rPr>
      <w:vertAlign w:val="superscript"/>
    </w:rPr>
  </w:style>
  <w:style w:type="paragraph" w:styleId="Caption">
    <w:name w:val="caption"/>
    <w:basedOn w:val="Normal"/>
    <w:next w:val="Normal"/>
    <w:uiPriority w:val="35"/>
    <w:unhideWhenUsed/>
    <w:qFormat/>
    <w:rsid w:val="004F79E1"/>
    <w:pPr>
      <w:spacing w:after="200" w:line="240" w:lineRule="auto"/>
      <w:jc w:val="both"/>
    </w:pPr>
    <w:rPr>
      <w:rFonts w:ascii="Times New Roman" w:hAnsi="Times New Roman" w:cs="Times New Roman"/>
      <w:b/>
      <w:bCs/>
      <w:color w:val="5B9BD5" w:themeColor="accent1"/>
      <w:sz w:val="18"/>
      <w:szCs w:val="18"/>
    </w:rPr>
  </w:style>
  <w:style w:type="character" w:styleId="CommentReference">
    <w:name w:val="annotation reference"/>
    <w:basedOn w:val="DefaultParagraphFont"/>
    <w:uiPriority w:val="99"/>
    <w:semiHidden/>
    <w:unhideWhenUsed/>
    <w:rsid w:val="00060811"/>
    <w:rPr>
      <w:sz w:val="16"/>
      <w:szCs w:val="16"/>
    </w:rPr>
  </w:style>
  <w:style w:type="paragraph" w:styleId="CommentText">
    <w:name w:val="annotation text"/>
    <w:basedOn w:val="Normal"/>
    <w:link w:val="CommentTextChar"/>
    <w:uiPriority w:val="99"/>
    <w:unhideWhenUsed/>
    <w:rsid w:val="00060811"/>
    <w:pPr>
      <w:spacing w:line="240" w:lineRule="auto"/>
    </w:pPr>
    <w:rPr>
      <w:sz w:val="20"/>
      <w:szCs w:val="20"/>
    </w:rPr>
  </w:style>
  <w:style w:type="character" w:customStyle="1" w:styleId="CommentTextChar">
    <w:name w:val="Comment Text Char"/>
    <w:basedOn w:val="DefaultParagraphFont"/>
    <w:link w:val="CommentText"/>
    <w:uiPriority w:val="99"/>
    <w:rsid w:val="00060811"/>
    <w:rPr>
      <w:sz w:val="20"/>
      <w:szCs w:val="20"/>
    </w:rPr>
  </w:style>
  <w:style w:type="paragraph" w:styleId="CommentSubject">
    <w:name w:val="annotation subject"/>
    <w:basedOn w:val="CommentText"/>
    <w:next w:val="CommentText"/>
    <w:link w:val="CommentSubjectChar"/>
    <w:uiPriority w:val="99"/>
    <w:semiHidden/>
    <w:unhideWhenUsed/>
    <w:rsid w:val="00060811"/>
    <w:rPr>
      <w:b/>
      <w:bCs/>
    </w:rPr>
  </w:style>
  <w:style w:type="character" w:customStyle="1" w:styleId="CommentSubjectChar">
    <w:name w:val="Comment Subject Char"/>
    <w:basedOn w:val="CommentTextChar"/>
    <w:link w:val="CommentSubject"/>
    <w:uiPriority w:val="99"/>
    <w:semiHidden/>
    <w:rsid w:val="00060811"/>
    <w:rPr>
      <w:b/>
      <w:bCs/>
      <w:sz w:val="20"/>
      <w:szCs w:val="20"/>
    </w:rPr>
  </w:style>
  <w:style w:type="paragraph" w:styleId="BalloonText">
    <w:name w:val="Balloon Text"/>
    <w:basedOn w:val="Normal"/>
    <w:link w:val="BalloonTextChar"/>
    <w:uiPriority w:val="99"/>
    <w:semiHidden/>
    <w:unhideWhenUsed/>
    <w:rsid w:val="000608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811"/>
    <w:rPr>
      <w:rFonts w:ascii="Segoe UI" w:hAnsi="Segoe UI" w:cs="Segoe UI"/>
      <w:sz w:val="18"/>
      <w:szCs w:val="18"/>
    </w:rPr>
  </w:style>
  <w:style w:type="character" w:styleId="FollowedHyperlink">
    <w:name w:val="FollowedHyperlink"/>
    <w:basedOn w:val="DefaultParagraphFont"/>
    <w:uiPriority w:val="99"/>
    <w:semiHidden/>
    <w:unhideWhenUsed/>
    <w:rsid w:val="009C5B3E"/>
    <w:rPr>
      <w:color w:val="954F72" w:themeColor="followedHyperlink"/>
      <w:u w:val="single"/>
    </w:rPr>
  </w:style>
  <w:style w:type="paragraph" w:styleId="Revision">
    <w:name w:val="Revision"/>
    <w:hidden/>
    <w:uiPriority w:val="99"/>
    <w:semiHidden/>
    <w:rsid w:val="00A22658"/>
    <w:pPr>
      <w:spacing w:after="0" w:line="240" w:lineRule="auto"/>
    </w:pPr>
  </w:style>
  <w:style w:type="character" w:styleId="UnresolvedMention">
    <w:name w:val="Unresolved Mention"/>
    <w:basedOn w:val="DefaultParagraphFont"/>
    <w:uiPriority w:val="99"/>
    <w:semiHidden/>
    <w:unhideWhenUsed/>
    <w:rsid w:val="00660CB3"/>
    <w:rPr>
      <w:color w:val="808080"/>
      <w:shd w:val="clear" w:color="auto" w:fill="E6E6E6"/>
    </w:rPr>
  </w:style>
  <w:style w:type="paragraph" w:customStyle="1" w:styleId="paragraph">
    <w:name w:val="paragraph"/>
    <w:basedOn w:val="Normal"/>
    <w:rsid w:val="00FB5F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B5F16"/>
  </w:style>
  <w:style w:type="character" w:customStyle="1" w:styleId="eop">
    <w:name w:val="eop"/>
    <w:basedOn w:val="DefaultParagraphFont"/>
    <w:rsid w:val="00FB5F16"/>
  </w:style>
  <w:style w:type="character" w:customStyle="1" w:styleId="scxw259063053">
    <w:name w:val="scxw259063053"/>
    <w:basedOn w:val="DefaultParagraphFont"/>
    <w:rsid w:val="00FB5F16"/>
  </w:style>
  <w:style w:type="character" w:customStyle="1" w:styleId="contextualspellingandgrammarerror">
    <w:name w:val="contextualspellingandgrammarerror"/>
    <w:basedOn w:val="DefaultParagraphFont"/>
    <w:rsid w:val="00FB5F16"/>
  </w:style>
  <w:style w:type="character" w:customStyle="1" w:styleId="spellingerror">
    <w:name w:val="spellingerror"/>
    <w:basedOn w:val="DefaultParagraphFont"/>
    <w:rsid w:val="00FB5F16"/>
  </w:style>
  <w:style w:type="character" w:customStyle="1" w:styleId="advancedproofingissue">
    <w:name w:val="advancedproofingissue"/>
    <w:basedOn w:val="DefaultParagraphFont"/>
    <w:rsid w:val="00FB5F16"/>
  </w:style>
  <w:style w:type="table" w:styleId="GridTable4-Accent1">
    <w:name w:val="Grid Table 4 Accent 1"/>
    <w:basedOn w:val="TableNormal"/>
    <w:uiPriority w:val="49"/>
    <w:rsid w:val="00DA7B8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4629">
      <w:bodyDiv w:val="1"/>
      <w:marLeft w:val="0"/>
      <w:marRight w:val="0"/>
      <w:marTop w:val="0"/>
      <w:marBottom w:val="0"/>
      <w:divBdr>
        <w:top w:val="none" w:sz="0" w:space="0" w:color="auto"/>
        <w:left w:val="none" w:sz="0" w:space="0" w:color="auto"/>
        <w:bottom w:val="none" w:sz="0" w:space="0" w:color="auto"/>
        <w:right w:val="none" w:sz="0" w:space="0" w:color="auto"/>
      </w:divBdr>
    </w:div>
    <w:div w:id="52657827">
      <w:bodyDiv w:val="1"/>
      <w:marLeft w:val="0"/>
      <w:marRight w:val="0"/>
      <w:marTop w:val="0"/>
      <w:marBottom w:val="0"/>
      <w:divBdr>
        <w:top w:val="none" w:sz="0" w:space="0" w:color="auto"/>
        <w:left w:val="none" w:sz="0" w:space="0" w:color="auto"/>
        <w:bottom w:val="none" w:sz="0" w:space="0" w:color="auto"/>
        <w:right w:val="none" w:sz="0" w:space="0" w:color="auto"/>
      </w:divBdr>
    </w:div>
    <w:div w:id="85464496">
      <w:bodyDiv w:val="1"/>
      <w:marLeft w:val="0"/>
      <w:marRight w:val="0"/>
      <w:marTop w:val="0"/>
      <w:marBottom w:val="0"/>
      <w:divBdr>
        <w:top w:val="none" w:sz="0" w:space="0" w:color="auto"/>
        <w:left w:val="none" w:sz="0" w:space="0" w:color="auto"/>
        <w:bottom w:val="none" w:sz="0" w:space="0" w:color="auto"/>
        <w:right w:val="none" w:sz="0" w:space="0" w:color="auto"/>
      </w:divBdr>
    </w:div>
    <w:div w:id="117383691">
      <w:bodyDiv w:val="1"/>
      <w:marLeft w:val="0"/>
      <w:marRight w:val="0"/>
      <w:marTop w:val="0"/>
      <w:marBottom w:val="0"/>
      <w:divBdr>
        <w:top w:val="none" w:sz="0" w:space="0" w:color="auto"/>
        <w:left w:val="none" w:sz="0" w:space="0" w:color="auto"/>
        <w:bottom w:val="none" w:sz="0" w:space="0" w:color="auto"/>
        <w:right w:val="none" w:sz="0" w:space="0" w:color="auto"/>
      </w:divBdr>
    </w:div>
    <w:div w:id="161357090">
      <w:bodyDiv w:val="1"/>
      <w:marLeft w:val="0"/>
      <w:marRight w:val="0"/>
      <w:marTop w:val="0"/>
      <w:marBottom w:val="0"/>
      <w:divBdr>
        <w:top w:val="none" w:sz="0" w:space="0" w:color="auto"/>
        <w:left w:val="none" w:sz="0" w:space="0" w:color="auto"/>
        <w:bottom w:val="none" w:sz="0" w:space="0" w:color="auto"/>
        <w:right w:val="none" w:sz="0" w:space="0" w:color="auto"/>
      </w:divBdr>
    </w:div>
    <w:div w:id="225997669">
      <w:bodyDiv w:val="1"/>
      <w:marLeft w:val="0"/>
      <w:marRight w:val="0"/>
      <w:marTop w:val="0"/>
      <w:marBottom w:val="0"/>
      <w:divBdr>
        <w:top w:val="none" w:sz="0" w:space="0" w:color="auto"/>
        <w:left w:val="none" w:sz="0" w:space="0" w:color="auto"/>
        <w:bottom w:val="none" w:sz="0" w:space="0" w:color="auto"/>
        <w:right w:val="none" w:sz="0" w:space="0" w:color="auto"/>
      </w:divBdr>
    </w:div>
    <w:div w:id="330641781">
      <w:bodyDiv w:val="1"/>
      <w:marLeft w:val="0"/>
      <w:marRight w:val="0"/>
      <w:marTop w:val="0"/>
      <w:marBottom w:val="0"/>
      <w:divBdr>
        <w:top w:val="none" w:sz="0" w:space="0" w:color="auto"/>
        <w:left w:val="none" w:sz="0" w:space="0" w:color="auto"/>
        <w:bottom w:val="none" w:sz="0" w:space="0" w:color="auto"/>
        <w:right w:val="none" w:sz="0" w:space="0" w:color="auto"/>
      </w:divBdr>
    </w:div>
    <w:div w:id="369454867">
      <w:bodyDiv w:val="1"/>
      <w:marLeft w:val="0"/>
      <w:marRight w:val="0"/>
      <w:marTop w:val="0"/>
      <w:marBottom w:val="0"/>
      <w:divBdr>
        <w:top w:val="none" w:sz="0" w:space="0" w:color="auto"/>
        <w:left w:val="none" w:sz="0" w:space="0" w:color="auto"/>
        <w:bottom w:val="none" w:sz="0" w:space="0" w:color="auto"/>
        <w:right w:val="none" w:sz="0" w:space="0" w:color="auto"/>
      </w:divBdr>
    </w:div>
    <w:div w:id="423377391">
      <w:bodyDiv w:val="1"/>
      <w:marLeft w:val="0"/>
      <w:marRight w:val="0"/>
      <w:marTop w:val="0"/>
      <w:marBottom w:val="0"/>
      <w:divBdr>
        <w:top w:val="none" w:sz="0" w:space="0" w:color="auto"/>
        <w:left w:val="none" w:sz="0" w:space="0" w:color="auto"/>
        <w:bottom w:val="none" w:sz="0" w:space="0" w:color="auto"/>
        <w:right w:val="none" w:sz="0" w:space="0" w:color="auto"/>
      </w:divBdr>
    </w:div>
    <w:div w:id="471675219">
      <w:bodyDiv w:val="1"/>
      <w:marLeft w:val="0"/>
      <w:marRight w:val="0"/>
      <w:marTop w:val="0"/>
      <w:marBottom w:val="0"/>
      <w:divBdr>
        <w:top w:val="none" w:sz="0" w:space="0" w:color="auto"/>
        <w:left w:val="none" w:sz="0" w:space="0" w:color="auto"/>
        <w:bottom w:val="none" w:sz="0" w:space="0" w:color="auto"/>
        <w:right w:val="none" w:sz="0" w:space="0" w:color="auto"/>
      </w:divBdr>
    </w:div>
    <w:div w:id="594750014">
      <w:bodyDiv w:val="1"/>
      <w:marLeft w:val="0"/>
      <w:marRight w:val="0"/>
      <w:marTop w:val="0"/>
      <w:marBottom w:val="0"/>
      <w:divBdr>
        <w:top w:val="none" w:sz="0" w:space="0" w:color="auto"/>
        <w:left w:val="none" w:sz="0" w:space="0" w:color="auto"/>
        <w:bottom w:val="none" w:sz="0" w:space="0" w:color="auto"/>
        <w:right w:val="none" w:sz="0" w:space="0" w:color="auto"/>
      </w:divBdr>
    </w:div>
    <w:div w:id="690180296">
      <w:bodyDiv w:val="1"/>
      <w:marLeft w:val="0"/>
      <w:marRight w:val="0"/>
      <w:marTop w:val="0"/>
      <w:marBottom w:val="0"/>
      <w:divBdr>
        <w:top w:val="none" w:sz="0" w:space="0" w:color="auto"/>
        <w:left w:val="none" w:sz="0" w:space="0" w:color="auto"/>
        <w:bottom w:val="none" w:sz="0" w:space="0" w:color="auto"/>
        <w:right w:val="none" w:sz="0" w:space="0" w:color="auto"/>
      </w:divBdr>
    </w:div>
    <w:div w:id="802381879">
      <w:bodyDiv w:val="1"/>
      <w:marLeft w:val="0"/>
      <w:marRight w:val="0"/>
      <w:marTop w:val="0"/>
      <w:marBottom w:val="0"/>
      <w:divBdr>
        <w:top w:val="none" w:sz="0" w:space="0" w:color="auto"/>
        <w:left w:val="none" w:sz="0" w:space="0" w:color="auto"/>
        <w:bottom w:val="none" w:sz="0" w:space="0" w:color="auto"/>
        <w:right w:val="none" w:sz="0" w:space="0" w:color="auto"/>
      </w:divBdr>
      <w:divsChild>
        <w:div w:id="335768747">
          <w:marLeft w:val="547"/>
          <w:marRight w:val="0"/>
          <w:marTop w:val="480"/>
          <w:marBottom w:val="0"/>
          <w:divBdr>
            <w:top w:val="none" w:sz="0" w:space="0" w:color="auto"/>
            <w:left w:val="none" w:sz="0" w:space="0" w:color="auto"/>
            <w:bottom w:val="none" w:sz="0" w:space="0" w:color="auto"/>
            <w:right w:val="none" w:sz="0" w:space="0" w:color="auto"/>
          </w:divBdr>
        </w:div>
        <w:div w:id="907232463">
          <w:marLeft w:val="1166"/>
          <w:marRight w:val="0"/>
          <w:marTop w:val="120"/>
          <w:marBottom w:val="0"/>
          <w:divBdr>
            <w:top w:val="none" w:sz="0" w:space="0" w:color="auto"/>
            <w:left w:val="none" w:sz="0" w:space="0" w:color="auto"/>
            <w:bottom w:val="none" w:sz="0" w:space="0" w:color="auto"/>
            <w:right w:val="none" w:sz="0" w:space="0" w:color="auto"/>
          </w:divBdr>
        </w:div>
        <w:div w:id="2008749648">
          <w:marLeft w:val="1166"/>
          <w:marRight w:val="0"/>
          <w:marTop w:val="120"/>
          <w:marBottom w:val="0"/>
          <w:divBdr>
            <w:top w:val="none" w:sz="0" w:space="0" w:color="auto"/>
            <w:left w:val="none" w:sz="0" w:space="0" w:color="auto"/>
            <w:bottom w:val="none" w:sz="0" w:space="0" w:color="auto"/>
            <w:right w:val="none" w:sz="0" w:space="0" w:color="auto"/>
          </w:divBdr>
        </w:div>
        <w:div w:id="347803346">
          <w:marLeft w:val="1166"/>
          <w:marRight w:val="0"/>
          <w:marTop w:val="120"/>
          <w:marBottom w:val="0"/>
          <w:divBdr>
            <w:top w:val="none" w:sz="0" w:space="0" w:color="auto"/>
            <w:left w:val="none" w:sz="0" w:space="0" w:color="auto"/>
            <w:bottom w:val="none" w:sz="0" w:space="0" w:color="auto"/>
            <w:right w:val="none" w:sz="0" w:space="0" w:color="auto"/>
          </w:divBdr>
        </w:div>
        <w:div w:id="1764373819">
          <w:marLeft w:val="1166"/>
          <w:marRight w:val="0"/>
          <w:marTop w:val="120"/>
          <w:marBottom w:val="0"/>
          <w:divBdr>
            <w:top w:val="none" w:sz="0" w:space="0" w:color="auto"/>
            <w:left w:val="none" w:sz="0" w:space="0" w:color="auto"/>
            <w:bottom w:val="none" w:sz="0" w:space="0" w:color="auto"/>
            <w:right w:val="none" w:sz="0" w:space="0" w:color="auto"/>
          </w:divBdr>
        </w:div>
        <w:div w:id="1710103106">
          <w:marLeft w:val="547"/>
          <w:marRight w:val="0"/>
          <w:marTop w:val="480"/>
          <w:marBottom w:val="0"/>
          <w:divBdr>
            <w:top w:val="none" w:sz="0" w:space="0" w:color="auto"/>
            <w:left w:val="none" w:sz="0" w:space="0" w:color="auto"/>
            <w:bottom w:val="none" w:sz="0" w:space="0" w:color="auto"/>
            <w:right w:val="none" w:sz="0" w:space="0" w:color="auto"/>
          </w:divBdr>
        </w:div>
        <w:div w:id="825317476">
          <w:marLeft w:val="1166"/>
          <w:marRight w:val="0"/>
          <w:marTop w:val="120"/>
          <w:marBottom w:val="0"/>
          <w:divBdr>
            <w:top w:val="none" w:sz="0" w:space="0" w:color="auto"/>
            <w:left w:val="none" w:sz="0" w:space="0" w:color="auto"/>
            <w:bottom w:val="none" w:sz="0" w:space="0" w:color="auto"/>
            <w:right w:val="none" w:sz="0" w:space="0" w:color="auto"/>
          </w:divBdr>
        </w:div>
        <w:div w:id="699400827">
          <w:marLeft w:val="547"/>
          <w:marRight w:val="0"/>
          <w:marTop w:val="480"/>
          <w:marBottom w:val="0"/>
          <w:divBdr>
            <w:top w:val="none" w:sz="0" w:space="0" w:color="auto"/>
            <w:left w:val="none" w:sz="0" w:space="0" w:color="auto"/>
            <w:bottom w:val="none" w:sz="0" w:space="0" w:color="auto"/>
            <w:right w:val="none" w:sz="0" w:space="0" w:color="auto"/>
          </w:divBdr>
        </w:div>
        <w:div w:id="1204633489">
          <w:marLeft w:val="1166"/>
          <w:marRight w:val="0"/>
          <w:marTop w:val="120"/>
          <w:marBottom w:val="0"/>
          <w:divBdr>
            <w:top w:val="none" w:sz="0" w:space="0" w:color="auto"/>
            <w:left w:val="none" w:sz="0" w:space="0" w:color="auto"/>
            <w:bottom w:val="none" w:sz="0" w:space="0" w:color="auto"/>
            <w:right w:val="none" w:sz="0" w:space="0" w:color="auto"/>
          </w:divBdr>
        </w:div>
        <w:div w:id="1927180597">
          <w:marLeft w:val="1166"/>
          <w:marRight w:val="0"/>
          <w:marTop w:val="120"/>
          <w:marBottom w:val="0"/>
          <w:divBdr>
            <w:top w:val="none" w:sz="0" w:space="0" w:color="auto"/>
            <w:left w:val="none" w:sz="0" w:space="0" w:color="auto"/>
            <w:bottom w:val="none" w:sz="0" w:space="0" w:color="auto"/>
            <w:right w:val="none" w:sz="0" w:space="0" w:color="auto"/>
          </w:divBdr>
        </w:div>
      </w:divsChild>
    </w:div>
    <w:div w:id="859053989">
      <w:bodyDiv w:val="1"/>
      <w:marLeft w:val="0"/>
      <w:marRight w:val="0"/>
      <w:marTop w:val="0"/>
      <w:marBottom w:val="0"/>
      <w:divBdr>
        <w:top w:val="none" w:sz="0" w:space="0" w:color="auto"/>
        <w:left w:val="none" w:sz="0" w:space="0" w:color="auto"/>
        <w:bottom w:val="none" w:sz="0" w:space="0" w:color="auto"/>
        <w:right w:val="none" w:sz="0" w:space="0" w:color="auto"/>
      </w:divBdr>
      <w:divsChild>
        <w:div w:id="1475369971">
          <w:marLeft w:val="0"/>
          <w:marRight w:val="0"/>
          <w:marTop w:val="0"/>
          <w:marBottom w:val="0"/>
          <w:divBdr>
            <w:top w:val="none" w:sz="0" w:space="0" w:color="auto"/>
            <w:left w:val="none" w:sz="0" w:space="0" w:color="auto"/>
            <w:bottom w:val="none" w:sz="0" w:space="0" w:color="auto"/>
            <w:right w:val="none" w:sz="0" w:space="0" w:color="auto"/>
          </w:divBdr>
        </w:div>
        <w:div w:id="244533390">
          <w:marLeft w:val="0"/>
          <w:marRight w:val="0"/>
          <w:marTop w:val="0"/>
          <w:marBottom w:val="0"/>
          <w:divBdr>
            <w:top w:val="none" w:sz="0" w:space="0" w:color="auto"/>
            <w:left w:val="none" w:sz="0" w:space="0" w:color="auto"/>
            <w:bottom w:val="none" w:sz="0" w:space="0" w:color="auto"/>
            <w:right w:val="none" w:sz="0" w:space="0" w:color="auto"/>
          </w:divBdr>
        </w:div>
        <w:div w:id="1951231598">
          <w:marLeft w:val="0"/>
          <w:marRight w:val="0"/>
          <w:marTop w:val="0"/>
          <w:marBottom w:val="0"/>
          <w:divBdr>
            <w:top w:val="none" w:sz="0" w:space="0" w:color="auto"/>
            <w:left w:val="none" w:sz="0" w:space="0" w:color="auto"/>
            <w:bottom w:val="none" w:sz="0" w:space="0" w:color="auto"/>
            <w:right w:val="none" w:sz="0" w:space="0" w:color="auto"/>
          </w:divBdr>
        </w:div>
        <w:div w:id="581990093">
          <w:marLeft w:val="0"/>
          <w:marRight w:val="0"/>
          <w:marTop w:val="0"/>
          <w:marBottom w:val="0"/>
          <w:divBdr>
            <w:top w:val="none" w:sz="0" w:space="0" w:color="auto"/>
            <w:left w:val="none" w:sz="0" w:space="0" w:color="auto"/>
            <w:bottom w:val="none" w:sz="0" w:space="0" w:color="auto"/>
            <w:right w:val="none" w:sz="0" w:space="0" w:color="auto"/>
          </w:divBdr>
        </w:div>
      </w:divsChild>
    </w:div>
    <w:div w:id="881482675">
      <w:bodyDiv w:val="1"/>
      <w:marLeft w:val="0"/>
      <w:marRight w:val="0"/>
      <w:marTop w:val="0"/>
      <w:marBottom w:val="0"/>
      <w:divBdr>
        <w:top w:val="none" w:sz="0" w:space="0" w:color="auto"/>
        <w:left w:val="none" w:sz="0" w:space="0" w:color="auto"/>
        <w:bottom w:val="none" w:sz="0" w:space="0" w:color="auto"/>
        <w:right w:val="none" w:sz="0" w:space="0" w:color="auto"/>
      </w:divBdr>
    </w:div>
    <w:div w:id="929503400">
      <w:bodyDiv w:val="1"/>
      <w:marLeft w:val="0"/>
      <w:marRight w:val="0"/>
      <w:marTop w:val="0"/>
      <w:marBottom w:val="0"/>
      <w:divBdr>
        <w:top w:val="none" w:sz="0" w:space="0" w:color="auto"/>
        <w:left w:val="none" w:sz="0" w:space="0" w:color="auto"/>
        <w:bottom w:val="none" w:sz="0" w:space="0" w:color="auto"/>
        <w:right w:val="none" w:sz="0" w:space="0" w:color="auto"/>
      </w:divBdr>
    </w:div>
    <w:div w:id="943881891">
      <w:bodyDiv w:val="1"/>
      <w:marLeft w:val="0"/>
      <w:marRight w:val="0"/>
      <w:marTop w:val="0"/>
      <w:marBottom w:val="0"/>
      <w:divBdr>
        <w:top w:val="none" w:sz="0" w:space="0" w:color="auto"/>
        <w:left w:val="none" w:sz="0" w:space="0" w:color="auto"/>
        <w:bottom w:val="none" w:sz="0" w:space="0" w:color="auto"/>
        <w:right w:val="none" w:sz="0" w:space="0" w:color="auto"/>
      </w:divBdr>
    </w:div>
    <w:div w:id="965160080">
      <w:bodyDiv w:val="1"/>
      <w:marLeft w:val="0"/>
      <w:marRight w:val="0"/>
      <w:marTop w:val="0"/>
      <w:marBottom w:val="0"/>
      <w:divBdr>
        <w:top w:val="none" w:sz="0" w:space="0" w:color="auto"/>
        <w:left w:val="none" w:sz="0" w:space="0" w:color="auto"/>
        <w:bottom w:val="none" w:sz="0" w:space="0" w:color="auto"/>
        <w:right w:val="none" w:sz="0" w:space="0" w:color="auto"/>
      </w:divBdr>
    </w:div>
    <w:div w:id="1002703928">
      <w:bodyDiv w:val="1"/>
      <w:marLeft w:val="0"/>
      <w:marRight w:val="0"/>
      <w:marTop w:val="0"/>
      <w:marBottom w:val="0"/>
      <w:divBdr>
        <w:top w:val="none" w:sz="0" w:space="0" w:color="auto"/>
        <w:left w:val="none" w:sz="0" w:space="0" w:color="auto"/>
        <w:bottom w:val="none" w:sz="0" w:space="0" w:color="auto"/>
        <w:right w:val="none" w:sz="0" w:space="0" w:color="auto"/>
      </w:divBdr>
    </w:div>
    <w:div w:id="1019165329">
      <w:bodyDiv w:val="1"/>
      <w:marLeft w:val="0"/>
      <w:marRight w:val="0"/>
      <w:marTop w:val="0"/>
      <w:marBottom w:val="0"/>
      <w:divBdr>
        <w:top w:val="none" w:sz="0" w:space="0" w:color="auto"/>
        <w:left w:val="none" w:sz="0" w:space="0" w:color="auto"/>
        <w:bottom w:val="none" w:sz="0" w:space="0" w:color="auto"/>
        <w:right w:val="none" w:sz="0" w:space="0" w:color="auto"/>
      </w:divBdr>
    </w:div>
    <w:div w:id="1092238210">
      <w:bodyDiv w:val="1"/>
      <w:marLeft w:val="0"/>
      <w:marRight w:val="0"/>
      <w:marTop w:val="0"/>
      <w:marBottom w:val="0"/>
      <w:divBdr>
        <w:top w:val="none" w:sz="0" w:space="0" w:color="auto"/>
        <w:left w:val="none" w:sz="0" w:space="0" w:color="auto"/>
        <w:bottom w:val="none" w:sz="0" w:space="0" w:color="auto"/>
        <w:right w:val="none" w:sz="0" w:space="0" w:color="auto"/>
      </w:divBdr>
    </w:div>
    <w:div w:id="1175725122">
      <w:bodyDiv w:val="1"/>
      <w:marLeft w:val="0"/>
      <w:marRight w:val="0"/>
      <w:marTop w:val="0"/>
      <w:marBottom w:val="0"/>
      <w:divBdr>
        <w:top w:val="none" w:sz="0" w:space="0" w:color="auto"/>
        <w:left w:val="none" w:sz="0" w:space="0" w:color="auto"/>
        <w:bottom w:val="none" w:sz="0" w:space="0" w:color="auto"/>
        <w:right w:val="none" w:sz="0" w:space="0" w:color="auto"/>
      </w:divBdr>
    </w:div>
    <w:div w:id="1329017339">
      <w:bodyDiv w:val="1"/>
      <w:marLeft w:val="0"/>
      <w:marRight w:val="0"/>
      <w:marTop w:val="0"/>
      <w:marBottom w:val="0"/>
      <w:divBdr>
        <w:top w:val="none" w:sz="0" w:space="0" w:color="auto"/>
        <w:left w:val="none" w:sz="0" w:space="0" w:color="auto"/>
        <w:bottom w:val="none" w:sz="0" w:space="0" w:color="auto"/>
        <w:right w:val="none" w:sz="0" w:space="0" w:color="auto"/>
      </w:divBdr>
    </w:div>
    <w:div w:id="1347713927">
      <w:bodyDiv w:val="1"/>
      <w:marLeft w:val="0"/>
      <w:marRight w:val="0"/>
      <w:marTop w:val="0"/>
      <w:marBottom w:val="0"/>
      <w:divBdr>
        <w:top w:val="none" w:sz="0" w:space="0" w:color="auto"/>
        <w:left w:val="none" w:sz="0" w:space="0" w:color="auto"/>
        <w:bottom w:val="none" w:sz="0" w:space="0" w:color="auto"/>
        <w:right w:val="none" w:sz="0" w:space="0" w:color="auto"/>
      </w:divBdr>
    </w:div>
    <w:div w:id="1374620469">
      <w:bodyDiv w:val="1"/>
      <w:marLeft w:val="0"/>
      <w:marRight w:val="0"/>
      <w:marTop w:val="0"/>
      <w:marBottom w:val="0"/>
      <w:divBdr>
        <w:top w:val="none" w:sz="0" w:space="0" w:color="auto"/>
        <w:left w:val="none" w:sz="0" w:space="0" w:color="auto"/>
        <w:bottom w:val="none" w:sz="0" w:space="0" w:color="auto"/>
        <w:right w:val="none" w:sz="0" w:space="0" w:color="auto"/>
      </w:divBdr>
    </w:div>
    <w:div w:id="1398700647">
      <w:bodyDiv w:val="1"/>
      <w:marLeft w:val="0"/>
      <w:marRight w:val="0"/>
      <w:marTop w:val="0"/>
      <w:marBottom w:val="0"/>
      <w:divBdr>
        <w:top w:val="none" w:sz="0" w:space="0" w:color="auto"/>
        <w:left w:val="none" w:sz="0" w:space="0" w:color="auto"/>
        <w:bottom w:val="none" w:sz="0" w:space="0" w:color="auto"/>
        <w:right w:val="none" w:sz="0" w:space="0" w:color="auto"/>
      </w:divBdr>
    </w:div>
    <w:div w:id="1406146623">
      <w:bodyDiv w:val="1"/>
      <w:marLeft w:val="0"/>
      <w:marRight w:val="0"/>
      <w:marTop w:val="0"/>
      <w:marBottom w:val="0"/>
      <w:divBdr>
        <w:top w:val="none" w:sz="0" w:space="0" w:color="auto"/>
        <w:left w:val="none" w:sz="0" w:space="0" w:color="auto"/>
        <w:bottom w:val="none" w:sz="0" w:space="0" w:color="auto"/>
        <w:right w:val="none" w:sz="0" w:space="0" w:color="auto"/>
      </w:divBdr>
    </w:div>
    <w:div w:id="1410881373">
      <w:bodyDiv w:val="1"/>
      <w:marLeft w:val="0"/>
      <w:marRight w:val="0"/>
      <w:marTop w:val="0"/>
      <w:marBottom w:val="0"/>
      <w:divBdr>
        <w:top w:val="none" w:sz="0" w:space="0" w:color="auto"/>
        <w:left w:val="none" w:sz="0" w:space="0" w:color="auto"/>
        <w:bottom w:val="none" w:sz="0" w:space="0" w:color="auto"/>
        <w:right w:val="none" w:sz="0" w:space="0" w:color="auto"/>
      </w:divBdr>
    </w:div>
    <w:div w:id="1466391806">
      <w:bodyDiv w:val="1"/>
      <w:marLeft w:val="0"/>
      <w:marRight w:val="0"/>
      <w:marTop w:val="0"/>
      <w:marBottom w:val="0"/>
      <w:divBdr>
        <w:top w:val="none" w:sz="0" w:space="0" w:color="auto"/>
        <w:left w:val="none" w:sz="0" w:space="0" w:color="auto"/>
        <w:bottom w:val="none" w:sz="0" w:space="0" w:color="auto"/>
        <w:right w:val="none" w:sz="0" w:space="0" w:color="auto"/>
      </w:divBdr>
    </w:div>
    <w:div w:id="1472092326">
      <w:bodyDiv w:val="1"/>
      <w:marLeft w:val="0"/>
      <w:marRight w:val="0"/>
      <w:marTop w:val="0"/>
      <w:marBottom w:val="0"/>
      <w:divBdr>
        <w:top w:val="none" w:sz="0" w:space="0" w:color="auto"/>
        <w:left w:val="none" w:sz="0" w:space="0" w:color="auto"/>
        <w:bottom w:val="none" w:sz="0" w:space="0" w:color="auto"/>
        <w:right w:val="none" w:sz="0" w:space="0" w:color="auto"/>
      </w:divBdr>
    </w:div>
    <w:div w:id="1528568009">
      <w:bodyDiv w:val="1"/>
      <w:marLeft w:val="0"/>
      <w:marRight w:val="0"/>
      <w:marTop w:val="0"/>
      <w:marBottom w:val="0"/>
      <w:divBdr>
        <w:top w:val="none" w:sz="0" w:space="0" w:color="auto"/>
        <w:left w:val="none" w:sz="0" w:space="0" w:color="auto"/>
        <w:bottom w:val="none" w:sz="0" w:space="0" w:color="auto"/>
        <w:right w:val="none" w:sz="0" w:space="0" w:color="auto"/>
      </w:divBdr>
    </w:div>
    <w:div w:id="1541746240">
      <w:bodyDiv w:val="1"/>
      <w:marLeft w:val="0"/>
      <w:marRight w:val="0"/>
      <w:marTop w:val="0"/>
      <w:marBottom w:val="0"/>
      <w:divBdr>
        <w:top w:val="none" w:sz="0" w:space="0" w:color="auto"/>
        <w:left w:val="none" w:sz="0" w:space="0" w:color="auto"/>
        <w:bottom w:val="none" w:sz="0" w:space="0" w:color="auto"/>
        <w:right w:val="none" w:sz="0" w:space="0" w:color="auto"/>
      </w:divBdr>
    </w:div>
    <w:div w:id="1609504296">
      <w:bodyDiv w:val="1"/>
      <w:marLeft w:val="0"/>
      <w:marRight w:val="0"/>
      <w:marTop w:val="0"/>
      <w:marBottom w:val="0"/>
      <w:divBdr>
        <w:top w:val="none" w:sz="0" w:space="0" w:color="auto"/>
        <w:left w:val="none" w:sz="0" w:space="0" w:color="auto"/>
        <w:bottom w:val="none" w:sz="0" w:space="0" w:color="auto"/>
        <w:right w:val="none" w:sz="0" w:space="0" w:color="auto"/>
      </w:divBdr>
    </w:div>
    <w:div w:id="1638609363">
      <w:bodyDiv w:val="1"/>
      <w:marLeft w:val="0"/>
      <w:marRight w:val="0"/>
      <w:marTop w:val="0"/>
      <w:marBottom w:val="0"/>
      <w:divBdr>
        <w:top w:val="none" w:sz="0" w:space="0" w:color="auto"/>
        <w:left w:val="none" w:sz="0" w:space="0" w:color="auto"/>
        <w:bottom w:val="none" w:sz="0" w:space="0" w:color="auto"/>
        <w:right w:val="none" w:sz="0" w:space="0" w:color="auto"/>
      </w:divBdr>
    </w:div>
    <w:div w:id="1654336795">
      <w:bodyDiv w:val="1"/>
      <w:marLeft w:val="0"/>
      <w:marRight w:val="0"/>
      <w:marTop w:val="0"/>
      <w:marBottom w:val="0"/>
      <w:divBdr>
        <w:top w:val="none" w:sz="0" w:space="0" w:color="auto"/>
        <w:left w:val="none" w:sz="0" w:space="0" w:color="auto"/>
        <w:bottom w:val="none" w:sz="0" w:space="0" w:color="auto"/>
        <w:right w:val="none" w:sz="0" w:space="0" w:color="auto"/>
      </w:divBdr>
    </w:div>
    <w:div w:id="1656179424">
      <w:bodyDiv w:val="1"/>
      <w:marLeft w:val="0"/>
      <w:marRight w:val="0"/>
      <w:marTop w:val="0"/>
      <w:marBottom w:val="0"/>
      <w:divBdr>
        <w:top w:val="none" w:sz="0" w:space="0" w:color="auto"/>
        <w:left w:val="none" w:sz="0" w:space="0" w:color="auto"/>
        <w:bottom w:val="none" w:sz="0" w:space="0" w:color="auto"/>
        <w:right w:val="none" w:sz="0" w:space="0" w:color="auto"/>
      </w:divBdr>
    </w:div>
    <w:div w:id="1900431612">
      <w:bodyDiv w:val="1"/>
      <w:marLeft w:val="0"/>
      <w:marRight w:val="0"/>
      <w:marTop w:val="0"/>
      <w:marBottom w:val="0"/>
      <w:divBdr>
        <w:top w:val="none" w:sz="0" w:space="0" w:color="auto"/>
        <w:left w:val="none" w:sz="0" w:space="0" w:color="auto"/>
        <w:bottom w:val="none" w:sz="0" w:space="0" w:color="auto"/>
        <w:right w:val="none" w:sz="0" w:space="0" w:color="auto"/>
      </w:divBdr>
      <w:divsChild>
        <w:div w:id="2144419331">
          <w:marLeft w:val="1166"/>
          <w:marRight w:val="0"/>
          <w:marTop w:val="120"/>
          <w:marBottom w:val="0"/>
          <w:divBdr>
            <w:top w:val="none" w:sz="0" w:space="0" w:color="auto"/>
            <w:left w:val="none" w:sz="0" w:space="0" w:color="auto"/>
            <w:bottom w:val="none" w:sz="0" w:space="0" w:color="auto"/>
            <w:right w:val="none" w:sz="0" w:space="0" w:color="auto"/>
          </w:divBdr>
        </w:div>
        <w:div w:id="1182357689">
          <w:marLeft w:val="1800"/>
          <w:marRight w:val="0"/>
          <w:marTop w:val="120"/>
          <w:marBottom w:val="0"/>
          <w:divBdr>
            <w:top w:val="none" w:sz="0" w:space="0" w:color="auto"/>
            <w:left w:val="none" w:sz="0" w:space="0" w:color="auto"/>
            <w:bottom w:val="none" w:sz="0" w:space="0" w:color="auto"/>
            <w:right w:val="none" w:sz="0" w:space="0" w:color="auto"/>
          </w:divBdr>
        </w:div>
        <w:div w:id="908536014">
          <w:marLeft w:val="1800"/>
          <w:marRight w:val="0"/>
          <w:marTop w:val="120"/>
          <w:marBottom w:val="0"/>
          <w:divBdr>
            <w:top w:val="none" w:sz="0" w:space="0" w:color="auto"/>
            <w:left w:val="none" w:sz="0" w:space="0" w:color="auto"/>
            <w:bottom w:val="none" w:sz="0" w:space="0" w:color="auto"/>
            <w:right w:val="none" w:sz="0" w:space="0" w:color="auto"/>
          </w:divBdr>
        </w:div>
      </w:divsChild>
    </w:div>
    <w:div w:id="1937900887">
      <w:bodyDiv w:val="1"/>
      <w:marLeft w:val="0"/>
      <w:marRight w:val="0"/>
      <w:marTop w:val="0"/>
      <w:marBottom w:val="0"/>
      <w:divBdr>
        <w:top w:val="none" w:sz="0" w:space="0" w:color="auto"/>
        <w:left w:val="none" w:sz="0" w:space="0" w:color="auto"/>
        <w:bottom w:val="none" w:sz="0" w:space="0" w:color="auto"/>
        <w:right w:val="none" w:sz="0" w:space="0" w:color="auto"/>
      </w:divBdr>
    </w:div>
    <w:div w:id="1957061580">
      <w:bodyDiv w:val="1"/>
      <w:marLeft w:val="0"/>
      <w:marRight w:val="0"/>
      <w:marTop w:val="0"/>
      <w:marBottom w:val="0"/>
      <w:divBdr>
        <w:top w:val="none" w:sz="0" w:space="0" w:color="auto"/>
        <w:left w:val="none" w:sz="0" w:space="0" w:color="auto"/>
        <w:bottom w:val="none" w:sz="0" w:space="0" w:color="auto"/>
        <w:right w:val="none" w:sz="0" w:space="0" w:color="auto"/>
      </w:divBdr>
    </w:div>
    <w:div w:id="1971473785">
      <w:bodyDiv w:val="1"/>
      <w:marLeft w:val="0"/>
      <w:marRight w:val="0"/>
      <w:marTop w:val="0"/>
      <w:marBottom w:val="0"/>
      <w:divBdr>
        <w:top w:val="none" w:sz="0" w:space="0" w:color="auto"/>
        <w:left w:val="none" w:sz="0" w:space="0" w:color="auto"/>
        <w:bottom w:val="none" w:sz="0" w:space="0" w:color="auto"/>
        <w:right w:val="none" w:sz="0" w:space="0" w:color="auto"/>
      </w:divBdr>
    </w:div>
    <w:div w:id="2054428117">
      <w:bodyDiv w:val="1"/>
      <w:marLeft w:val="0"/>
      <w:marRight w:val="0"/>
      <w:marTop w:val="0"/>
      <w:marBottom w:val="0"/>
      <w:divBdr>
        <w:top w:val="none" w:sz="0" w:space="0" w:color="auto"/>
        <w:left w:val="none" w:sz="0" w:space="0" w:color="auto"/>
        <w:bottom w:val="none" w:sz="0" w:space="0" w:color="auto"/>
        <w:right w:val="none" w:sz="0" w:space="0" w:color="auto"/>
      </w:divBdr>
    </w:div>
    <w:div w:id="2054839934">
      <w:bodyDiv w:val="1"/>
      <w:marLeft w:val="0"/>
      <w:marRight w:val="0"/>
      <w:marTop w:val="0"/>
      <w:marBottom w:val="0"/>
      <w:divBdr>
        <w:top w:val="none" w:sz="0" w:space="0" w:color="auto"/>
        <w:left w:val="none" w:sz="0" w:space="0" w:color="auto"/>
        <w:bottom w:val="none" w:sz="0" w:space="0" w:color="auto"/>
        <w:right w:val="none" w:sz="0" w:space="0" w:color="auto"/>
      </w:divBdr>
    </w:div>
    <w:div w:id="2056193868">
      <w:bodyDiv w:val="1"/>
      <w:marLeft w:val="0"/>
      <w:marRight w:val="0"/>
      <w:marTop w:val="0"/>
      <w:marBottom w:val="0"/>
      <w:divBdr>
        <w:top w:val="none" w:sz="0" w:space="0" w:color="auto"/>
        <w:left w:val="none" w:sz="0" w:space="0" w:color="auto"/>
        <w:bottom w:val="none" w:sz="0" w:space="0" w:color="auto"/>
        <w:right w:val="none" w:sz="0" w:space="0" w:color="auto"/>
      </w:divBdr>
    </w:div>
    <w:div w:id="209998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ka.ms/DefragTools-PowerCfgSPR1" TargetMode="External"/><Relationship Id="rId21"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hyperlink" Target="https://aka.ms/Perf-Power-Slider" TargetMode="External"/><Relationship Id="rId50" Type="http://schemas.openxmlformats.org/officeDocument/2006/relationships/hyperlink" Target="https://aka.ms/powerthrottling" TargetMode="External"/><Relationship Id="rId55" Type="http://schemas.openxmlformats.org/officeDocument/2006/relationships/hyperlink" Target="https://aka.ms/DefragTools-E3" TargetMode="External"/><Relationship Id="rId63" Type="http://schemas.openxmlformats.org/officeDocument/2006/relationships/image" Target="media/image23.png"/><Relationship Id="rId76" Type="http://schemas.openxmlformats.org/officeDocument/2006/relationships/image" Target="media/image26.png"/><Relationship Id="rId84" Type="http://schemas.openxmlformats.org/officeDocument/2006/relationships/hyperlink" Target="https://aka.ms/AudioOffload" TargetMode="External"/><Relationship Id="rId89" Type="http://schemas.openxmlformats.org/officeDocument/2006/relationships/hyperlink" Target="https://aka.ms/48hzPlayback" TargetMode="External"/><Relationship Id="rId97" Type="http://schemas.openxmlformats.org/officeDocument/2006/relationships/image" Target="media/image42.png"/><Relationship Id="rId104" Type="http://schemas.openxmlformats.org/officeDocument/2006/relationships/image" Target="media/image49.png"/><Relationship Id="rId112" Type="http://schemas.openxmlformats.org/officeDocument/2006/relationships/hyperlink" Target="https://aka.ms/powerthrottling" TargetMode="External"/><Relationship Id="rId120" Type="http://schemas.openxmlformats.org/officeDocument/2006/relationships/footer" Target="footer1.xml"/><Relationship Id="rId7" Type="http://schemas.openxmlformats.org/officeDocument/2006/relationships/settings" Target="settings.xml"/><Relationship Id="rId92"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4.png"/><Relationship Id="rId107" Type="http://schemas.openxmlformats.org/officeDocument/2006/relationships/hyperlink" Target="https://aka.ms/SetProcInfo" TargetMode="External"/><Relationship Id="rId11"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hyperlink" Target="https://aka.ms/PowerSettingRegisterNotification" TargetMode="External"/><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29.png"/><Relationship Id="rId87" Type="http://schemas.openxmlformats.org/officeDocument/2006/relationships/image" Target="media/image36.png"/><Relationship Id="rId102" Type="http://schemas.openxmlformats.org/officeDocument/2006/relationships/image" Target="media/image47.png"/><Relationship Id="rId110" Type="http://schemas.openxmlformats.org/officeDocument/2006/relationships/hyperlink" Target="https://aka.ms/PPM-Options" TargetMode="External"/><Relationship Id="rId115" Type="http://schemas.openxmlformats.org/officeDocument/2006/relationships/hyperlink" Target="https://aka.ms/MXA-VideoPower" TargetMode="External"/><Relationship Id="rId123"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1.png"/><Relationship Id="rId82" Type="http://schemas.openxmlformats.org/officeDocument/2006/relationships/image" Target="media/image33.png"/><Relationship Id="rId90" Type="http://schemas.openxmlformats.org/officeDocument/2006/relationships/hyperlink" Target="https://aka.ms/MXA-VideoPower" TargetMode="External"/><Relationship Id="rId95"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2.png"/><Relationship Id="rId43" Type="http://schemas.openxmlformats.org/officeDocument/2006/relationships/image" Target="media/image13.png"/><Relationship Id="rId48" Type="http://schemas.openxmlformats.org/officeDocument/2006/relationships/hyperlink" Target="https://aka.ms/PPM-Options" TargetMode="External"/><Relationship Id="rId56" Type="http://schemas.openxmlformats.org/officeDocument/2006/relationships/image" Target="media/image16.png"/><Relationship Id="rId77" Type="http://schemas.openxmlformats.org/officeDocument/2006/relationships/image" Target="media/image27.png"/><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hyperlink" Target="https://aka.ms/DefragTools-E3" TargetMode="External"/><Relationship Id="rId118" Type="http://schemas.openxmlformats.org/officeDocument/2006/relationships/hyperlink" Target="https://aka.ms/DefragTools-PowerCfgSPR2" TargetMode="External"/><Relationship Id="rId8" Type="http://schemas.openxmlformats.org/officeDocument/2006/relationships/webSettings" Target="webSettings.xml"/><Relationship Id="rId51" Type="http://schemas.openxmlformats.org/officeDocument/2006/relationships/hyperlink" Target="https://aka.ms/AddPowerSetting" TargetMode="External"/><Relationship Id="rId72" Type="http://schemas.openxmlformats.org/officeDocument/2006/relationships/image" Target="media/image32.png"/><Relationship Id="rId80" Type="http://schemas.openxmlformats.org/officeDocument/2006/relationships/image" Target="media/image30.png"/><Relationship Id="rId85" Type="http://schemas.openxmlformats.org/officeDocument/2006/relationships/hyperlink" Target="https://aka.ms/AudioOffloadBlog" TargetMode="External"/><Relationship Id="rId93" Type="http://schemas.openxmlformats.org/officeDocument/2006/relationships/hyperlink" Target="https://aka.ms/MPO" TargetMode="External"/><Relationship Id="rId98" Type="http://schemas.openxmlformats.org/officeDocument/2006/relationships/image" Target="media/image43.png"/><Relationship Id="rId12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developer.microsoft.com/en-us/windows/hardware/windows-assessment-deployment-kit" TargetMode="External"/><Relationship Id="rId17" Type="http://schemas.openxmlformats.org/officeDocument/2006/relationships/image" Target="media/image5.png"/><Relationship Id="rId46" Type="http://schemas.openxmlformats.org/officeDocument/2006/relationships/hyperlink" Target="https://aka.ms/Config-Power-Settings" TargetMode="External"/><Relationship Id="rId59" Type="http://schemas.openxmlformats.org/officeDocument/2006/relationships/image" Target="media/image19.png"/><Relationship Id="rId103" Type="http://schemas.openxmlformats.org/officeDocument/2006/relationships/image" Target="media/image48.png"/><Relationship Id="rId108" Type="http://schemas.openxmlformats.org/officeDocument/2006/relationships/hyperlink" Target="https://aka.ms/Config-Power-Settings" TargetMode="External"/><Relationship Id="rId116" Type="http://schemas.openxmlformats.org/officeDocument/2006/relationships/hyperlink" Target="https://aka.ms/DefragTools-PowerCfg" TargetMode="External"/><Relationship Id="rId20" Type="http://schemas.openxmlformats.org/officeDocument/2006/relationships/image" Target="media/image8.png"/><Relationship Id="rId41" Type="http://schemas.openxmlformats.org/officeDocument/2006/relationships/image" Target="media/image11.png"/><Relationship Id="rId54" Type="http://schemas.openxmlformats.org/officeDocument/2006/relationships/image" Target="media/image15.png"/><Relationship Id="rId62" Type="http://schemas.openxmlformats.org/officeDocument/2006/relationships/image" Target="media/image22.jpg"/><Relationship Id="rId75" Type="http://schemas.openxmlformats.org/officeDocument/2006/relationships/image" Target="media/image25.png"/><Relationship Id="rId83" Type="http://schemas.openxmlformats.org/officeDocument/2006/relationships/image" Target="media/image35.png"/><Relationship Id="rId88" Type="http://schemas.openxmlformats.org/officeDocument/2006/relationships/image" Target="media/image37.png"/><Relationship Id="rId91" Type="http://schemas.openxmlformats.org/officeDocument/2006/relationships/image" Target="media/image38.png"/><Relationship Id="rId96" Type="http://schemas.openxmlformats.org/officeDocument/2006/relationships/image" Target="media/image41.png"/><Relationship Id="rId111" Type="http://schemas.openxmlformats.org/officeDocument/2006/relationships/hyperlink" Target="https://aka.ms/PerfEP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49" Type="http://schemas.openxmlformats.org/officeDocument/2006/relationships/hyperlink" Target="https://aka.ms/PerfEPP" TargetMode="External"/><Relationship Id="rId57" Type="http://schemas.openxmlformats.org/officeDocument/2006/relationships/image" Target="media/image17.png"/><Relationship Id="rId106" Type="http://schemas.openxmlformats.org/officeDocument/2006/relationships/hyperlink" Target="https://aka.ms/windowsbatterysaver" TargetMode="External"/><Relationship Id="rId114" Type="http://schemas.openxmlformats.org/officeDocument/2006/relationships/hyperlink" Target="https://aka.ms/MXA-AudioOffload" TargetMode="External"/><Relationship Id="rId119" Type="http://schemas.openxmlformats.org/officeDocument/2006/relationships/hyperlink" Target="https://aka.ms/EnergyMeteringInterface" TargetMode="External"/><Relationship Id="rId10" Type="http://schemas.openxmlformats.org/officeDocument/2006/relationships/endnotes" Target="endnotes.xml"/><Relationship Id="rId44" Type="http://schemas.openxmlformats.org/officeDocument/2006/relationships/hyperlink" Target="https://aka.ms/perf-power-slider" TargetMode="External"/><Relationship Id="rId52" Type="http://schemas.openxmlformats.org/officeDocument/2006/relationships/hyperlink" Target="https://aka.ms/PoRegisterPowerSettingCallback" TargetMode="External"/><Relationship Id="rId60" Type="http://schemas.openxmlformats.org/officeDocument/2006/relationships/image" Target="media/image20.png"/><Relationship Id="rId73" Type="http://schemas.openxmlformats.org/officeDocument/2006/relationships/image" Target="media/image24.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hyperlink" Target="https://aka.ms/MXA-AudioOffload" TargetMode="External"/><Relationship Id="rId94" Type="http://schemas.openxmlformats.org/officeDocument/2006/relationships/hyperlink" Target="https://aka.ms/MXA-VideoPower" TargetMode="External"/><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ka.ms/windowsbatterysaver" TargetMode="External"/><Relationship Id="rId18" Type="http://schemas.openxmlformats.org/officeDocument/2006/relationships/image" Target="media/image6.png"/><Relationship Id="rId39" Type="http://schemas.openxmlformats.org/officeDocument/2006/relationships/image" Target="media/image90.png"/><Relationship Id="rId109" Type="http://schemas.openxmlformats.org/officeDocument/2006/relationships/hyperlink" Target="https://aka.ms/Perf-Power-Slider"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oyett\Downloads\WinHEC2%20018%20HO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B7BF0B2BDFB649ADBEB6CE0CF6305E" ma:contentTypeVersion="14" ma:contentTypeDescription="Create a new document." ma:contentTypeScope="" ma:versionID="2d5ed96a16b2a82ef50b9dab6b37e1d5">
  <xsd:schema xmlns:xsd="http://www.w3.org/2001/XMLSchema" xmlns:xs="http://www.w3.org/2001/XMLSchema" xmlns:p="http://schemas.microsoft.com/office/2006/metadata/properties" xmlns:ns1="http://schemas.microsoft.com/sharepoint/v3" xmlns:ns2="e069c2d8-848c-4a5d-ad3e-8094d385e378" xmlns:ns3="ec4add23-6ab2-490a-a15b-9fb62b360abf" xmlns:ns4="a9e7bb3c-52d1-45c4-b9c2-137fbd40c371" targetNamespace="http://schemas.microsoft.com/office/2006/metadata/properties" ma:root="true" ma:fieldsID="23fe44a21d1dafed45b9f3683f9ec3da" ns1:_="" ns2:_="" ns3:_="" ns4:_="">
    <xsd:import namespace="http://schemas.microsoft.com/sharepoint/v3"/>
    <xsd:import namespace="e069c2d8-848c-4a5d-ad3e-8094d385e378"/>
    <xsd:import namespace="ec4add23-6ab2-490a-a15b-9fb62b360abf"/>
    <xsd:import namespace="a9e7bb3c-52d1-45c4-b9c2-137fbd40c371"/>
    <xsd:element name="properties">
      <xsd:complexType>
        <xsd:sequence>
          <xsd:element name="documentManagement">
            <xsd:complexType>
              <xsd:all>
                <xsd:element ref="ns2:SharedWithUsers" minOccurs="0"/>
                <xsd:element ref="ns2:SharingHintHash" minOccurs="0"/>
                <xsd:element ref="ns3:SharedWithDetails" minOccurs="0"/>
                <xsd:element ref="ns4:_ShortcutUrl" minOccurs="0"/>
                <xsd:element ref="ns2:LastSharedByUser" minOccurs="0"/>
                <xsd:element ref="ns3: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69c2d8-848c-4a5d-ad3e-8094d385e3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4add23-6ab2-490a-a15b-9fb62b360abf"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9e7bb3c-52d1-45c4-b9c2-137fbd40c371" elementFormDefault="qualified">
    <xsd:import namespace="http://schemas.microsoft.com/office/2006/documentManagement/types"/>
    <xsd:import namespace="http://schemas.microsoft.com/office/infopath/2007/PartnerControls"/>
    <xsd:element name="_ShortcutUrl" ma:index="11" nillable="true" ma:displayName="_ShortcutUrl" ma:hidden="true" ma:internalName="c000__ShortcutUrl">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069c2d8-848c-4a5d-ad3e-8094d385e378">
      <UserInfo>
        <DisplayName/>
        <AccountId xsi:nil="true"/>
        <AccountType/>
      </UserInfo>
    </SharedWithUsers>
    <_ShortcutUrl xmlns="a9e7bb3c-52d1-45c4-b9c2-137fbd40c371">
      <Url xsi:nil="true"/>
      <Description xsi:nil="true"/>
    </_Shortcut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19400-7F14-4846-855B-29E8A8A4CF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69c2d8-848c-4a5d-ad3e-8094d385e378"/>
    <ds:schemaRef ds:uri="ec4add23-6ab2-490a-a15b-9fb62b360abf"/>
    <ds:schemaRef ds:uri="a9e7bb3c-52d1-45c4-b9c2-137fbd40c3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CA5D1F-6D92-44E8-A824-FA731C720216}">
  <ds:schemaRefs>
    <ds:schemaRef ds:uri="http://purl.org/dc/terms/"/>
    <ds:schemaRef ds:uri="ec4add23-6ab2-490a-a15b-9fb62b360abf"/>
    <ds:schemaRef ds:uri="http://purl.org/dc/dcmitype/"/>
    <ds:schemaRef ds:uri="http://schemas.openxmlformats.org/package/2006/metadata/core-properties"/>
    <ds:schemaRef ds:uri="http://schemas.microsoft.com/office/2006/documentManagement/types"/>
    <ds:schemaRef ds:uri="http://schemas.microsoft.com/office/2006/metadata/properties"/>
    <ds:schemaRef ds:uri="http://schemas.microsoft.com/office/infopath/2007/PartnerControls"/>
    <ds:schemaRef ds:uri="a9e7bb3c-52d1-45c4-b9c2-137fbd40c371"/>
    <ds:schemaRef ds:uri="http://schemas.microsoft.com/sharepoint/v3"/>
    <ds:schemaRef ds:uri="e069c2d8-848c-4a5d-ad3e-8094d385e378"/>
    <ds:schemaRef ds:uri="http://www.w3.org/XML/1998/namespace"/>
    <ds:schemaRef ds:uri="http://purl.org/dc/elements/1.1/"/>
  </ds:schemaRefs>
</ds:datastoreItem>
</file>

<file path=customXml/itemProps3.xml><?xml version="1.0" encoding="utf-8"?>
<ds:datastoreItem xmlns:ds="http://schemas.openxmlformats.org/officeDocument/2006/customXml" ds:itemID="{215E1ED0-4FE9-4300-AF46-45861BAF7EE2}">
  <ds:schemaRefs>
    <ds:schemaRef ds:uri="http://schemas.microsoft.com/sharepoint/v3/contenttype/forms"/>
  </ds:schemaRefs>
</ds:datastoreItem>
</file>

<file path=customXml/itemProps4.xml><?xml version="1.0" encoding="utf-8"?>
<ds:datastoreItem xmlns:ds="http://schemas.openxmlformats.org/officeDocument/2006/customXml" ds:itemID="{49AFA4B8-2695-4137-888F-D4D0FBDC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WinHEC2 018 HOL Template.dotx</Template>
  <TotalTime>60</TotalTime>
  <Pages>54</Pages>
  <Words>9180</Words>
  <Characters>52329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jorgen@microsoft.com</dc:creator>
  <cp:keywords/>
  <dc:description/>
  <cp:lastModifiedBy>Sylvain Goyette</cp:lastModifiedBy>
  <cp:revision>1021</cp:revision>
  <cp:lastPrinted>2015-02-26T01:07:00Z</cp:lastPrinted>
  <dcterms:created xsi:type="dcterms:W3CDTF">2018-10-04T15:42:00Z</dcterms:created>
  <dcterms:modified xsi:type="dcterms:W3CDTF">2018-10-11T18:56:00Z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0x010100D8B7BF0B2BDFB649ADBEB6CE0CF6305E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JORGEN@microsoft.com</vt:lpwstr>
  </property>
  <property fmtid="{D5CDD505-2E9C-101B-9397-08002B2CF9AE}" pid="6" name="MSIP_Label_f42aa342-8706-4288-bd11-ebb85995028c_SetDate">
    <vt:lpwstr>2017-11-14T20:02:44.3270003Z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